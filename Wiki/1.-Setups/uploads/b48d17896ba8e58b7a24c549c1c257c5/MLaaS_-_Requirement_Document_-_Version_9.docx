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792B97" w14:textId="77777777" w:rsidR="004A1954" w:rsidRDefault="004A1954" w:rsidP="006301C9">
      <w:pPr>
        <w:rPr>
          <w:noProof/>
          <w:lang w:val="en-US"/>
        </w:rPr>
      </w:pPr>
    </w:p>
    <w:p w14:paraId="080956D6" w14:textId="0E41DE44" w:rsidR="00A35F89" w:rsidRPr="00A35F89" w:rsidRDefault="00D24342" w:rsidP="00A35F89">
      <w:pPr>
        <w:spacing w:after="0"/>
        <w:ind w:right="1118"/>
        <w:rPr>
          <w:rFonts w:eastAsiaTheme="majorEastAsia" w:cstheme="majorBidi"/>
          <w:b/>
          <w:color w:val="03559E"/>
          <w:spacing w:val="5"/>
          <w:kern w:val="28"/>
          <w:sz w:val="40"/>
          <w:szCs w:val="40"/>
        </w:rPr>
      </w:pPr>
      <w:r>
        <w:rPr>
          <w:rFonts w:eastAsiaTheme="majorEastAsia" w:cstheme="majorBidi"/>
          <w:b/>
          <w:color w:val="03559E"/>
          <w:spacing w:val="5"/>
          <w:kern w:val="28"/>
          <w:sz w:val="40"/>
          <w:szCs w:val="40"/>
        </w:rPr>
        <w:t>Machine Learning as a Platform (MLaaS)</w:t>
      </w:r>
    </w:p>
    <w:p w14:paraId="3B92EEDA" w14:textId="430E73A7" w:rsidR="00A35F89" w:rsidRPr="00A35F89" w:rsidRDefault="00DB25D8" w:rsidP="00A35F89">
      <w:pPr>
        <w:spacing w:after="0"/>
        <w:ind w:right="1118"/>
        <w:rPr>
          <w:rFonts w:eastAsiaTheme="majorEastAsia" w:cstheme="majorBidi"/>
          <w:b/>
          <w:color w:val="03559E"/>
          <w:spacing w:val="5"/>
          <w:kern w:val="28"/>
          <w:sz w:val="36"/>
          <w:szCs w:val="36"/>
        </w:rPr>
      </w:pPr>
      <w:r>
        <w:rPr>
          <w:rFonts w:eastAsiaTheme="majorEastAsia" w:cstheme="majorBidi"/>
          <w:b/>
          <w:color w:val="03559E"/>
          <w:spacing w:val="5"/>
          <w:kern w:val="28"/>
          <w:sz w:val="36"/>
          <w:szCs w:val="36"/>
        </w:rPr>
        <w:t xml:space="preserve">Phase 1 - </w:t>
      </w:r>
      <w:r w:rsidR="00D24342">
        <w:rPr>
          <w:rFonts w:eastAsiaTheme="majorEastAsia" w:cstheme="majorBidi"/>
          <w:b/>
          <w:color w:val="03559E"/>
          <w:spacing w:val="5"/>
          <w:kern w:val="28"/>
          <w:sz w:val="36"/>
          <w:szCs w:val="36"/>
        </w:rPr>
        <w:t>Requirement Document</w:t>
      </w:r>
    </w:p>
    <w:p w14:paraId="4E0E6BA5" w14:textId="64F5B4F4" w:rsidR="004A1954" w:rsidRDefault="00AD22A7" w:rsidP="006301C9">
      <w:r>
        <w:rPr>
          <w:noProof/>
          <w:lang w:val="en-US"/>
        </w:rPr>
        <w:drawing>
          <wp:anchor distT="0" distB="0" distL="114300" distR="114300" simplePos="0" relativeHeight="251659264" behindDoc="0" locked="0" layoutInCell="1" allowOverlap="1" wp14:anchorId="5D9CADA4" wp14:editId="412BEDF3">
            <wp:simplePos x="0" y="0"/>
            <wp:positionH relativeFrom="page">
              <wp:align>left</wp:align>
            </wp:positionH>
            <wp:positionV relativeFrom="page">
              <wp:posOffset>3202305</wp:posOffset>
            </wp:positionV>
            <wp:extent cx="7524115" cy="5020310"/>
            <wp:effectExtent l="0" t="0" r="635"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5MCDT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115" cy="5020310"/>
                    </a:xfrm>
                    <a:prstGeom prst="rect">
                      <a:avLst/>
                    </a:prstGeom>
                  </pic:spPr>
                </pic:pic>
              </a:graphicData>
            </a:graphic>
            <wp14:sizeRelH relativeFrom="margin">
              <wp14:pctWidth>0</wp14:pctWidth>
            </wp14:sizeRelH>
            <wp14:sizeRelV relativeFrom="margin">
              <wp14:pctHeight>0</wp14:pctHeight>
            </wp14:sizeRelV>
          </wp:anchor>
        </w:drawing>
      </w:r>
    </w:p>
    <w:p w14:paraId="1A4474E2" w14:textId="605D8BE7" w:rsidR="004A1954" w:rsidRDefault="004A1954" w:rsidP="006301C9"/>
    <w:p w14:paraId="232EBB5B" w14:textId="77777777" w:rsidR="00A35F89" w:rsidRDefault="00A35F89" w:rsidP="00445D22">
      <w:pPr>
        <w:tabs>
          <w:tab w:val="left" w:pos="960"/>
        </w:tabs>
        <w:jc w:val="right"/>
        <w:rPr>
          <w:b/>
          <w:bCs/>
          <w:color w:val="365F91" w:themeColor="accent1" w:themeShade="BF"/>
          <w:sz w:val="32"/>
          <w:szCs w:val="32"/>
        </w:rPr>
      </w:pPr>
    </w:p>
    <w:p w14:paraId="13EDC12A" w14:textId="66BB7348" w:rsidR="00E70E22" w:rsidRDefault="00E70E22" w:rsidP="00D00F83">
      <w:pPr>
        <w:pStyle w:val="TOC2"/>
        <w:rPr>
          <w:szCs w:val="32"/>
        </w:rPr>
      </w:pPr>
      <w:bookmarkStart w:id="0" w:name="_Toc534736498"/>
    </w:p>
    <w:p w14:paraId="40428465" w14:textId="77777777" w:rsidR="009D3EC9" w:rsidRPr="009D3EC9" w:rsidRDefault="009D3EC9" w:rsidP="009D3EC9"/>
    <w:p w14:paraId="0823FA3B" w14:textId="77777777" w:rsidR="00011C3F" w:rsidRDefault="00F90FB2" w:rsidP="00DE7C73">
      <w:pPr>
        <w:pStyle w:val="TOC2"/>
      </w:pPr>
      <w:r>
        <w:rPr>
          <w:szCs w:val="32"/>
        </w:rPr>
        <w:lastRenderedPageBreak/>
        <w:t>Table of Content</w:t>
      </w:r>
      <w:bookmarkStart w:id="1" w:name="_Toc390932544"/>
      <w:bookmarkStart w:id="2" w:name="_Toc14194737"/>
      <w:bookmarkStart w:id="3" w:name="_Toc14194768"/>
      <w:bookmarkStart w:id="4" w:name="_Toc300315653"/>
      <w:r w:rsidR="00DE7C73">
        <w:rPr>
          <w:szCs w:val="32"/>
        </w:rPr>
        <w:fldChar w:fldCharType="begin"/>
      </w:r>
      <w:r w:rsidR="00DE7C73">
        <w:rPr>
          <w:szCs w:val="32"/>
        </w:rPr>
        <w:instrText xml:space="preserve"> TOC \o "1-7" \h \z \u </w:instrText>
      </w:r>
      <w:r w:rsidR="00DE7C73">
        <w:rPr>
          <w:szCs w:val="32"/>
        </w:rPr>
        <w:fldChar w:fldCharType="separate"/>
      </w:r>
    </w:p>
    <w:p w14:paraId="67434EE5" w14:textId="42234351" w:rsidR="00011C3F" w:rsidRDefault="00011C3F">
      <w:pPr>
        <w:pStyle w:val="TOC2"/>
        <w:rPr>
          <w:rFonts w:asciiTheme="minorHAnsi" w:eastAsiaTheme="minorEastAsia" w:hAnsiTheme="minorHAnsi" w:cstheme="minorBidi"/>
          <w:b w:val="0"/>
          <w:smallCaps w:val="0"/>
          <w:color w:val="auto"/>
          <w:sz w:val="22"/>
          <w:szCs w:val="22"/>
          <w:lang w:val="en-US"/>
        </w:rPr>
      </w:pPr>
      <w:hyperlink w:anchor="_Toc67070225" w:history="1">
        <w:r w:rsidRPr="00846FBE">
          <w:rPr>
            <w:rStyle w:val="Hyperlink"/>
          </w:rPr>
          <w:t>Objective</w:t>
        </w:r>
        <w:r>
          <w:rPr>
            <w:webHidden/>
          </w:rPr>
          <w:tab/>
        </w:r>
        <w:r>
          <w:rPr>
            <w:webHidden/>
          </w:rPr>
          <w:fldChar w:fldCharType="begin"/>
        </w:r>
        <w:r>
          <w:rPr>
            <w:webHidden/>
          </w:rPr>
          <w:instrText xml:space="preserve"> PAGEREF _Toc67070225 \h </w:instrText>
        </w:r>
        <w:r>
          <w:rPr>
            <w:webHidden/>
          </w:rPr>
        </w:r>
        <w:r>
          <w:rPr>
            <w:webHidden/>
          </w:rPr>
          <w:fldChar w:fldCharType="separate"/>
        </w:r>
        <w:r>
          <w:rPr>
            <w:webHidden/>
          </w:rPr>
          <w:t>6</w:t>
        </w:r>
        <w:r>
          <w:rPr>
            <w:webHidden/>
          </w:rPr>
          <w:fldChar w:fldCharType="end"/>
        </w:r>
      </w:hyperlink>
    </w:p>
    <w:p w14:paraId="1C36A081" w14:textId="160B29AF" w:rsidR="00011C3F" w:rsidRDefault="00011C3F">
      <w:pPr>
        <w:pStyle w:val="TOC2"/>
        <w:rPr>
          <w:rFonts w:asciiTheme="minorHAnsi" w:eastAsiaTheme="minorEastAsia" w:hAnsiTheme="minorHAnsi" w:cstheme="minorBidi"/>
          <w:b w:val="0"/>
          <w:smallCaps w:val="0"/>
          <w:color w:val="auto"/>
          <w:sz w:val="22"/>
          <w:szCs w:val="22"/>
          <w:lang w:val="en-US"/>
        </w:rPr>
      </w:pPr>
      <w:hyperlink w:anchor="_Toc67070226" w:history="1">
        <w:r w:rsidRPr="00846FBE">
          <w:rPr>
            <w:rStyle w:val="Hyperlink"/>
          </w:rPr>
          <w:t>Scope</w:t>
        </w:r>
        <w:r>
          <w:rPr>
            <w:webHidden/>
          </w:rPr>
          <w:tab/>
        </w:r>
        <w:r>
          <w:rPr>
            <w:webHidden/>
          </w:rPr>
          <w:fldChar w:fldCharType="begin"/>
        </w:r>
        <w:r>
          <w:rPr>
            <w:webHidden/>
          </w:rPr>
          <w:instrText xml:space="preserve"> PAGEREF _Toc67070226 \h </w:instrText>
        </w:r>
        <w:r>
          <w:rPr>
            <w:webHidden/>
          </w:rPr>
        </w:r>
        <w:r>
          <w:rPr>
            <w:webHidden/>
          </w:rPr>
          <w:fldChar w:fldCharType="separate"/>
        </w:r>
        <w:r>
          <w:rPr>
            <w:webHidden/>
          </w:rPr>
          <w:t>6</w:t>
        </w:r>
        <w:r>
          <w:rPr>
            <w:webHidden/>
          </w:rPr>
          <w:fldChar w:fldCharType="end"/>
        </w:r>
      </w:hyperlink>
    </w:p>
    <w:p w14:paraId="76B82B42" w14:textId="61EF93BC" w:rsidR="00011C3F" w:rsidRDefault="00011C3F">
      <w:pPr>
        <w:pStyle w:val="TOC2"/>
        <w:rPr>
          <w:rFonts w:asciiTheme="minorHAnsi" w:eastAsiaTheme="minorEastAsia" w:hAnsiTheme="minorHAnsi" w:cstheme="minorBidi"/>
          <w:b w:val="0"/>
          <w:smallCaps w:val="0"/>
          <w:color w:val="auto"/>
          <w:sz w:val="22"/>
          <w:szCs w:val="22"/>
          <w:lang w:val="en-US"/>
        </w:rPr>
      </w:pPr>
      <w:hyperlink w:anchor="_Toc67070227" w:history="1">
        <w:r w:rsidRPr="00846FBE">
          <w:rPr>
            <w:rStyle w:val="Hyperlink"/>
          </w:rPr>
          <w:t>Login</w:t>
        </w:r>
        <w:r>
          <w:rPr>
            <w:webHidden/>
          </w:rPr>
          <w:tab/>
        </w:r>
        <w:r>
          <w:rPr>
            <w:webHidden/>
          </w:rPr>
          <w:fldChar w:fldCharType="begin"/>
        </w:r>
        <w:r>
          <w:rPr>
            <w:webHidden/>
          </w:rPr>
          <w:instrText xml:space="preserve"> PAGEREF _Toc67070227 \h </w:instrText>
        </w:r>
        <w:r>
          <w:rPr>
            <w:webHidden/>
          </w:rPr>
        </w:r>
        <w:r>
          <w:rPr>
            <w:webHidden/>
          </w:rPr>
          <w:fldChar w:fldCharType="separate"/>
        </w:r>
        <w:r>
          <w:rPr>
            <w:webHidden/>
          </w:rPr>
          <w:t>6</w:t>
        </w:r>
        <w:r>
          <w:rPr>
            <w:webHidden/>
          </w:rPr>
          <w:fldChar w:fldCharType="end"/>
        </w:r>
      </w:hyperlink>
    </w:p>
    <w:p w14:paraId="12607E3D" w14:textId="5B1AE845"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28" w:history="1">
        <w:r w:rsidRPr="00846FBE">
          <w:rPr>
            <w:rStyle w:val="Hyperlink"/>
            <w:noProof/>
          </w:rPr>
          <w:t>User Actions</w:t>
        </w:r>
        <w:r>
          <w:rPr>
            <w:noProof/>
            <w:webHidden/>
          </w:rPr>
          <w:tab/>
        </w:r>
        <w:r>
          <w:rPr>
            <w:noProof/>
            <w:webHidden/>
          </w:rPr>
          <w:fldChar w:fldCharType="begin"/>
        </w:r>
        <w:r>
          <w:rPr>
            <w:noProof/>
            <w:webHidden/>
          </w:rPr>
          <w:instrText xml:space="preserve"> PAGEREF _Toc67070228 \h </w:instrText>
        </w:r>
        <w:r>
          <w:rPr>
            <w:noProof/>
            <w:webHidden/>
          </w:rPr>
        </w:r>
        <w:r>
          <w:rPr>
            <w:noProof/>
            <w:webHidden/>
          </w:rPr>
          <w:fldChar w:fldCharType="separate"/>
        </w:r>
        <w:r>
          <w:rPr>
            <w:noProof/>
            <w:webHidden/>
          </w:rPr>
          <w:t>6</w:t>
        </w:r>
        <w:r>
          <w:rPr>
            <w:noProof/>
            <w:webHidden/>
          </w:rPr>
          <w:fldChar w:fldCharType="end"/>
        </w:r>
      </w:hyperlink>
    </w:p>
    <w:p w14:paraId="1AD795FF" w14:textId="1FC9402F"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29" w:history="1">
        <w:r w:rsidRPr="00846FBE">
          <w:rPr>
            <w:rStyle w:val="Hyperlink"/>
            <w:noProof/>
          </w:rPr>
          <w:t>Validations</w:t>
        </w:r>
        <w:r>
          <w:rPr>
            <w:noProof/>
            <w:webHidden/>
          </w:rPr>
          <w:tab/>
        </w:r>
        <w:r>
          <w:rPr>
            <w:noProof/>
            <w:webHidden/>
          </w:rPr>
          <w:fldChar w:fldCharType="begin"/>
        </w:r>
        <w:r>
          <w:rPr>
            <w:noProof/>
            <w:webHidden/>
          </w:rPr>
          <w:instrText xml:space="preserve"> PAGEREF _Toc67070229 \h </w:instrText>
        </w:r>
        <w:r>
          <w:rPr>
            <w:noProof/>
            <w:webHidden/>
          </w:rPr>
        </w:r>
        <w:r>
          <w:rPr>
            <w:noProof/>
            <w:webHidden/>
          </w:rPr>
          <w:fldChar w:fldCharType="separate"/>
        </w:r>
        <w:r>
          <w:rPr>
            <w:noProof/>
            <w:webHidden/>
          </w:rPr>
          <w:t>6</w:t>
        </w:r>
        <w:r>
          <w:rPr>
            <w:noProof/>
            <w:webHidden/>
          </w:rPr>
          <w:fldChar w:fldCharType="end"/>
        </w:r>
      </w:hyperlink>
    </w:p>
    <w:p w14:paraId="5BA21514" w14:textId="66E5592F" w:rsidR="00011C3F" w:rsidRDefault="00011C3F">
      <w:pPr>
        <w:pStyle w:val="TOC2"/>
        <w:rPr>
          <w:rFonts w:asciiTheme="minorHAnsi" w:eastAsiaTheme="minorEastAsia" w:hAnsiTheme="minorHAnsi" w:cstheme="minorBidi"/>
          <w:b w:val="0"/>
          <w:smallCaps w:val="0"/>
          <w:color w:val="auto"/>
          <w:sz w:val="22"/>
          <w:szCs w:val="22"/>
          <w:lang w:val="en-US"/>
        </w:rPr>
      </w:pPr>
      <w:hyperlink w:anchor="_Toc67070230" w:history="1">
        <w:r w:rsidRPr="00846FBE">
          <w:rPr>
            <w:rStyle w:val="Hyperlink"/>
          </w:rPr>
          <w:t>Navigation Panel</w:t>
        </w:r>
        <w:r>
          <w:rPr>
            <w:webHidden/>
          </w:rPr>
          <w:tab/>
        </w:r>
        <w:r>
          <w:rPr>
            <w:webHidden/>
          </w:rPr>
          <w:fldChar w:fldCharType="begin"/>
        </w:r>
        <w:r>
          <w:rPr>
            <w:webHidden/>
          </w:rPr>
          <w:instrText xml:space="preserve"> PAGEREF _Toc67070230 \h </w:instrText>
        </w:r>
        <w:r>
          <w:rPr>
            <w:webHidden/>
          </w:rPr>
        </w:r>
        <w:r>
          <w:rPr>
            <w:webHidden/>
          </w:rPr>
          <w:fldChar w:fldCharType="separate"/>
        </w:r>
        <w:r>
          <w:rPr>
            <w:webHidden/>
          </w:rPr>
          <w:t>7</w:t>
        </w:r>
        <w:r>
          <w:rPr>
            <w:webHidden/>
          </w:rPr>
          <w:fldChar w:fldCharType="end"/>
        </w:r>
      </w:hyperlink>
    </w:p>
    <w:p w14:paraId="740F7801" w14:textId="414B68F7" w:rsidR="00011C3F" w:rsidRDefault="00011C3F">
      <w:pPr>
        <w:pStyle w:val="TOC2"/>
        <w:rPr>
          <w:rFonts w:asciiTheme="minorHAnsi" w:eastAsiaTheme="minorEastAsia" w:hAnsiTheme="minorHAnsi" w:cstheme="minorBidi"/>
          <w:b w:val="0"/>
          <w:smallCaps w:val="0"/>
          <w:color w:val="auto"/>
          <w:sz w:val="22"/>
          <w:szCs w:val="22"/>
          <w:lang w:val="en-US"/>
        </w:rPr>
      </w:pPr>
      <w:hyperlink w:anchor="_Toc67070231" w:history="1">
        <w:r w:rsidRPr="00846FBE">
          <w:rPr>
            <w:rStyle w:val="Hyperlink"/>
          </w:rPr>
          <w:t>Activities Timeline</w:t>
        </w:r>
        <w:r>
          <w:rPr>
            <w:webHidden/>
          </w:rPr>
          <w:tab/>
        </w:r>
        <w:r>
          <w:rPr>
            <w:webHidden/>
          </w:rPr>
          <w:fldChar w:fldCharType="begin"/>
        </w:r>
        <w:r>
          <w:rPr>
            <w:webHidden/>
          </w:rPr>
          <w:instrText xml:space="preserve"> PAGEREF _Toc67070231 \h </w:instrText>
        </w:r>
        <w:r>
          <w:rPr>
            <w:webHidden/>
          </w:rPr>
        </w:r>
        <w:r>
          <w:rPr>
            <w:webHidden/>
          </w:rPr>
          <w:fldChar w:fldCharType="separate"/>
        </w:r>
        <w:r>
          <w:rPr>
            <w:webHidden/>
          </w:rPr>
          <w:t>8</w:t>
        </w:r>
        <w:r>
          <w:rPr>
            <w:webHidden/>
          </w:rPr>
          <w:fldChar w:fldCharType="end"/>
        </w:r>
      </w:hyperlink>
    </w:p>
    <w:p w14:paraId="107BB31B" w14:textId="79711D7D"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32" w:history="1">
        <w:r w:rsidRPr="00846FBE">
          <w:rPr>
            <w:rStyle w:val="Hyperlink"/>
            <w:noProof/>
          </w:rPr>
          <w:t>Validations</w:t>
        </w:r>
        <w:r>
          <w:rPr>
            <w:noProof/>
            <w:webHidden/>
          </w:rPr>
          <w:tab/>
        </w:r>
        <w:r>
          <w:rPr>
            <w:noProof/>
            <w:webHidden/>
          </w:rPr>
          <w:fldChar w:fldCharType="begin"/>
        </w:r>
        <w:r>
          <w:rPr>
            <w:noProof/>
            <w:webHidden/>
          </w:rPr>
          <w:instrText xml:space="preserve"> PAGEREF _Toc67070232 \h </w:instrText>
        </w:r>
        <w:r>
          <w:rPr>
            <w:noProof/>
            <w:webHidden/>
          </w:rPr>
        </w:r>
        <w:r>
          <w:rPr>
            <w:noProof/>
            <w:webHidden/>
          </w:rPr>
          <w:fldChar w:fldCharType="separate"/>
        </w:r>
        <w:r>
          <w:rPr>
            <w:noProof/>
            <w:webHidden/>
          </w:rPr>
          <w:t>9</w:t>
        </w:r>
        <w:r>
          <w:rPr>
            <w:noProof/>
            <w:webHidden/>
          </w:rPr>
          <w:fldChar w:fldCharType="end"/>
        </w:r>
      </w:hyperlink>
    </w:p>
    <w:p w14:paraId="7492C648" w14:textId="2FC8B625" w:rsidR="00011C3F" w:rsidRDefault="00011C3F">
      <w:pPr>
        <w:pStyle w:val="TOC2"/>
        <w:rPr>
          <w:rFonts w:asciiTheme="minorHAnsi" w:eastAsiaTheme="minorEastAsia" w:hAnsiTheme="minorHAnsi" w:cstheme="minorBidi"/>
          <w:b w:val="0"/>
          <w:smallCaps w:val="0"/>
          <w:color w:val="auto"/>
          <w:sz w:val="22"/>
          <w:szCs w:val="22"/>
          <w:lang w:val="en-US"/>
        </w:rPr>
      </w:pPr>
      <w:hyperlink w:anchor="_Toc67070233" w:history="1">
        <w:r w:rsidRPr="00846FBE">
          <w:rPr>
            <w:rStyle w:val="Hyperlink"/>
          </w:rPr>
          <w:t>Data Ingestion Module</w:t>
        </w:r>
        <w:r>
          <w:rPr>
            <w:webHidden/>
          </w:rPr>
          <w:tab/>
        </w:r>
        <w:r>
          <w:rPr>
            <w:webHidden/>
          </w:rPr>
          <w:fldChar w:fldCharType="begin"/>
        </w:r>
        <w:r>
          <w:rPr>
            <w:webHidden/>
          </w:rPr>
          <w:instrText xml:space="preserve"> PAGEREF _Toc67070233 \h </w:instrText>
        </w:r>
        <w:r>
          <w:rPr>
            <w:webHidden/>
          </w:rPr>
        </w:r>
        <w:r>
          <w:rPr>
            <w:webHidden/>
          </w:rPr>
          <w:fldChar w:fldCharType="separate"/>
        </w:r>
        <w:r>
          <w:rPr>
            <w:webHidden/>
          </w:rPr>
          <w:t>9</w:t>
        </w:r>
        <w:r>
          <w:rPr>
            <w:webHidden/>
          </w:rPr>
          <w:fldChar w:fldCharType="end"/>
        </w:r>
      </w:hyperlink>
    </w:p>
    <w:p w14:paraId="3DCDB031" w14:textId="74AB0154"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34" w:history="1">
        <w:r w:rsidRPr="00846FBE">
          <w:rPr>
            <w:rStyle w:val="Hyperlink"/>
            <w:noProof/>
          </w:rPr>
          <w:t>Create Dataset Page</w:t>
        </w:r>
        <w:r>
          <w:rPr>
            <w:noProof/>
            <w:webHidden/>
          </w:rPr>
          <w:tab/>
        </w:r>
        <w:r>
          <w:rPr>
            <w:noProof/>
            <w:webHidden/>
          </w:rPr>
          <w:fldChar w:fldCharType="begin"/>
        </w:r>
        <w:r>
          <w:rPr>
            <w:noProof/>
            <w:webHidden/>
          </w:rPr>
          <w:instrText xml:space="preserve"> PAGEREF _Toc67070234 \h </w:instrText>
        </w:r>
        <w:r>
          <w:rPr>
            <w:noProof/>
            <w:webHidden/>
          </w:rPr>
        </w:r>
        <w:r>
          <w:rPr>
            <w:noProof/>
            <w:webHidden/>
          </w:rPr>
          <w:fldChar w:fldCharType="separate"/>
        </w:r>
        <w:r>
          <w:rPr>
            <w:noProof/>
            <w:webHidden/>
          </w:rPr>
          <w:t>9</w:t>
        </w:r>
        <w:r>
          <w:rPr>
            <w:noProof/>
            <w:webHidden/>
          </w:rPr>
          <w:fldChar w:fldCharType="end"/>
        </w:r>
      </w:hyperlink>
    </w:p>
    <w:p w14:paraId="16ED2158" w14:textId="51E7A083"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35" w:history="1">
        <w:r w:rsidRPr="00846FBE">
          <w:rPr>
            <w:rStyle w:val="Hyperlink"/>
            <w:noProof/>
          </w:rPr>
          <w:t>User Actions</w:t>
        </w:r>
        <w:r>
          <w:rPr>
            <w:noProof/>
            <w:webHidden/>
          </w:rPr>
          <w:tab/>
        </w:r>
        <w:r>
          <w:rPr>
            <w:noProof/>
            <w:webHidden/>
          </w:rPr>
          <w:fldChar w:fldCharType="begin"/>
        </w:r>
        <w:r>
          <w:rPr>
            <w:noProof/>
            <w:webHidden/>
          </w:rPr>
          <w:instrText xml:space="preserve"> PAGEREF _Toc67070235 \h </w:instrText>
        </w:r>
        <w:r>
          <w:rPr>
            <w:noProof/>
            <w:webHidden/>
          </w:rPr>
        </w:r>
        <w:r>
          <w:rPr>
            <w:noProof/>
            <w:webHidden/>
          </w:rPr>
          <w:fldChar w:fldCharType="separate"/>
        </w:r>
        <w:r>
          <w:rPr>
            <w:noProof/>
            <w:webHidden/>
          </w:rPr>
          <w:t>9</w:t>
        </w:r>
        <w:r>
          <w:rPr>
            <w:noProof/>
            <w:webHidden/>
          </w:rPr>
          <w:fldChar w:fldCharType="end"/>
        </w:r>
      </w:hyperlink>
    </w:p>
    <w:p w14:paraId="2224E2C5" w14:textId="692500DC"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36" w:history="1">
        <w:r w:rsidRPr="00846FBE">
          <w:rPr>
            <w:rStyle w:val="Hyperlink"/>
            <w:noProof/>
          </w:rPr>
          <w:t>1. Upload Dataset</w:t>
        </w:r>
        <w:r>
          <w:rPr>
            <w:noProof/>
            <w:webHidden/>
          </w:rPr>
          <w:tab/>
        </w:r>
        <w:r>
          <w:rPr>
            <w:noProof/>
            <w:webHidden/>
          </w:rPr>
          <w:fldChar w:fldCharType="begin"/>
        </w:r>
        <w:r>
          <w:rPr>
            <w:noProof/>
            <w:webHidden/>
          </w:rPr>
          <w:instrText xml:space="preserve"> PAGEREF _Toc67070236 \h </w:instrText>
        </w:r>
        <w:r>
          <w:rPr>
            <w:noProof/>
            <w:webHidden/>
          </w:rPr>
        </w:r>
        <w:r>
          <w:rPr>
            <w:noProof/>
            <w:webHidden/>
          </w:rPr>
          <w:fldChar w:fldCharType="separate"/>
        </w:r>
        <w:r>
          <w:rPr>
            <w:noProof/>
            <w:webHidden/>
          </w:rPr>
          <w:t>9</w:t>
        </w:r>
        <w:r>
          <w:rPr>
            <w:noProof/>
            <w:webHidden/>
          </w:rPr>
          <w:fldChar w:fldCharType="end"/>
        </w:r>
      </w:hyperlink>
    </w:p>
    <w:p w14:paraId="7C1C6313" w14:textId="6EC10560"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37" w:history="1">
        <w:r w:rsidRPr="00846FBE">
          <w:rPr>
            <w:rStyle w:val="Hyperlink"/>
            <w:noProof/>
          </w:rPr>
          <w:t>2. Dataset Access</w:t>
        </w:r>
        <w:r>
          <w:rPr>
            <w:noProof/>
            <w:webHidden/>
          </w:rPr>
          <w:tab/>
        </w:r>
        <w:r>
          <w:rPr>
            <w:noProof/>
            <w:webHidden/>
          </w:rPr>
          <w:fldChar w:fldCharType="begin"/>
        </w:r>
        <w:r>
          <w:rPr>
            <w:noProof/>
            <w:webHidden/>
          </w:rPr>
          <w:instrText xml:space="preserve"> PAGEREF _Toc67070237 \h </w:instrText>
        </w:r>
        <w:r>
          <w:rPr>
            <w:noProof/>
            <w:webHidden/>
          </w:rPr>
        </w:r>
        <w:r>
          <w:rPr>
            <w:noProof/>
            <w:webHidden/>
          </w:rPr>
          <w:fldChar w:fldCharType="separate"/>
        </w:r>
        <w:r>
          <w:rPr>
            <w:noProof/>
            <w:webHidden/>
          </w:rPr>
          <w:t>9</w:t>
        </w:r>
        <w:r>
          <w:rPr>
            <w:noProof/>
            <w:webHidden/>
          </w:rPr>
          <w:fldChar w:fldCharType="end"/>
        </w:r>
      </w:hyperlink>
    </w:p>
    <w:p w14:paraId="6811C2FD" w14:textId="08A9DE7E"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38" w:history="1">
        <w:r w:rsidRPr="00846FBE">
          <w:rPr>
            <w:rStyle w:val="Hyperlink"/>
            <w:noProof/>
          </w:rPr>
          <w:t>3. Dataset List</w:t>
        </w:r>
        <w:r>
          <w:rPr>
            <w:noProof/>
            <w:webHidden/>
          </w:rPr>
          <w:tab/>
        </w:r>
        <w:r>
          <w:rPr>
            <w:noProof/>
            <w:webHidden/>
          </w:rPr>
          <w:fldChar w:fldCharType="begin"/>
        </w:r>
        <w:r>
          <w:rPr>
            <w:noProof/>
            <w:webHidden/>
          </w:rPr>
          <w:instrText xml:space="preserve"> PAGEREF _Toc67070238 \h </w:instrText>
        </w:r>
        <w:r>
          <w:rPr>
            <w:noProof/>
            <w:webHidden/>
          </w:rPr>
        </w:r>
        <w:r>
          <w:rPr>
            <w:noProof/>
            <w:webHidden/>
          </w:rPr>
          <w:fldChar w:fldCharType="separate"/>
        </w:r>
        <w:r>
          <w:rPr>
            <w:noProof/>
            <w:webHidden/>
          </w:rPr>
          <w:t>9</w:t>
        </w:r>
        <w:r>
          <w:rPr>
            <w:noProof/>
            <w:webHidden/>
          </w:rPr>
          <w:fldChar w:fldCharType="end"/>
        </w:r>
      </w:hyperlink>
    </w:p>
    <w:p w14:paraId="0C72641E" w14:textId="464ABDCF"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39" w:history="1">
        <w:r w:rsidRPr="00846FBE">
          <w:rPr>
            <w:rStyle w:val="Hyperlink"/>
            <w:noProof/>
          </w:rPr>
          <w:t>Validations</w:t>
        </w:r>
        <w:r>
          <w:rPr>
            <w:noProof/>
            <w:webHidden/>
          </w:rPr>
          <w:tab/>
        </w:r>
        <w:r>
          <w:rPr>
            <w:noProof/>
            <w:webHidden/>
          </w:rPr>
          <w:fldChar w:fldCharType="begin"/>
        </w:r>
        <w:r>
          <w:rPr>
            <w:noProof/>
            <w:webHidden/>
          </w:rPr>
          <w:instrText xml:space="preserve"> PAGEREF _Toc67070239 \h </w:instrText>
        </w:r>
        <w:r>
          <w:rPr>
            <w:noProof/>
            <w:webHidden/>
          </w:rPr>
        </w:r>
        <w:r>
          <w:rPr>
            <w:noProof/>
            <w:webHidden/>
          </w:rPr>
          <w:fldChar w:fldCharType="separate"/>
        </w:r>
        <w:r>
          <w:rPr>
            <w:noProof/>
            <w:webHidden/>
          </w:rPr>
          <w:t>10</w:t>
        </w:r>
        <w:r>
          <w:rPr>
            <w:noProof/>
            <w:webHidden/>
          </w:rPr>
          <w:fldChar w:fldCharType="end"/>
        </w:r>
      </w:hyperlink>
    </w:p>
    <w:p w14:paraId="1B777E36" w14:textId="121D8642"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40" w:history="1">
        <w:r w:rsidRPr="00846FBE">
          <w:rPr>
            <w:rStyle w:val="Hyperlink"/>
            <w:noProof/>
          </w:rPr>
          <w:t>Create Project Page</w:t>
        </w:r>
        <w:r>
          <w:rPr>
            <w:noProof/>
            <w:webHidden/>
          </w:rPr>
          <w:tab/>
        </w:r>
        <w:r>
          <w:rPr>
            <w:noProof/>
            <w:webHidden/>
          </w:rPr>
          <w:fldChar w:fldCharType="begin"/>
        </w:r>
        <w:r>
          <w:rPr>
            <w:noProof/>
            <w:webHidden/>
          </w:rPr>
          <w:instrText xml:space="preserve"> PAGEREF _Toc67070240 \h </w:instrText>
        </w:r>
        <w:r>
          <w:rPr>
            <w:noProof/>
            <w:webHidden/>
          </w:rPr>
        </w:r>
        <w:r>
          <w:rPr>
            <w:noProof/>
            <w:webHidden/>
          </w:rPr>
          <w:fldChar w:fldCharType="separate"/>
        </w:r>
        <w:r>
          <w:rPr>
            <w:noProof/>
            <w:webHidden/>
          </w:rPr>
          <w:t>11</w:t>
        </w:r>
        <w:r>
          <w:rPr>
            <w:noProof/>
            <w:webHidden/>
          </w:rPr>
          <w:fldChar w:fldCharType="end"/>
        </w:r>
      </w:hyperlink>
    </w:p>
    <w:p w14:paraId="523190A4" w14:textId="42A00C5F"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41" w:history="1">
        <w:r w:rsidRPr="00846FBE">
          <w:rPr>
            <w:rStyle w:val="Hyperlink"/>
            <w:noProof/>
          </w:rPr>
          <w:t>User Actions</w:t>
        </w:r>
        <w:r>
          <w:rPr>
            <w:noProof/>
            <w:webHidden/>
          </w:rPr>
          <w:tab/>
        </w:r>
        <w:r>
          <w:rPr>
            <w:noProof/>
            <w:webHidden/>
          </w:rPr>
          <w:fldChar w:fldCharType="begin"/>
        </w:r>
        <w:r>
          <w:rPr>
            <w:noProof/>
            <w:webHidden/>
          </w:rPr>
          <w:instrText xml:space="preserve"> PAGEREF _Toc67070241 \h </w:instrText>
        </w:r>
        <w:r>
          <w:rPr>
            <w:noProof/>
            <w:webHidden/>
          </w:rPr>
        </w:r>
        <w:r>
          <w:rPr>
            <w:noProof/>
            <w:webHidden/>
          </w:rPr>
          <w:fldChar w:fldCharType="separate"/>
        </w:r>
        <w:r>
          <w:rPr>
            <w:noProof/>
            <w:webHidden/>
          </w:rPr>
          <w:t>11</w:t>
        </w:r>
        <w:r>
          <w:rPr>
            <w:noProof/>
            <w:webHidden/>
          </w:rPr>
          <w:fldChar w:fldCharType="end"/>
        </w:r>
      </w:hyperlink>
    </w:p>
    <w:p w14:paraId="5286D82A" w14:textId="78FAF41E"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42" w:history="1">
        <w:r w:rsidRPr="00846FBE">
          <w:rPr>
            <w:rStyle w:val="Hyperlink"/>
            <w:noProof/>
          </w:rPr>
          <w:t>1. Create Project</w:t>
        </w:r>
        <w:r>
          <w:rPr>
            <w:noProof/>
            <w:webHidden/>
          </w:rPr>
          <w:tab/>
        </w:r>
        <w:r>
          <w:rPr>
            <w:noProof/>
            <w:webHidden/>
          </w:rPr>
          <w:fldChar w:fldCharType="begin"/>
        </w:r>
        <w:r>
          <w:rPr>
            <w:noProof/>
            <w:webHidden/>
          </w:rPr>
          <w:instrText xml:space="preserve"> PAGEREF _Toc67070242 \h </w:instrText>
        </w:r>
        <w:r>
          <w:rPr>
            <w:noProof/>
            <w:webHidden/>
          </w:rPr>
        </w:r>
        <w:r>
          <w:rPr>
            <w:noProof/>
            <w:webHidden/>
          </w:rPr>
          <w:fldChar w:fldCharType="separate"/>
        </w:r>
        <w:r>
          <w:rPr>
            <w:noProof/>
            <w:webHidden/>
          </w:rPr>
          <w:t>11</w:t>
        </w:r>
        <w:r>
          <w:rPr>
            <w:noProof/>
            <w:webHidden/>
          </w:rPr>
          <w:fldChar w:fldCharType="end"/>
        </w:r>
      </w:hyperlink>
    </w:p>
    <w:p w14:paraId="1A1FB560" w14:textId="56C009A9"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43" w:history="1">
        <w:r w:rsidRPr="00846FBE">
          <w:rPr>
            <w:rStyle w:val="Hyperlink"/>
            <w:noProof/>
          </w:rPr>
          <w:t>Validations</w:t>
        </w:r>
        <w:r>
          <w:rPr>
            <w:noProof/>
            <w:webHidden/>
          </w:rPr>
          <w:tab/>
        </w:r>
        <w:r>
          <w:rPr>
            <w:noProof/>
            <w:webHidden/>
          </w:rPr>
          <w:fldChar w:fldCharType="begin"/>
        </w:r>
        <w:r>
          <w:rPr>
            <w:noProof/>
            <w:webHidden/>
          </w:rPr>
          <w:instrText xml:space="preserve"> PAGEREF _Toc67070243 \h </w:instrText>
        </w:r>
        <w:r>
          <w:rPr>
            <w:noProof/>
            <w:webHidden/>
          </w:rPr>
        </w:r>
        <w:r>
          <w:rPr>
            <w:noProof/>
            <w:webHidden/>
          </w:rPr>
          <w:fldChar w:fldCharType="separate"/>
        </w:r>
        <w:r>
          <w:rPr>
            <w:noProof/>
            <w:webHidden/>
          </w:rPr>
          <w:t>11</w:t>
        </w:r>
        <w:r>
          <w:rPr>
            <w:noProof/>
            <w:webHidden/>
          </w:rPr>
          <w:fldChar w:fldCharType="end"/>
        </w:r>
      </w:hyperlink>
    </w:p>
    <w:p w14:paraId="4D7DEFDA" w14:textId="11F86C67"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44" w:history="1">
        <w:r w:rsidRPr="00846FBE">
          <w:rPr>
            <w:rStyle w:val="Hyperlink"/>
            <w:noProof/>
          </w:rPr>
          <w:t>All Projects Page</w:t>
        </w:r>
        <w:r>
          <w:rPr>
            <w:noProof/>
            <w:webHidden/>
          </w:rPr>
          <w:tab/>
        </w:r>
        <w:r>
          <w:rPr>
            <w:noProof/>
            <w:webHidden/>
          </w:rPr>
          <w:fldChar w:fldCharType="begin"/>
        </w:r>
        <w:r>
          <w:rPr>
            <w:noProof/>
            <w:webHidden/>
          </w:rPr>
          <w:instrText xml:space="preserve"> PAGEREF _Toc67070244 \h </w:instrText>
        </w:r>
        <w:r>
          <w:rPr>
            <w:noProof/>
            <w:webHidden/>
          </w:rPr>
        </w:r>
        <w:r>
          <w:rPr>
            <w:noProof/>
            <w:webHidden/>
          </w:rPr>
          <w:fldChar w:fldCharType="separate"/>
        </w:r>
        <w:r>
          <w:rPr>
            <w:noProof/>
            <w:webHidden/>
          </w:rPr>
          <w:t>12</w:t>
        </w:r>
        <w:r>
          <w:rPr>
            <w:noProof/>
            <w:webHidden/>
          </w:rPr>
          <w:fldChar w:fldCharType="end"/>
        </w:r>
      </w:hyperlink>
    </w:p>
    <w:p w14:paraId="73675F13" w14:textId="030A7329"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45" w:history="1">
        <w:r w:rsidRPr="00846FBE">
          <w:rPr>
            <w:rStyle w:val="Hyperlink"/>
            <w:noProof/>
          </w:rPr>
          <w:t>User Actions</w:t>
        </w:r>
        <w:r>
          <w:rPr>
            <w:noProof/>
            <w:webHidden/>
          </w:rPr>
          <w:tab/>
        </w:r>
        <w:r>
          <w:rPr>
            <w:noProof/>
            <w:webHidden/>
          </w:rPr>
          <w:fldChar w:fldCharType="begin"/>
        </w:r>
        <w:r>
          <w:rPr>
            <w:noProof/>
            <w:webHidden/>
          </w:rPr>
          <w:instrText xml:space="preserve"> PAGEREF _Toc67070245 \h </w:instrText>
        </w:r>
        <w:r>
          <w:rPr>
            <w:noProof/>
            <w:webHidden/>
          </w:rPr>
        </w:r>
        <w:r>
          <w:rPr>
            <w:noProof/>
            <w:webHidden/>
          </w:rPr>
          <w:fldChar w:fldCharType="separate"/>
        </w:r>
        <w:r>
          <w:rPr>
            <w:noProof/>
            <w:webHidden/>
          </w:rPr>
          <w:t>12</w:t>
        </w:r>
        <w:r>
          <w:rPr>
            <w:noProof/>
            <w:webHidden/>
          </w:rPr>
          <w:fldChar w:fldCharType="end"/>
        </w:r>
      </w:hyperlink>
    </w:p>
    <w:p w14:paraId="5FB756C8" w14:textId="1BBCAC2B"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46" w:history="1">
        <w:r w:rsidRPr="00846FBE">
          <w:rPr>
            <w:rStyle w:val="Hyperlink"/>
            <w:noProof/>
          </w:rPr>
          <w:t>1. See Data Details</w:t>
        </w:r>
        <w:r>
          <w:rPr>
            <w:noProof/>
            <w:webHidden/>
          </w:rPr>
          <w:tab/>
        </w:r>
        <w:r>
          <w:rPr>
            <w:noProof/>
            <w:webHidden/>
          </w:rPr>
          <w:fldChar w:fldCharType="begin"/>
        </w:r>
        <w:r>
          <w:rPr>
            <w:noProof/>
            <w:webHidden/>
          </w:rPr>
          <w:instrText xml:space="preserve"> PAGEREF _Toc67070246 \h </w:instrText>
        </w:r>
        <w:r>
          <w:rPr>
            <w:noProof/>
            <w:webHidden/>
          </w:rPr>
        </w:r>
        <w:r>
          <w:rPr>
            <w:noProof/>
            <w:webHidden/>
          </w:rPr>
          <w:fldChar w:fldCharType="separate"/>
        </w:r>
        <w:r>
          <w:rPr>
            <w:noProof/>
            <w:webHidden/>
          </w:rPr>
          <w:t>12</w:t>
        </w:r>
        <w:r>
          <w:rPr>
            <w:noProof/>
            <w:webHidden/>
          </w:rPr>
          <w:fldChar w:fldCharType="end"/>
        </w:r>
      </w:hyperlink>
    </w:p>
    <w:p w14:paraId="178932AA" w14:textId="253EC275"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47" w:history="1">
        <w:r w:rsidRPr="00846FBE">
          <w:rPr>
            <w:rStyle w:val="Hyperlink"/>
            <w:noProof/>
          </w:rPr>
          <w:t>2. Schema Mapping</w:t>
        </w:r>
        <w:r>
          <w:rPr>
            <w:noProof/>
            <w:webHidden/>
          </w:rPr>
          <w:tab/>
        </w:r>
        <w:r>
          <w:rPr>
            <w:noProof/>
            <w:webHidden/>
          </w:rPr>
          <w:fldChar w:fldCharType="begin"/>
        </w:r>
        <w:r>
          <w:rPr>
            <w:noProof/>
            <w:webHidden/>
          </w:rPr>
          <w:instrText xml:space="preserve"> PAGEREF _Toc67070247 \h </w:instrText>
        </w:r>
        <w:r>
          <w:rPr>
            <w:noProof/>
            <w:webHidden/>
          </w:rPr>
        </w:r>
        <w:r>
          <w:rPr>
            <w:noProof/>
            <w:webHidden/>
          </w:rPr>
          <w:fldChar w:fldCharType="separate"/>
        </w:r>
        <w:r>
          <w:rPr>
            <w:noProof/>
            <w:webHidden/>
          </w:rPr>
          <w:t>12</w:t>
        </w:r>
        <w:r>
          <w:rPr>
            <w:noProof/>
            <w:webHidden/>
          </w:rPr>
          <w:fldChar w:fldCharType="end"/>
        </w:r>
      </w:hyperlink>
    </w:p>
    <w:p w14:paraId="05696ED7" w14:textId="2933484B"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48" w:history="1">
        <w:r w:rsidRPr="00846FBE">
          <w:rPr>
            <w:rStyle w:val="Hyperlink"/>
            <w:noProof/>
          </w:rPr>
          <w:t>3. Delete Project</w:t>
        </w:r>
        <w:r>
          <w:rPr>
            <w:noProof/>
            <w:webHidden/>
          </w:rPr>
          <w:tab/>
        </w:r>
        <w:r>
          <w:rPr>
            <w:noProof/>
            <w:webHidden/>
          </w:rPr>
          <w:fldChar w:fldCharType="begin"/>
        </w:r>
        <w:r>
          <w:rPr>
            <w:noProof/>
            <w:webHidden/>
          </w:rPr>
          <w:instrText xml:space="preserve"> PAGEREF _Toc67070248 \h </w:instrText>
        </w:r>
        <w:r>
          <w:rPr>
            <w:noProof/>
            <w:webHidden/>
          </w:rPr>
        </w:r>
        <w:r>
          <w:rPr>
            <w:noProof/>
            <w:webHidden/>
          </w:rPr>
          <w:fldChar w:fldCharType="separate"/>
        </w:r>
        <w:r>
          <w:rPr>
            <w:noProof/>
            <w:webHidden/>
          </w:rPr>
          <w:t>12</w:t>
        </w:r>
        <w:r>
          <w:rPr>
            <w:noProof/>
            <w:webHidden/>
          </w:rPr>
          <w:fldChar w:fldCharType="end"/>
        </w:r>
      </w:hyperlink>
    </w:p>
    <w:p w14:paraId="38CDE1BB" w14:textId="15023409"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49" w:history="1">
        <w:r w:rsidRPr="00846FBE">
          <w:rPr>
            <w:rStyle w:val="Hyperlink"/>
            <w:noProof/>
          </w:rPr>
          <w:t>Validations</w:t>
        </w:r>
        <w:r>
          <w:rPr>
            <w:noProof/>
            <w:webHidden/>
          </w:rPr>
          <w:tab/>
        </w:r>
        <w:r>
          <w:rPr>
            <w:noProof/>
            <w:webHidden/>
          </w:rPr>
          <w:fldChar w:fldCharType="begin"/>
        </w:r>
        <w:r>
          <w:rPr>
            <w:noProof/>
            <w:webHidden/>
          </w:rPr>
          <w:instrText xml:space="preserve"> PAGEREF _Toc67070249 \h </w:instrText>
        </w:r>
        <w:r>
          <w:rPr>
            <w:noProof/>
            <w:webHidden/>
          </w:rPr>
        </w:r>
        <w:r>
          <w:rPr>
            <w:noProof/>
            <w:webHidden/>
          </w:rPr>
          <w:fldChar w:fldCharType="separate"/>
        </w:r>
        <w:r>
          <w:rPr>
            <w:noProof/>
            <w:webHidden/>
          </w:rPr>
          <w:t>13</w:t>
        </w:r>
        <w:r>
          <w:rPr>
            <w:noProof/>
            <w:webHidden/>
          </w:rPr>
          <w:fldChar w:fldCharType="end"/>
        </w:r>
      </w:hyperlink>
    </w:p>
    <w:p w14:paraId="4D59A28B" w14:textId="64B2F536" w:rsidR="00011C3F" w:rsidRDefault="00011C3F">
      <w:pPr>
        <w:pStyle w:val="TOC2"/>
        <w:rPr>
          <w:rFonts w:asciiTheme="minorHAnsi" w:eastAsiaTheme="minorEastAsia" w:hAnsiTheme="minorHAnsi" w:cstheme="minorBidi"/>
          <w:b w:val="0"/>
          <w:smallCaps w:val="0"/>
          <w:color w:val="auto"/>
          <w:sz w:val="22"/>
          <w:szCs w:val="22"/>
          <w:lang w:val="en-US"/>
        </w:rPr>
      </w:pPr>
      <w:hyperlink w:anchor="_Toc67070250" w:history="1">
        <w:r w:rsidRPr="00846FBE">
          <w:rPr>
            <w:rStyle w:val="Hyperlink"/>
          </w:rPr>
          <w:t>Data clean-up and Visualization Module</w:t>
        </w:r>
        <w:r>
          <w:rPr>
            <w:webHidden/>
          </w:rPr>
          <w:tab/>
        </w:r>
        <w:r>
          <w:rPr>
            <w:webHidden/>
          </w:rPr>
          <w:fldChar w:fldCharType="begin"/>
        </w:r>
        <w:r>
          <w:rPr>
            <w:webHidden/>
          </w:rPr>
          <w:instrText xml:space="preserve"> PAGEREF _Toc67070250 \h </w:instrText>
        </w:r>
        <w:r>
          <w:rPr>
            <w:webHidden/>
          </w:rPr>
        </w:r>
        <w:r>
          <w:rPr>
            <w:webHidden/>
          </w:rPr>
          <w:fldChar w:fldCharType="separate"/>
        </w:r>
        <w:r>
          <w:rPr>
            <w:webHidden/>
          </w:rPr>
          <w:t>13</w:t>
        </w:r>
        <w:r>
          <w:rPr>
            <w:webHidden/>
          </w:rPr>
          <w:fldChar w:fldCharType="end"/>
        </w:r>
      </w:hyperlink>
    </w:p>
    <w:p w14:paraId="02BD7FA6" w14:textId="278F60EA"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51" w:history="1">
        <w:r w:rsidRPr="00846FBE">
          <w:rPr>
            <w:rStyle w:val="Hyperlink"/>
            <w:noProof/>
          </w:rPr>
          <w:t>Data Detail Page</w:t>
        </w:r>
        <w:r>
          <w:rPr>
            <w:noProof/>
            <w:webHidden/>
          </w:rPr>
          <w:tab/>
        </w:r>
        <w:r>
          <w:rPr>
            <w:noProof/>
            <w:webHidden/>
          </w:rPr>
          <w:fldChar w:fldCharType="begin"/>
        </w:r>
        <w:r>
          <w:rPr>
            <w:noProof/>
            <w:webHidden/>
          </w:rPr>
          <w:instrText xml:space="preserve"> PAGEREF _Toc67070251 \h </w:instrText>
        </w:r>
        <w:r>
          <w:rPr>
            <w:noProof/>
            <w:webHidden/>
          </w:rPr>
        </w:r>
        <w:r>
          <w:rPr>
            <w:noProof/>
            <w:webHidden/>
          </w:rPr>
          <w:fldChar w:fldCharType="separate"/>
        </w:r>
        <w:r>
          <w:rPr>
            <w:noProof/>
            <w:webHidden/>
          </w:rPr>
          <w:t>13</w:t>
        </w:r>
        <w:r>
          <w:rPr>
            <w:noProof/>
            <w:webHidden/>
          </w:rPr>
          <w:fldChar w:fldCharType="end"/>
        </w:r>
      </w:hyperlink>
    </w:p>
    <w:p w14:paraId="3AD6ABEB" w14:textId="3DA9149D"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52" w:history="1">
        <w:r w:rsidRPr="00846FBE">
          <w:rPr>
            <w:rStyle w:val="Hyperlink"/>
            <w:noProof/>
          </w:rPr>
          <w:t>Schema Mapping Page</w:t>
        </w:r>
        <w:r>
          <w:rPr>
            <w:noProof/>
            <w:webHidden/>
          </w:rPr>
          <w:tab/>
        </w:r>
        <w:r>
          <w:rPr>
            <w:noProof/>
            <w:webHidden/>
          </w:rPr>
          <w:fldChar w:fldCharType="begin"/>
        </w:r>
        <w:r>
          <w:rPr>
            <w:noProof/>
            <w:webHidden/>
          </w:rPr>
          <w:instrText xml:space="preserve"> PAGEREF _Toc67070252 \h </w:instrText>
        </w:r>
        <w:r>
          <w:rPr>
            <w:noProof/>
            <w:webHidden/>
          </w:rPr>
        </w:r>
        <w:r>
          <w:rPr>
            <w:noProof/>
            <w:webHidden/>
          </w:rPr>
          <w:fldChar w:fldCharType="separate"/>
        </w:r>
        <w:r>
          <w:rPr>
            <w:noProof/>
            <w:webHidden/>
          </w:rPr>
          <w:t>14</w:t>
        </w:r>
        <w:r>
          <w:rPr>
            <w:noProof/>
            <w:webHidden/>
          </w:rPr>
          <w:fldChar w:fldCharType="end"/>
        </w:r>
      </w:hyperlink>
    </w:p>
    <w:p w14:paraId="588E1B15" w14:textId="24A0CBC4"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53" w:history="1">
        <w:r w:rsidRPr="00846FBE">
          <w:rPr>
            <w:rStyle w:val="Hyperlink"/>
            <w:noProof/>
          </w:rPr>
          <w:t>User Actions</w:t>
        </w:r>
        <w:r>
          <w:rPr>
            <w:noProof/>
            <w:webHidden/>
          </w:rPr>
          <w:tab/>
        </w:r>
        <w:r>
          <w:rPr>
            <w:noProof/>
            <w:webHidden/>
          </w:rPr>
          <w:fldChar w:fldCharType="begin"/>
        </w:r>
        <w:r>
          <w:rPr>
            <w:noProof/>
            <w:webHidden/>
          </w:rPr>
          <w:instrText xml:space="preserve"> PAGEREF _Toc67070253 \h </w:instrText>
        </w:r>
        <w:r>
          <w:rPr>
            <w:noProof/>
            <w:webHidden/>
          </w:rPr>
        </w:r>
        <w:r>
          <w:rPr>
            <w:noProof/>
            <w:webHidden/>
          </w:rPr>
          <w:fldChar w:fldCharType="separate"/>
        </w:r>
        <w:r>
          <w:rPr>
            <w:noProof/>
            <w:webHidden/>
          </w:rPr>
          <w:t>14</w:t>
        </w:r>
        <w:r>
          <w:rPr>
            <w:noProof/>
            <w:webHidden/>
          </w:rPr>
          <w:fldChar w:fldCharType="end"/>
        </w:r>
      </w:hyperlink>
    </w:p>
    <w:p w14:paraId="5EB1D4C3" w14:textId="3553E9F0"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54" w:history="1">
        <w:r w:rsidRPr="00846FBE">
          <w:rPr>
            <w:rStyle w:val="Hyperlink"/>
            <w:noProof/>
          </w:rPr>
          <w:t>1. Datatype</w:t>
        </w:r>
        <w:r>
          <w:rPr>
            <w:noProof/>
            <w:webHidden/>
          </w:rPr>
          <w:tab/>
        </w:r>
        <w:r>
          <w:rPr>
            <w:noProof/>
            <w:webHidden/>
          </w:rPr>
          <w:fldChar w:fldCharType="begin"/>
        </w:r>
        <w:r>
          <w:rPr>
            <w:noProof/>
            <w:webHidden/>
          </w:rPr>
          <w:instrText xml:space="preserve"> PAGEREF _Toc67070254 \h </w:instrText>
        </w:r>
        <w:r>
          <w:rPr>
            <w:noProof/>
            <w:webHidden/>
          </w:rPr>
        </w:r>
        <w:r>
          <w:rPr>
            <w:noProof/>
            <w:webHidden/>
          </w:rPr>
          <w:fldChar w:fldCharType="separate"/>
        </w:r>
        <w:r>
          <w:rPr>
            <w:noProof/>
            <w:webHidden/>
          </w:rPr>
          <w:t>14</w:t>
        </w:r>
        <w:r>
          <w:rPr>
            <w:noProof/>
            <w:webHidden/>
          </w:rPr>
          <w:fldChar w:fldCharType="end"/>
        </w:r>
      </w:hyperlink>
    </w:p>
    <w:p w14:paraId="673C1866" w14:textId="246A112F"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55" w:history="1">
        <w:r w:rsidRPr="00846FBE">
          <w:rPr>
            <w:rStyle w:val="Hyperlink"/>
            <w:noProof/>
          </w:rPr>
          <w:t>2. Select column attribute</w:t>
        </w:r>
        <w:r>
          <w:rPr>
            <w:noProof/>
            <w:webHidden/>
          </w:rPr>
          <w:tab/>
        </w:r>
        <w:r>
          <w:rPr>
            <w:noProof/>
            <w:webHidden/>
          </w:rPr>
          <w:fldChar w:fldCharType="begin"/>
        </w:r>
        <w:r>
          <w:rPr>
            <w:noProof/>
            <w:webHidden/>
          </w:rPr>
          <w:instrText xml:space="preserve"> PAGEREF _Toc67070255 \h </w:instrText>
        </w:r>
        <w:r>
          <w:rPr>
            <w:noProof/>
            <w:webHidden/>
          </w:rPr>
        </w:r>
        <w:r>
          <w:rPr>
            <w:noProof/>
            <w:webHidden/>
          </w:rPr>
          <w:fldChar w:fldCharType="separate"/>
        </w:r>
        <w:r>
          <w:rPr>
            <w:noProof/>
            <w:webHidden/>
          </w:rPr>
          <w:t>14</w:t>
        </w:r>
        <w:r>
          <w:rPr>
            <w:noProof/>
            <w:webHidden/>
          </w:rPr>
          <w:fldChar w:fldCharType="end"/>
        </w:r>
      </w:hyperlink>
    </w:p>
    <w:p w14:paraId="0780FFE9" w14:textId="22D0DBA9"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56" w:history="1">
        <w:r w:rsidRPr="00846FBE">
          <w:rPr>
            <w:rStyle w:val="Hyperlink"/>
            <w:noProof/>
          </w:rPr>
          <w:t>3. Change column Name</w:t>
        </w:r>
        <w:r>
          <w:rPr>
            <w:noProof/>
            <w:webHidden/>
          </w:rPr>
          <w:tab/>
        </w:r>
        <w:r>
          <w:rPr>
            <w:noProof/>
            <w:webHidden/>
          </w:rPr>
          <w:fldChar w:fldCharType="begin"/>
        </w:r>
        <w:r>
          <w:rPr>
            <w:noProof/>
            <w:webHidden/>
          </w:rPr>
          <w:instrText xml:space="preserve"> PAGEREF _Toc67070256 \h </w:instrText>
        </w:r>
        <w:r>
          <w:rPr>
            <w:noProof/>
            <w:webHidden/>
          </w:rPr>
        </w:r>
        <w:r>
          <w:rPr>
            <w:noProof/>
            <w:webHidden/>
          </w:rPr>
          <w:fldChar w:fldCharType="separate"/>
        </w:r>
        <w:r>
          <w:rPr>
            <w:noProof/>
            <w:webHidden/>
          </w:rPr>
          <w:t>14</w:t>
        </w:r>
        <w:r>
          <w:rPr>
            <w:noProof/>
            <w:webHidden/>
          </w:rPr>
          <w:fldChar w:fldCharType="end"/>
        </w:r>
      </w:hyperlink>
    </w:p>
    <w:p w14:paraId="7AE654F9" w14:textId="3C218F61"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57" w:history="1">
        <w:r w:rsidRPr="00846FBE">
          <w:rPr>
            <w:rStyle w:val="Hyperlink"/>
            <w:noProof/>
          </w:rPr>
          <w:t>4. Save</w:t>
        </w:r>
        <w:r>
          <w:rPr>
            <w:noProof/>
            <w:webHidden/>
          </w:rPr>
          <w:tab/>
        </w:r>
        <w:r>
          <w:rPr>
            <w:noProof/>
            <w:webHidden/>
          </w:rPr>
          <w:fldChar w:fldCharType="begin"/>
        </w:r>
        <w:r>
          <w:rPr>
            <w:noProof/>
            <w:webHidden/>
          </w:rPr>
          <w:instrText xml:space="preserve"> PAGEREF _Toc67070257 \h </w:instrText>
        </w:r>
        <w:r>
          <w:rPr>
            <w:noProof/>
            <w:webHidden/>
          </w:rPr>
        </w:r>
        <w:r>
          <w:rPr>
            <w:noProof/>
            <w:webHidden/>
          </w:rPr>
          <w:fldChar w:fldCharType="separate"/>
        </w:r>
        <w:r>
          <w:rPr>
            <w:noProof/>
            <w:webHidden/>
          </w:rPr>
          <w:t>14</w:t>
        </w:r>
        <w:r>
          <w:rPr>
            <w:noProof/>
            <w:webHidden/>
          </w:rPr>
          <w:fldChar w:fldCharType="end"/>
        </w:r>
      </w:hyperlink>
    </w:p>
    <w:p w14:paraId="7156D1A9" w14:textId="4E3E5AF2"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58" w:history="1">
        <w:r w:rsidRPr="00846FBE">
          <w:rPr>
            <w:rStyle w:val="Hyperlink"/>
            <w:noProof/>
          </w:rPr>
          <w:t>5. Reset</w:t>
        </w:r>
        <w:r>
          <w:rPr>
            <w:noProof/>
            <w:webHidden/>
          </w:rPr>
          <w:tab/>
        </w:r>
        <w:r>
          <w:rPr>
            <w:noProof/>
            <w:webHidden/>
          </w:rPr>
          <w:fldChar w:fldCharType="begin"/>
        </w:r>
        <w:r>
          <w:rPr>
            <w:noProof/>
            <w:webHidden/>
          </w:rPr>
          <w:instrText xml:space="preserve"> PAGEREF _Toc67070258 \h </w:instrText>
        </w:r>
        <w:r>
          <w:rPr>
            <w:noProof/>
            <w:webHidden/>
          </w:rPr>
        </w:r>
        <w:r>
          <w:rPr>
            <w:noProof/>
            <w:webHidden/>
          </w:rPr>
          <w:fldChar w:fldCharType="separate"/>
        </w:r>
        <w:r>
          <w:rPr>
            <w:noProof/>
            <w:webHidden/>
          </w:rPr>
          <w:t>15</w:t>
        </w:r>
        <w:r>
          <w:rPr>
            <w:noProof/>
            <w:webHidden/>
          </w:rPr>
          <w:fldChar w:fldCharType="end"/>
        </w:r>
      </w:hyperlink>
    </w:p>
    <w:p w14:paraId="2AB62E51" w14:textId="0291B6BD"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59" w:history="1">
        <w:r w:rsidRPr="00846FBE">
          <w:rPr>
            <w:rStyle w:val="Hyperlink"/>
            <w:noProof/>
          </w:rPr>
          <w:t>Validations</w:t>
        </w:r>
        <w:r>
          <w:rPr>
            <w:noProof/>
            <w:webHidden/>
          </w:rPr>
          <w:tab/>
        </w:r>
        <w:r>
          <w:rPr>
            <w:noProof/>
            <w:webHidden/>
          </w:rPr>
          <w:fldChar w:fldCharType="begin"/>
        </w:r>
        <w:r>
          <w:rPr>
            <w:noProof/>
            <w:webHidden/>
          </w:rPr>
          <w:instrText xml:space="preserve"> PAGEREF _Toc67070259 \h </w:instrText>
        </w:r>
        <w:r>
          <w:rPr>
            <w:noProof/>
            <w:webHidden/>
          </w:rPr>
        </w:r>
        <w:r>
          <w:rPr>
            <w:noProof/>
            <w:webHidden/>
          </w:rPr>
          <w:fldChar w:fldCharType="separate"/>
        </w:r>
        <w:r>
          <w:rPr>
            <w:noProof/>
            <w:webHidden/>
          </w:rPr>
          <w:t>15</w:t>
        </w:r>
        <w:r>
          <w:rPr>
            <w:noProof/>
            <w:webHidden/>
          </w:rPr>
          <w:fldChar w:fldCharType="end"/>
        </w:r>
      </w:hyperlink>
    </w:p>
    <w:p w14:paraId="2A1B9EE3" w14:textId="26A5833B"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60" w:history="1">
        <w:r w:rsidRPr="00846FBE">
          <w:rPr>
            <w:rStyle w:val="Hyperlink"/>
            <w:noProof/>
          </w:rPr>
          <w:t>Data Exploration Page</w:t>
        </w:r>
        <w:r>
          <w:rPr>
            <w:noProof/>
            <w:webHidden/>
          </w:rPr>
          <w:tab/>
        </w:r>
        <w:r>
          <w:rPr>
            <w:noProof/>
            <w:webHidden/>
          </w:rPr>
          <w:fldChar w:fldCharType="begin"/>
        </w:r>
        <w:r>
          <w:rPr>
            <w:noProof/>
            <w:webHidden/>
          </w:rPr>
          <w:instrText xml:space="preserve"> PAGEREF _Toc67070260 \h </w:instrText>
        </w:r>
        <w:r>
          <w:rPr>
            <w:noProof/>
            <w:webHidden/>
          </w:rPr>
        </w:r>
        <w:r>
          <w:rPr>
            <w:noProof/>
            <w:webHidden/>
          </w:rPr>
          <w:fldChar w:fldCharType="separate"/>
        </w:r>
        <w:r>
          <w:rPr>
            <w:noProof/>
            <w:webHidden/>
          </w:rPr>
          <w:t>15</w:t>
        </w:r>
        <w:r>
          <w:rPr>
            <w:noProof/>
            <w:webHidden/>
          </w:rPr>
          <w:fldChar w:fldCharType="end"/>
        </w:r>
      </w:hyperlink>
    </w:p>
    <w:p w14:paraId="00AB2C8E" w14:textId="5771CF20"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61" w:history="1">
        <w:r w:rsidRPr="00846FBE">
          <w:rPr>
            <w:rStyle w:val="Hyperlink"/>
            <w:noProof/>
          </w:rPr>
          <w:t>User Action</w:t>
        </w:r>
        <w:r>
          <w:rPr>
            <w:noProof/>
            <w:webHidden/>
          </w:rPr>
          <w:tab/>
        </w:r>
        <w:r>
          <w:rPr>
            <w:noProof/>
            <w:webHidden/>
          </w:rPr>
          <w:fldChar w:fldCharType="begin"/>
        </w:r>
        <w:r>
          <w:rPr>
            <w:noProof/>
            <w:webHidden/>
          </w:rPr>
          <w:instrText xml:space="preserve"> PAGEREF _Toc67070261 \h </w:instrText>
        </w:r>
        <w:r>
          <w:rPr>
            <w:noProof/>
            <w:webHidden/>
          </w:rPr>
        </w:r>
        <w:r>
          <w:rPr>
            <w:noProof/>
            <w:webHidden/>
          </w:rPr>
          <w:fldChar w:fldCharType="separate"/>
        </w:r>
        <w:r>
          <w:rPr>
            <w:noProof/>
            <w:webHidden/>
          </w:rPr>
          <w:t>15</w:t>
        </w:r>
        <w:r>
          <w:rPr>
            <w:noProof/>
            <w:webHidden/>
          </w:rPr>
          <w:fldChar w:fldCharType="end"/>
        </w:r>
      </w:hyperlink>
    </w:p>
    <w:p w14:paraId="41D8FF01" w14:textId="415812B7"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62" w:history="1">
        <w:r w:rsidRPr="00846FBE">
          <w:rPr>
            <w:rStyle w:val="Hyperlink"/>
            <w:noProof/>
          </w:rPr>
          <w:t>1. Distribution graph</w:t>
        </w:r>
        <w:r>
          <w:rPr>
            <w:noProof/>
            <w:webHidden/>
          </w:rPr>
          <w:tab/>
        </w:r>
        <w:r>
          <w:rPr>
            <w:noProof/>
            <w:webHidden/>
          </w:rPr>
          <w:fldChar w:fldCharType="begin"/>
        </w:r>
        <w:r>
          <w:rPr>
            <w:noProof/>
            <w:webHidden/>
          </w:rPr>
          <w:instrText xml:space="preserve"> PAGEREF _Toc67070262 \h </w:instrText>
        </w:r>
        <w:r>
          <w:rPr>
            <w:noProof/>
            <w:webHidden/>
          </w:rPr>
        </w:r>
        <w:r>
          <w:rPr>
            <w:noProof/>
            <w:webHidden/>
          </w:rPr>
          <w:fldChar w:fldCharType="separate"/>
        </w:r>
        <w:r>
          <w:rPr>
            <w:noProof/>
            <w:webHidden/>
          </w:rPr>
          <w:t>15</w:t>
        </w:r>
        <w:r>
          <w:rPr>
            <w:noProof/>
            <w:webHidden/>
          </w:rPr>
          <w:fldChar w:fldCharType="end"/>
        </w:r>
      </w:hyperlink>
    </w:p>
    <w:p w14:paraId="3CBBA4C7" w14:textId="4B61E5F3"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63" w:history="1">
        <w:r w:rsidRPr="00846FBE">
          <w:rPr>
            <w:rStyle w:val="Hyperlink"/>
            <w:noProof/>
          </w:rPr>
          <w:t>2. Data Statistics</w:t>
        </w:r>
        <w:r>
          <w:rPr>
            <w:noProof/>
            <w:webHidden/>
          </w:rPr>
          <w:tab/>
        </w:r>
        <w:r>
          <w:rPr>
            <w:noProof/>
            <w:webHidden/>
          </w:rPr>
          <w:fldChar w:fldCharType="begin"/>
        </w:r>
        <w:r>
          <w:rPr>
            <w:noProof/>
            <w:webHidden/>
          </w:rPr>
          <w:instrText xml:space="preserve"> PAGEREF _Toc67070263 \h </w:instrText>
        </w:r>
        <w:r>
          <w:rPr>
            <w:noProof/>
            <w:webHidden/>
          </w:rPr>
        </w:r>
        <w:r>
          <w:rPr>
            <w:noProof/>
            <w:webHidden/>
          </w:rPr>
          <w:fldChar w:fldCharType="separate"/>
        </w:r>
        <w:r>
          <w:rPr>
            <w:noProof/>
            <w:webHidden/>
          </w:rPr>
          <w:t>17</w:t>
        </w:r>
        <w:r>
          <w:rPr>
            <w:noProof/>
            <w:webHidden/>
          </w:rPr>
          <w:fldChar w:fldCharType="end"/>
        </w:r>
      </w:hyperlink>
    </w:p>
    <w:p w14:paraId="05AD3C51" w14:textId="45D1D24F"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64" w:history="1">
        <w:r w:rsidRPr="00846FBE">
          <w:rPr>
            <w:rStyle w:val="Hyperlink"/>
            <w:noProof/>
          </w:rPr>
          <w:t>Data Clean-up Page</w:t>
        </w:r>
        <w:r>
          <w:rPr>
            <w:noProof/>
            <w:webHidden/>
          </w:rPr>
          <w:tab/>
        </w:r>
        <w:r>
          <w:rPr>
            <w:noProof/>
            <w:webHidden/>
          </w:rPr>
          <w:fldChar w:fldCharType="begin"/>
        </w:r>
        <w:r>
          <w:rPr>
            <w:noProof/>
            <w:webHidden/>
          </w:rPr>
          <w:instrText xml:space="preserve"> PAGEREF _Toc67070264 \h </w:instrText>
        </w:r>
        <w:r>
          <w:rPr>
            <w:noProof/>
            <w:webHidden/>
          </w:rPr>
        </w:r>
        <w:r>
          <w:rPr>
            <w:noProof/>
            <w:webHidden/>
          </w:rPr>
          <w:fldChar w:fldCharType="separate"/>
        </w:r>
        <w:r>
          <w:rPr>
            <w:noProof/>
            <w:webHidden/>
          </w:rPr>
          <w:t>18</w:t>
        </w:r>
        <w:r>
          <w:rPr>
            <w:noProof/>
            <w:webHidden/>
          </w:rPr>
          <w:fldChar w:fldCharType="end"/>
        </w:r>
      </w:hyperlink>
    </w:p>
    <w:p w14:paraId="61EF909E" w14:textId="7D6043AE"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65" w:history="1">
        <w:r w:rsidRPr="00846FBE">
          <w:rPr>
            <w:rStyle w:val="Hyperlink"/>
            <w:noProof/>
          </w:rPr>
          <w:t>User Actions</w:t>
        </w:r>
        <w:r>
          <w:rPr>
            <w:noProof/>
            <w:webHidden/>
          </w:rPr>
          <w:tab/>
        </w:r>
        <w:r>
          <w:rPr>
            <w:noProof/>
            <w:webHidden/>
          </w:rPr>
          <w:fldChar w:fldCharType="begin"/>
        </w:r>
        <w:r>
          <w:rPr>
            <w:noProof/>
            <w:webHidden/>
          </w:rPr>
          <w:instrText xml:space="preserve"> PAGEREF _Toc67070265 \h </w:instrText>
        </w:r>
        <w:r>
          <w:rPr>
            <w:noProof/>
            <w:webHidden/>
          </w:rPr>
        </w:r>
        <w:r>
          <w:rPr>
            <w:noProof/>
            <w:webHidden/>
          </w:rPr>
          <w:fldChar w:fldCharType="separate"/>
        </w:r>
        <w:r>
          <w:rPr>
            <w:noProof/>
            <w:webHidden/>
          </w:rPr>
          <w:t>18</w:t>
        </w:r>
        <w:r>
          <w:rPr>
            <w:noProof/>
            <w:webHidden/>
          </w:rPr>
          <w:fldChar w:fldCharType="end"/>
        </w:r>
      </w:hyperlink>
    </w:p>
    <w:p w14:paraId="3E8BE925" w14:textId="2FF931B0"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66" w:history="1">
        <w:r w:rsidRPr="00846FBE">
          <w:rPr>
            <w:rStyle w:val="Hyperlink"/>
            <w:noProof/>
          </w:rPr>
          <w:t>1. Select column</w:t>
        </w:r>
        <w:r>
          <w:rPr>
            <w:noProof/>
            <w:webHidden/>
          </w:rPr>
          <w:tab/>
        </w:r>
        <w:r>
          <w:rPr>
            <w:noProof/>
            <w:webHidden/>
          </w:rPr>
          <w:fldChar w:fldCharType="begin"/>
        </w:r>
        <w:r>
          <w:rPr>
            <w:noProof/>
            <w:webHidden/>
          </w:rPr>
          <w:instrText xml:space="preserve"> PAGEREF _Toc67070266 \h </w:instrText>
        </w:r>
        <w:r>
          <w:rPr>
            <w:noProof/>
            <w:webHidden/>
          </w:rPr>
        </w:r>
        <w:r>
          <w:rPr>
            <w:noProof/>
            <w:webHidden/>
          </w:rPr>
          <w:fldChar w:fldCharType="separate"/>
        </w:r>
        <w:r>
          <w:rPr>
            <w:noProof/>
            <w:webHidden/>
          </w:rPr>
          <w:t>18</w:t>
        </w:r>
        <w:r>
          <w:rPr>
            <w:noProof/>
            <w:webHidden/>
          </w:rPr>
          <w:fldChar w:fldCharType="end"/>
        </w:r>
      </w:hyperlink>
    </w:p>
    <w:p w14:paraId="187C11ED" w14:textId="750095AA"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67" w:history="1">
        <w:r w:rsidRPr="00846FBE">
          <w:rPr>
            <w:rStyle w:val="Hyperlink"/>
            <w:noProof/>
          </w:rPr>
          <w:t>2. Clean-up operations</w:t>
        </w:r>
        <w:r>
          <w:rPr>
            <w:noProof/>
            <w:webHidden/>
          </w:rPr>
          <w:tab/>
        </w:r>
        <w:r>
          <w:rPr>
            <w:noProof/>
            <w:webHidden/>
          </w:rPr>
          <w:fldChar w:fldCharType="begin"/>
        </w:r>
        <w:r>
          <w:rPr>
            <w:noProof/>
            <w:webHidden/>
          </w:rPr>
          <w:instrText xml:space="preserve"> PAGEREF _Toc67070267 \h </w:instrText>
        </w:r>
        <w:r>
          <w:rPr>
            <w:noProof/>
            <w:webHidden/>
          </w:rPr>
        </w:r>
        <w:r>
          <w:rPr>
            <w:noProof/>
            <w:webHidden/>
          </w:rPr>
          <w:fldChar w:fldCharType="separate"/>
        </w:r>
        <w:r>
          <w:rPr>
            <w:noProof/>
            <w:webHidden/>
          </w:rPr>
          <w:t>18</w:t>
        </w:r>
        <w:r>
          <w:rPr>
            <w:noProof/>
            <w:webHidden/>
          </w:rPr>
          <w:fldChar w:fldCharType="end"/>
        </w:r>
      </w:hyperlink>
    </w:p>
    <w:p w14:paraId="6AC870A2" w14:textId="61E9CA0E" w:rsidR="00011C3F" w:rsidRDefault="00011C3F">
      <w:pPr>
        <w:pStyle w:val="TOC6"/>
        <w:tabs>
          <w:tab w:val="right" w:leader="dot" w:pos="9016"/>
        </w:tabs>
        <w:rPr>
          <w:rFonts w:asciiTheme="minorHAnsi" w:eastAsiaTheme="minorEastAsia" w:hAnsiTheme="minorHAnsi" w:cstheme="minorBidi"/>
          <w:noProof/>
          <w:color w:val="auto"/>
          <w:sz w:val="22"/>
          <w:szCs w:val="22"/>
          <w:lang w:val="en-US"/>
        </w:rPr>
      </w:pPr>
      <w:hyperlink w:anchor="_Toc67070268" w:history="1">
        <w:r w:rsidRPr="00846FBE">
          <w:rPr>
            <w:rStyle w:val="Hyperlink"/>
            <w:noProof/>
          </w:rPr>
          <w:t>Missing values handling</w:t>
        </w:r>
        <w:r>
          <w:rPr>
            <w:noProof/>
            <w:webHidden/>
          </w:rPr>
          <w:tab/>
        </w:r>
        <w:r>
          <w:rPr>
            <w:noProof/>
            <w:webHidden/>
          </w:rPr>
          <w:fldChar w:fldCharType="begin"/>
        </w:r>
        <w:r>
          <w:rPr>
            <w:noProof/>
            <w:webHidden/>
          </w:rPr>
          <w:instrText xml:space="preserve"> PAGEREF _Toc67070268 \h </w:instrText>
        </w:r>
        <w:r>
          <w:rPr>
            <w:noProof/>
            <w:webHidden/>
          </w:rPr>
        </w:r>
        <w:r>
          <w:rPr>
            <w:noProof/>
            <w:webHidden/>
          </w:rPr>
          <w:fldChar w:fldCharType="separate"/>
        </w:r>
        <w:r>
          <w:rPr>
            <w:noProof/>
            <w:webHidden/>
          </w:rPr>
          <w:t>18</w:t>
        </w:r>
        <w:r>
          <w:rPr>
            <w:noProof/>
            <w:webHidden/>
          </w:rPr>
          <w:fldChar w:fldCharType="end"/>
        </w:r>
      </w:hyperlink>
    </w:p>
    <w:p w14:paraId="2695F841" w14:textId="495C2C8C" w:rsidR="00011C3F" w:rsidRDefault="00011C3F">
      <w:pPr>
        <w:pStyle w:val="TOC6"/>
        <w:tabs>
          <w:tab w:val="right" w:leader="dot" w:pos="9016"/>
        </w:tabs>
        <w:rPr>
          <w:rFonts w:asciiTheme="minorHAnsi" w:eastAsiaTheme="minorEastAsia" w:hAnsiTheme="minorHAnsi" w:cstheme="minorBidi"/>
          <w:noProof/>
          <w:color w:val="auto"/>
          <w:sz w:val="22"/>
          <w:szCs w:val="22"/>
          <w:lang w:val="en-US"/>
        </w:rPr>
      </w:pPr>
      <w:hyperlink w:anchor="_Toc67070269" w:history="1">
        <w:r w:rsidRPr="00846FBE">
          <w:rPr>
            <w:rStyle w:val="Hyperlink"/>
            <w:noProof/>
          </w:rPr>
          <w:t>Noise Handling</w:t>
        </w:r>
        <w:r>
          <w:rPr>
            <w:noProof/>
            <w:webHidden/>
          </w:rPr>
          <w:tab/>
        </w:r>
        <w:r>
          <w:rPr>
            <w:noProof/>
            <w:webHidden/>
          </w:rPr>
          <w:fldChar w:fldCharType="begin"/>
        </w:r>
        <w:r>
          <w:rPr>
            <w:noProof/>
            <w:webHidden/>
          </w:rPr>
          <w:instrText xml:space="preserve"> PAGEREF _Toc67070269 \h </w:instrText>
        </w:r>
        <w:r>
          <w:rPr>
            <w:noProof/>
            <w:webHidden/>
          </w:rPr>
        </w:r>
        <w:r>
          <w:rPr>
            <w:noProof/>
            <w:webHidden/>
          </w:rPr>
          <w:fldChar w:fldCharType="separate"/>
        </w:r>
        <w:r>
          <w:rPr>
            <w:noProof/>
            <w:webHidden/>
          </w:rPr>
          <w:t>22</w:t>
        </w:r>
        <w:r>
          <w:rPr>
            <w:noProof/>
            <w:webHidden/>
          </w:rPr>
          <w:fldChar w:fldCharType="end"/>
        </w:r>
      </w:hyperlink>
    </w:p>
    <w:p w14:paraId="6261A3C3" w14:textId="37E23465" w:rsidR="00011C3F" w:rsidRDefault="00011C3F">
      <w:pPr>
        <w:pStyle w:val="TOC6"/>
        <w:tabs>
          <w:tab w:val="right" w:leader="dot" w:pos="9016"/>
        </w:tabs>
        <w:rPr>
          <w:rFonts w:asciiTheme="minorHAnsi" w:eastAsiaTheme="minorEastAsia" w:hAnsiTheme="minorHAnsi" w:cstheme="minorBidi"/>
          <w:noProof/>
          <w:color w:val="auto"/>
          <w:sz w:val="22"/>
          <w:szCs w:val="22"/>
          <w:lang w:val="en-US"/>
        </w:rPr>
      </w:pPr>
      <w:hyperlink w:anchor="_Toc67070270" w:history="1">
        <w:r w:rsidRPr="00846FBE">
          <w:rPr>
            <w:rStyle w:val="Hyperlink"/>
            <w:noProof/>
          </w:rPr>
          <w:t>Transformation</w:t>
        </w:r>
        <w:r>
          <w:rPr>
            <w:noProof/>
            <w:webHidden/>
          </w:rPr>
          <w:tab/>
        </w:r>
        <w:r>
          <w:rPr>
            <w:noProof/>
            <w:webHidden/>
          </w:rPr>
          <w:fldChar w:fldCharType="begin"/>
        </w:r>
        <w:r>
          <w:rPr>
            <w:noProof/>
            <w:webHidden/>
          </w:rPr>
          <w:instrText xml:space="preserve"> PAGEREF _Toc67070270 \h </w:instrText>
        </w:r>
        <w:r>
          <w:rPr>
            <w:noProof/>
            <w:webHidden/>
          </w:rPr>
        </w:r>
        <w:r>
          <w:rPr>
            <w:noProof/>
            <w:webHidden/>
          </w:rPr>
          <w:fldChar w:fldCharType="separate"/>
        </w:r>
        <w:r>
          <w:rPr>
            <w:noProof/>
            <w:webHidden/>
          </w:rPr>
          <w:t>23</w:t>
        </w:r>
        <w:r>
          <w:rPr>
            <w:noProof/>
            <w:webHidden/>
          </w:rPr>
          <w:fldChar w:fldCharType="end"/>
        </w:r>
      </w:hyperlink>
    </w:p>
    <w:p w14:paraId="56D45AFC" w14:textId="48424DC0"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71" w:history="1">
        <w:r w:rsidRPr="00846FBE">
          <w:rPr>
            <w:rStyle w:val="Hyperlink"/>
            <w:noProof/>
          </w:rPr>
          <w:t>3. Scale and Split</w:t>
        </w:r>
        <w:r>
          <w:rPr>
            <w:noProof/>
            <w:webHidden/>
          </w:rPr>
          <w:tab/>
        </w:r>
        <w:r>
          <w:rPr>
            <w:noProof/>
            <w:webHidden/>
          </w:rPr>
          <w:fldChar w:fldCharType="begin"/>
        </w:r>
        <w:r>
          <w:rPr>
            <w:noProof/>
            <w:webHidden/>
          </w:rPr>
          <w:instrText xml:space="preserve"> PAGEREF _Toc67070271 \h </w:instrText>
        </w:r>
        <w:r>
          <w:rPr>
            <w:noProof/>
            <w:webHidden/>
          </w:rPr>
        </w:r>
        <w:r>
          <w:rPr>
            <w:noProof/>
            <w:webHidden/>
          </w:rPr>
          <w:fldChar w:fldCharType="separate"/>
        </w:r>
        <w:r>
          <w:rPr>
            <w:noProof/>
            <w:webHidden/>
          </w:rPr>
          <w:t>29</w:t>
        </w:r>
        <w:r>
          <w:rPr>
            <w:noProof/>
            <w:webHidden/>
          </w:rPr>
          <w:fldChar w:fldCharType="end"/>
        </w:r>
      </w:hyperlink>
    </w:p>
    <w:p w14:paraId="2BB36C03" w14:textId="66551138" w:rsidR="00011C3F" w:rsidRDefault="00011C3F">
      <w:pPr>
        <w:pStyle w:val="TOC6"/>
        <w:tabs>
          <w:tab w:val="right" w:leader="dot" w:pos="9016"/>
        </w:tabs>
        <w:rPr>
          <w:rFonts w:asciiTheme="minorHAnsi" w:eastAsiaTheme="minorEastAsia" w:hAnsiTheme="minorHAnsi" w:cstheme="minorBidi"/>
          <w:noProof/>
          <w:color w:val="auto"/>
          <w:sz w:val="22"/>
          <w:szCs w:val="22"/>
          <w:lang w:val="en-US"/>
        </w:rPr>
      </w:pPr>
      <w:hyperlink w:anchor="_Toc67070272" w:history="1">
        <w:r w:rsidRPr="00846FBE">
          <w:rPr>
            <w:rStyle w:val="Hyperlink"/>
            <w:noProof/>
          </w:rPr>
          <w:t>Scaling</w:t>
        </w:r>
        <w:r>
          <w:rPr>
            <w:noProof/>
            <w:webHidden/>
          </w:rPr>
          <w:tab/>
        </w:r>
        <w:r>
          <w:rPr>
            <w:noProof/>
            <w:webHidden/>
          </w:rPr>
          <w:fldChar w:fldCharType="begin"/>
        </w:r>
        <w:r>
          <w:rPr>
            <w:noProof/>
            <w:webHidden/>
          </w:rPr>
          <w:instrText xml:space="preserve"> PAGEREF _Toc67070272 \h </w:instrText>
        </w:r>
        <w:r>
          <w:rPr>
            <w:noProof/>
            <w:webHidden/>
          </w:rPr>
        </w:r>
        <w:r>
          <w:rPr>
            <w:noProof/>
            <w:webHidden/>
          </w:rPr>
          <w:fldChar w:fldCharType="separate"/>
        </w:r>
        <w:r>
          <w:rPr>
            <w:noProof/>
            <w:webHidden/>
          </w:rPr>
          <w:t>29</w:t>
        </w:r>
        <w:r>
          <w:rPr>
            <w:noProof/>
            <w:webHidden/>
          </w:rPr>
          <w:fldChar w:fldCharType="end"/>
        </w:r>
      </w:hyperlink>
    </w:p>
    <w:p w14:paraId="1D43693D" w14:textId="4A18F4AD" w:rsidR="00011C3F" w:rsidRDefault="00011C3F">
      <w:pPr>
        <w:pStyle w:val="TOC6"/>
        <w:tabs>
          <w:tab w:val="right" w:leader="dot" w:pos="9016"/>
        </w:tabs>
        <w:rPr>
          <w:rFonts w:asciiTheme="minorHAnsi" w:eastAsiaTheme="minorEastAsia" w:hAnsiTheme="minorHAnsi" w:cstheme="minorBidi"/>
          <w:noProof/>
          <w:color w:val="auto"/>
          <w:sz w:val="22"/>
          <w:szCs w:val="22"/>
          <w:lang w:val="en-US"/>
        </w:rPr>
      </w:pPr>
      <w:hyperlink w:anchor="_Toc67070273" w:history="1">
        <w:r w:rsidRPr="00846FBE">
          <w:rPr>
            <w:rStyle w:val="Hyperlink"/>
            <w:noProof/>
          </w:rPr>
          <w:t>Split</w:t>
        </w:r>
        <w:r>
          <w:rPr>
            <w:noProof/>
            <w:webHidden/>
          </w:rPr>
          <w:tab/>
        </w:r>
        <w:r>
          <w:rPr>
            <w:noProof/>
            <w:webHidden/>
          </w:rPr>
          <w:fldChar w:fldCharType="begin"/>
        </w:r>
        <w:r>
          <w:rPr>
            <w:noProof/>
            <w:webHidden/>
          </w:rPr>
          <w:instrText xml:space="preserve"> PAGEREF _Toc67070273 \h </w:instrText>
        </w:r>
        <w:r>
          <w:rPr>
            <w:noProof/>
            <w:webHidden/>
          </w:rPr>
        </w:r>
        <w:r>
          <w:rPr>
            <w:noProof/>
            <w:webHidden/>
          </w:rPr>
          <w:fldChar w:fldCharType="separate"/>
        </w:r>
        <w:r>
          <w:rPr>
            <w:noProof/>
            <w:webHidden/>
          </w:rPr>
          <w:t>30</w:t>
        </w:r>
        <w:r>
          <w:rPr>
            <w:noProof/>
            <w:webHidden/>
          </w:rPr>
          <w:fldChar w:fldCharType="end"/>
        </w:r>
      </w:hyperlink>
    </w:p>
    <w:p w14:paraId="3E28FAD7" w14:textId="3E063D1D"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74" w:history="1">
        <w:r w:rsidRPr="00846FBE">
          <w:rPr>
            <w:rStyle w:val="Hyperlink"/>
            <w:noProof/>
          </w:rPr>
          <w:t>4. Modelling</w:t>
        </w:r>
        <w:r>
          <w:rPr>
            <w:noProof/>
            <w:webHidden/>
          </w:rPr>
          <w:tab/>
        </w:r>
        <w:r>
          <w:rPr>
            <w:noProof/>
            <w:webHidden/>
          </w:rPr>
          <w:fldChar w:fldCharType="begin"/>
        </w:r>
        <w:r>
          <w:rPr>
            <w:noProof/>
            <w:webHidden/>
          </w:rPr>
          <w:instrText xml:space="preserve"> PAGEREF _Toc67070274 \h </w:instrText>
        </w:r>
        <w:r>
          <w:rPr>
            <w:noProof/>
            <w:webHidden/>
          </w:rPr>
        </w:r>
        <w:r>
          <w:rPr>
            <w:noProof/>
            <w:webHidden/>
          </w:rPr>
          <w:fldChar w:fldCharType="separate"/>
        </w:r>
        <w:r>
          <w:rPr>
            <w:noProof/>
            <w:webHidden/>
          </w:rPr>
          <w:t>30</w:t>
        </w:r>
        <w:r>
          <w:rPr>
            <w:noProof/>
            <w:webHidden/>
          </w:rPr>
          <w:fldChar w:fldCharType="end"/>
        </w:r>
      </w:hyperlink>
    </w:p>
    <w:p w14:paraId="452BCDFE" w14:textId="7763B56E"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75" w:history="1">
        <w:r w:rsidRPr="00846FBE">
          <w:rPr>
            <w:rStyle w:val="Hyperlink"/>
            <w:noProof/>
          </w:rPr>
          <w:t>Validations</w:t>
        </w:r>
        <w:r>
          <w:rPr>
            <w:noProof/>
            <w:webHidden/>
          </w:rPr>
          <w:tab/>
        </w:r>
        <w:r>
          <w:rPr>
            <w:noProof/>
            <w:webHidden/>
          </w:rPr>
          <w:fldChar w:fldCharType="begin"/>
        </w:r>
        <w:r>
          <w:rPr>
            <w:noProof/>
            <w:webHidden/>
          </w:rPr>
          <w:instrText xml:space="preserve"> PAGEREF _Toc67070275 \h </w:instrText>
        </w:r>
        <w:r>
          <w:rPr>
            <w:noProof/>
            <w:webHidden/>
          </w:rPr>
        </w:r>
        <w:r>
          <w:rPr>
            <w:noProof/>
            <w:webHidden/>
          </w:rPr>
          <w:fldChar w:fldCharType="separate"/>
        </w:r>
        <w:r>
          <w:rPr>
            <w:noProof/>
            <w:webHidden/>
          </w:rPr>
          <w:t>30</w:t>
        </w:r>
        <w:r>
          <w:rPr>
            <w:noProof/>
            <w:webHidden/>
          </w:rPr>
          <w:fldChar w:fldCharType="end"/>
        </w:r>
      </w:hyperlink>
    </w:p>
    <w:p w14:paraId="3C8A527B" w14:textId="31693F2D" w:rsidR="00011C3F" w:rsidRDefault="00011C3F">
      <w:pPr>
        <w:pStyle w:val="TOC2"/>
        <w:rPr>
          <w:rFonts w:asciiTheme="minorHAnsi" w:eastAsiaTheme="minorEastAsia" w:hAnsiTheme="minorHAnsi" w:cstheme="minorBidi"/>
          <w:b w:val="0"/>
          <w:smallCaps w:val="0"/>
          <w:color w:val="auto"/>
          <w:sz w:val="22"/>
          <w:szCs w:val="22"/>
          <w:lang w:val="en-US"/>
        </w:rPr>
      </w:pPr>
      <w:hyperlink w:anchor="_Toc67070276" w:history="1">
        <w:r w:rsidRPr="00846FBE">
          <w:rPr>
            <w:rStyle w:val="Hyperlink"/>
          </w:rPr>
          <w:t>Data Modelling</w:t>
        </w:r>
        <w:r>
          <w:rPr>
            <w:webHidden/>
          </w:rPr>
          <w:tab/>
        </w:r>
        <w:r>
          <w:rPr>
            <w:webHidden/>
          </w:rPr>
          <w:fldChar w:fldCharType="begin"/>
        </w:r>
        <w:r>
          <w:rPr>
            <w:webHidden/>
          </w:rPr>
          <w:instrText xml:space="preserve"> PAGEREF _Toc67070276 \h </w:instrText>
        </w:r>
        <w:r>
          <w:rPr>
            <w:webHidden/>
          </w:rPr>
        </w:r>
        <w:r>
          <w:rPr>
            <w:webHidden/>
          </w:rPr>
          <w:fldChar w:fldCharType="separate"/>
        </w:r>
        <w:r>
          <w:rPr>
            <w:webHidden/>
          </w:rPr>
          <w:t>31</w:t>
        </w:r>
        <w:r>
          <w:rPr>
            <w:webHidden/>
          </w:rPr>
          <w:fldChar w:fldCharType="end"/>
        </w:r>
      </w:hyperlink>
    </w:p>
    <w:p w14:paraId="218AFDEB" w14:textId="3240D1EE"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77" w:history="1">
        <w:r w:rsidRPr="00846FBE">
          <w:rPr>
            <w:rStyle w:val="Hyperlink"/>
            <w:noProof/>
          </w:rPr>
          <w:t>Modelling Type</w:t>
        </w:r>
        <w:r>
          <w:rPr>
            <w:noProof/>
            <w:webHidden/>
          </w:rPr>
          <w:tab/>
        </w:r>
        <w:r>
          <w:rPr>
            <w:noProof/>
            <w:webHidden/>
          </w:rPr>
          <w:fldChar w:fldCharType="begin"/>
        </w:r>
        <w:r>
          <w:rPr>
            <w:noProof/>
            <w:webHidden/>
          </w:rPr>
          <w:instrText xml:space="preserve"> PAGEREF _Toc67070277 \h </w:instrText>
        </w:r>
        <w:r>
          <w:rPr>
            <w:noProof/>
            <w:webHidden/>
          </w:rPr>
        </w:r>
        <w:r>
          <w:rPr>
            <w:noProof/>
            <w:webHidden/>
          </w:rPr>
          <w:fldChar w:fldCharType="separate"/>
        </w:r>
        <w:r>
          <w:rPr>
            <w:noProof/>
            <w:webHidden/>
          </w:rPr>
          <w:t>31</w:t>
        </w:r>
        <w:r>
          <w:rPr>
            <w:noProof/>
            <w:webHidden/>
          </w:rPr>
          <w:fldChar w:fldCharType="end"/>
        </w:r>
      </w:hyperlink>
    </w:p>
    <w:p w14:paraId="6C3BF3EA" w14:textId="7EBC94BE"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78" w:history="1">
        <w:r w:rsidRPr="00846FBE">
          <w:rPr>
            <w:rStyle w:val="Hyperlink"/>
            <w:noProof/>
          </w:rPr>
          <w:t>User Action</w:t>
        </w:r>
        <w:r>
          <w:rPr>
            <w:noProof/>
            <w:webHidden/>
          </w:rPr>
          <w:tab/>
        </w:r>
        <w:r>
          <w:rPr>
            <w:noProof/>
            <w:webHidden/>
          </w:rPr>
          <w:fldChar w:fldCharType="begin"/>
        </w:r>
        <w:r>
          <w:rPr>
            <w:noProof/>
            <w:webHidden/>
          </w:rPr>
          <w:instrText xml:space="preserve"> PAGEREF _Toc67070278 \h </w:instrText>
        </w:r>
        <w:r>
          <w:rPr>
            <w:noProof/>
            <w:webHidden/>
          </w:rPr>
        </w:r>
        <w:r>
          <w:rPr>
            <w:noProof/>
            <w:webHidden/>
          </w:rPr>
          <w:fldChar w:fldCharType="separate"/>
        </w:r>
        <w:r>
          <w:rPr>
            <w:noProof/>
            <w:webHidden/>
          </w:rPr>
          <w:t>31</w:t>
        </w:r>
        <w:r>
          <w:rPr>
            <w:noProof/>
            <w:webHidden/>
          </w:rPr>
          <w:fldChar w:fldCharType="end"/>
        </w:r>
      </w:hyperlink>
    </w:p>
    <w:p w14:paraId="53094627" w14:textId="6D5209AD"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79" w:history="1">
        <w:r w:rsidRPr="00846FBE">
          <w:rPr>
            <w:rStyle w:val="Hyperlink"/>
            <w:noProof/>
          </w:rPr>
          <w:t>1. Select Modelling Mode</w:t>
        </w:r>
        <w:r>
          <w:rPr>
            <w:noProof/>
            <w:webHidden/>
          </w:rPr>
          <w:tab/>
        </w:r>
        <w:r>
          <w:rPr>
            <w:noProof/>
            <w:webHidden/>
          </w:rPr>
          <w:fldChar w:fldCharType="begin"/>
        </w:r>
        <w:r>
          <w:rPr>
            <w:noProof/>
            <w:webHidden/>
          </w:rPr>
          <w:instrText xml:space="preserve"> PAGEREF _Toc67070279 \h </w:instrText>
        </w:r>
        <w:r>
          <w:rPr>
            <w:noProof/>
            <w:webHidden/>
          </w:rPr>
        </w:r>
        <w:r>
          <w:rPr>
            <w:noProof/>
            <w:webHidden/>
          </w:rPr>
          <w:fldChar w:fldCharType="separate"/>
        </w:r>
        <w:r>
          <w:rPr>
            <w:noProof/>
            <w:webHidden/>
          </w:rPr>
          <w:t>31</w:t>
        </w:r>
        <w:r>
          <w:rPr>
            <w:noProof/>
            <w:webHidden/>
          </w:rPr>
          <w:fldChar w:fldCharType="end"/>
        </w:r>
      </w:hyperlink>
    </w:p>
    <w:p w14:paraId="25D5209C" w14:textId="3068DF98"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80" w:history="1">
        <w:r w:rsidRPr="00846FBE">
          <w:rPr>
            <w:rStyle w:val="Hyperlink"/>
            <w:noProof/>
          </w:rPr>
          <w:t>2. Select modelling Type</w:t>
        </w:r>
        <w:r>
          <w:rPr>
            <w:noProof/>
            <w:webHidden/>
          </w:rPr>
          <w:tab/>
        </w:r>
        <w:r>
          <w:rPr>
            <w:noProof/>
            <w:webHidden/>
          </w:rPr>
          <w:fldChar w:fldCharType="begin"/>
        </w:r>
        <w:r>
          <w:rPr>
            <w:noProof/>
            <w:webHidden/>
          </w:rPr>
          <w:instrText xml:space="preserve"> PAGEREF _Toc67070280 \h </w:instrText>
        </w:r>
        <w:r>
          <w:rPr>
            <w:noProof/>
            <w:webHidden/>
          </w:rPr>
        </w:r>
        <w:r>
          <w:rPr>
            <w:noProof/>
            <w:webHidden/>
          </w:rPr>
          <w:fldChar w:fldCharType="separate"/>
        </w:r>
        <w:r>
          <w:rPr>
            <w:noProof/>
            <w:webHidden/>
          </w:rPr>
          <w:t>31</w:t>
        </w:r>
        <w:r>
          <w:rPr>
            <w:noProof/>
            <w:webHidden/>
          </w:rPr>
          <w:fldChar w:fldCharType="end"/>
        </w:r>
      </w:hyperlink>
    </w:p>
    <w:p w14:paraId="7C50BD5C" w14:textId="24719878"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81" w:history="1">
        <w:r w:rsidRPr="00846FBE">
          <w:rPr>
            <w:rStyle w:val="Hyperlink"/>
            <w:noProof/>
          </w:rPr>
          <w:t>3. Start/Stop modelling</w:t>
        </w:r>
        <w:r>
          <w:rPr>
            <w:noProof/>
            <w:webHidden/>
          </w:rPr>
          <w:tab/>
        </w:r>
        <w:r>
          <w:rPr>
            <w:noProof/>
            <w:webHidden/>
          </w:rPr>
          <w:fldChar w:fldCharType="begin"/>
        </w:r>
        <w:r>
          <w:rPr>
            <w:noProof/>
            <w:webHidden/>
          </w:rPr>
          <w:instrText xml:space="preserve"> PAGEREF _Toc67070281 \h </w:instrText>
        </w:r>
        <w:r>
          <w:rPr>
            <w:noProof/>
            <w:webHidden/>
          </w:rPr>
        </w:r>
        <w:r>
          <w:rPr>
            <w:noProof/>
            <w:webHidden/>
          </w:rPr>
          <w:fldChar w:fldCharType="separate"/>
        </w:r>
        <w:r>
          <w:rPr>
            <w:noProof/>
            <w:webHidden/>
          </w:rPr>
          <w:t>32</w:t>
        </w:r>
        <w:r>
          <w:rPr>
            <w:noProof/>
            <w:webHidden/>
          </w:rPr>
          <w:fldChar w:fldCharType="end"/>
        </w:r>
      </w:hyperlink>
    </w:p>
    <w:p w14:paraId="407D7792" w14:textId="31BCC933" w:rsidR="00011C3F" w:rsidRDefault="00011C3F">
      <w:pPr>
        <w:pStyle w:val="TOC5"/>
        <w:tabs>
          <w:tab w:val="right" w:leader="dot" w:pos="9016"/>
        </w:tabs>
        <w:rPr>
          <w:rFonts w:asciiTheme="minorHAnsi" w:eastAsiaTheme="minorEastAsia" w:hAnsiTheme="minorHAnsi" w:cstheme="minorBidi"/>
          <w:noProof/>
          <w:color w:val="auto"/>
          <w:sz w:val="22"/>
          <w:szCs w:val="22"/>
          <w:lang w:val="en-US"/>
        </w:rPr>
      </w:pPr>
      <w:hyperlink w:anchor="_Toc67070282" w:history="1">
        <w:r w:rsidRPr="00846FBE">
          <w:rPr>
            <w:rStyle w:val="Hyperlink"/>
            <w:noProof/>
          </w:rPr>
          <w:t>4. Create Experiment</w:t>
        </w:r>
        <w:r>
          <w:rPr>
            <w:noProof/>
            <w:webHidden/>
          </w:rPr>
          <w:tab/>
        </w:r>
        <w:r>
          <w:rPr>
            <w:noProof/>
            <w:webHidden/>
          </w:rPr>
          <w:fldChar w:fldCharType="begin"/>
        </w:r>
        <w:r>
          <w:rPr>
            <w:noProof/>
            <w:webHidden/>
          </w:rPr>
          <w:instrText xml:space="preserve"> PAGEREF _Toc67070282 \h </w:instrText>
        </w:r>
        <w:r>
          <w:rPr>
            <w:noProof/>
            <w:webHidden/>
          </w:rPr>
        </w:r>
        <w:r>
          <w:rPr>
            <w:noProof/>
            <w:webHidden/>
          </w:rPr>
          <w:fldChar w:fldCharType="separate"/>
        </w:r>
        <w:r>
          <w:rPr>
            <w:noProof/>
            <w:webHidden/>
          </w:rPr>
          <w:t>32</w:t>
        </w:r>
        <w:r>
          <w:rPr>
            <w:noProof/>
            <w:webHidden/>
          </w:rPr>
          <w:fldChar w:fldCharType="end"/>
        </w:r>
      </w:hyperlink>
    </w:p>
    <w:p w14:paraId="2860ED57" w14:textId="456B56FB"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83" w:history="1">
        <w:r w:rsidRPr="00846FBE">
          <w:rPr>
            <w:rStyle w:val="Hyperlink"/>
            <w:noProof/>
          </w:rPr>
          <w:t>Validations</w:t>
        </w:r>
        <w:r>
          <w:rPr>
            <w:noProof/>
            <w:webHidden/>
          </w:rPr>
          <w:tab/>
        </w:r>
        <w:r>
          <w:rPr>
            <w:noProof/>
            <w:webHidden/>
          </w:rPr>
          <w:fldChar w:fldCharType="begin"/>
        </w:r>
        <w:r>
          <w:rPr>
            <w:noProof/>
            <w:webHidden/>
          </w:rPr>
          <w:instrText xml:space="preserve"> PAGEREF _Toc67070283 \h </w:instrText>
        </w:r>
        <w:r>
          <w:rPr>
            <w:noProof/>
            <w:webHidden/>
          </w:rPr>
        </w:r>
        <w:r>
          <w:rPr>
            <w:noProof/>
            <w:webHidden/>
          </w:rPr>
          <w:fldChar w:fldCharType="separate"/>
        </w:r>
        <w:r>
          <w:rPr>
            <w:noProof/>
            <w:webHidden/>
          </w:rPr>
          <w:t>32</w:t>
        </w:r>
        <w:r>
          <w:rPr>
            <w:noProof/>
            <w:webHidden/>
          </w:rPr>
          <w:fldChar w:fldCharType="end"/>
        </w:r>
      </w:hyperlink>
    </w:p>
    <w:p w14:paraId="297DD928" w14:textId="05FFB7F0"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84" w:history="1">
        <w:r w:rsidRPr="00846FBE">
          <w:rPr>
            <w:rStyle w:val="Hyperlink"/>
            <w:noProof/>
          </w:rPr>
          <w:t>Auto Modelling</w:t>
        </w:r>
        <w:r>
          <w:rPr>
            <w:noProof/>
            <w:webHidden/>
          </w:rPr>
          <w:tab/>
        </w:r>
        <w:r>
          <w:rPr>
            <w:noProof/>
            <w:webHidden/>
          </w:rPr>
          <w:fldChar w:fldCharType="begin"/>
        </w:r>
        <w:r>
          <w:rPr>
            <w:noProof/>
            <w:webHidden/>
          </w:rPr>
          <w:instrText xml:space="preserve"> PAGEREF _Toc67070284 \h </w:instrText>
        </w:r>
        <w:r>
          <w:rPr>
            <w:noProof/>
            <w:webHidden/>
          </w:rPr>
        </w:r>
        <w:r>
          <w:rPr>
            <w:noProof/>
            <w:webHidden/>
          </w:rPr>
          <w:fldChar w:fldCharType="separate"/>
        </w:r>
        <w:r>
          <w:rPr>
            <w:noProof/>
            <w:webHidden/>
          </w:rPr>
          <w:t>32</w:t>
        </w:r>
        <w:r>
          <w:rPr>
            <w:noProof/>
            <w:webHidden/>
          </w:rPr>
          <w:fldChar w:fldCharType="end"/>
        </w:r>
      </w:hyperlink>
    </w:p>
    <w:p w14:paraId="5C008FFF" w14:textId="7693999F"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85" w:history="1">
        <w:r w:rsidRPr="00846FBE">
          <w:rPr>
            <w:rStyle w:val="Hyperlink"/>
            <w:noProof/>
          </w:rPr>
          <w:t>Learning curves</w:t>
        </w:r>
        <w:r>
          <w:rPr>
            <w:noProof/>
            <w:webHidden/>
          </w:rPr>
          <w:tab/>
        </w:r>
        <w:r>
          <w:rPr>
            <w:noProof/>
            <w:webHidden/>
          </w:rPr>
          <w:fldChar w:fldCharType="begin"/>
        </w:r>
        <w:r>
          <w:rPr>
            <w:noProof/>
            <w:webHidden/>
          </w:rPr>
          <w:instrText xml:space="preserve"> PAGEREF _Toc67070285 \h </w:instrText>
        </w:r>
        <w:r>
          <w:rPr>
            <w:noProof/>
            <w:webHidden/>
          </w:rPr>
        </w:r>
        <w:r>
          <w:rPr>
            <w:noProof/>
            <w:webHidden/>
          </w:rPr>
          <w:fldChar w:fldCharType="separate"/>
        </w:r>
        <w:r>
          <w:rPr>
            <w:noProof/>
            <w:webHidden/>
          </w:rPr>
          <w:t>33</w:t>
        </w:r>
        <w:r>
          <w:rPr>
            <w:noProof/>
            <w:webHidden/>
          </w:rPr>
          <w:fldChar w:fldCharType="end"/>
        </w:r>
      </w:hyperlink>
    </w:p>
    <w:p w14:paraId="1CA119E2" w14:textId="13D74D8D"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86" w:history="1">
        <w:r w:rsidRPr="00846FBE">
          <w:rPr>
            <w:rStyle w:val="Hyperlink"/>
            <w:noProof/>
          </w:rPr>
          <w:t>Feature importance</w:t>
        </w:r>
        <w:r>
          <w:rPr>
            <w:noProof/>
            <w:webHidden/>
          </w:rPr>
          <w:tab/>
        </w:r>
        <w:r>
          <w:rPr>
            <w:noProof/>
            <w:webHidden/>
          </w:rPr>
          <w:fldChar w:fldCharType="begin"/>
        </w:r>
        <w:r>
          <w:rPr>
            <w:noProof/>
            <w:webHidden/>
          </w:rPr>
          <w:instrText xml:space="preserve"> PAGEREF _Toc67070286 \h </w:instrText>
        </w:r>
        <w:r>
          <w:rPr>
            <w:noProof/>
            <w:webHidden/>
          </w:rPr>
        </w:r>
        <w:r>
          <w:rPr>
            <w:noProof/>
            <w:webHidden/>
          </w:rPr>
          <w:fldChar w:fldCharType="separate"/>
        </w:r>
        <w:r>
          <w:rPr>
            <w:noProof/>
            <w:webHidden/>
          </w:rPr>
          <w:t>34</w:t>
        </w:r>
        <w:r>
          <w:rPr>
            <w:noProof/>
            <w:webHidden/>
          </w:rPr>
          <w:fldChar w:fldCharType="end"/>
        </w:r>
      </w:hyperlink>
    </w:p>
    <w:p w14:paraId="6B6AAA52" w14:textId="155F9121"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87" w:history="1">
        <w:r w:rsidRPr="00846FBE">
          <w:rPr>
            <w:rStyle w:val="Hyperlink"/>
            <w:noProof/>
          </w:rPr>
          <w:t>Performance Metrics</w:t>
        </w:r>
        <w:r>
          <w:rPr>
            <w:noProof/>
            <w:webHidden/>
          </w:rPr>
          <w:tab/>
        </w:r>
        <w:r>
          <w:rPr>
            <w:noProof/>
            <w:webHidden/>
          </w:rPr>
          <w:fldChar w:fldCharType="begin"/>
        </w:r>
        <w:r>
          <w:rPr>
            <w:noProof/>
            <w:webHidden/>
          </w:rPr>
          <w:instrText xml:space="preserve"> PAGEREF _Toc67070287 \h </w:instrText>
        </w:r>
        <w:r>
          <w:rPr>
            <w:noProof/>
            <w:webHidden/>
          </w:rPr>
        </w:r>
        <w:r>
          <w:rPr>
            <w:noProof/>
            <w:webHidden/>
          </w:rPr>
          <w:fldChar w:fldCharType="separate"/>
        </w:r>
        <w:r>
          <w:rPr>
            <w:noProof/>
            <w:webHidden/>
          </w:rPr>
          <w:t>34</w:t>
        </w:r>
        <w:r>
          <w:rPr>
            <w:noProof/>
            <w:webHidden/>
          </w:rPr>
          <w:fldChar w:fldCharType="end"/>
        </w:r>
      </w:hyperlink>
    </w:p>
    <w:p w14:paraId="761506F8" w14:textId="73E492CE"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88" w:history="1">
        <w:r w:rsidRPr="00846FBE">
          <w:rPr>
            <w:rStyle w:val="Hyperlink"/>
            <w:noProof/>
          </w:rPr>
          <w:t>Model summary</w:t>
        </w:r>
        <w:r>
          <w:rPr>
            <w:noProof/>
            <w:webHidden/>
          </w:rPr>
          <w:tab/>
        </w:r>
        <w:r>
          <w:rPr>
            <w:noProof/>
            <w:webHidden/>
          </w:rPr>
          <w:fldChar w:fldCharType="begin"/>
        </w:r>
        <w:r>
          <w:rPr>
            <w:noProof/>
            <w:webHidden/>
          </w:rPr>
          <w:instrText xml:space="preserve"> PAGEREF _Toc67070288 \h </w:instrText>
        </w:r>
        <w:r>
          <w:rPr>
            <w:noProof/>
            <w:webHidden/>
          </w:rPr>
        </w:r>
        <w:r>
          <w:rPr>
            <w:noProof/>
            <w:webHidden/>
          </w:rPr>
          <w:fldChar w:fldCharType="separate"/>
        </w:r>
        <w:r>
          <w:rPr>
            <w:noProof/>
            <w:webHidden/>
          </w:rPr>
          <w:t>35</w:t>
        </w:r>
        <w:r>
          <w:rPr>
            <w:noProof/>
            <w:webHidden/>
          </w:rPr>
          <w:fldChar w:fldCharType="end"/>
        </w:r>
      </w:hyperlink>
    </w:p>
    <w:p w14:paraId="1FB9499D" w14:textId="08852D10"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89" w:history="1">
        <w:r w:rsidRPr="00846FBE">
          <w:rPr>
            <w:rStyle w:val="Hyperlink"/>
            <w:noProof/>
          </w:rPr>
          <w:t>Actual Vs Prediction</w:t>
        </w:r>
        <w:r>
          <w:rPr>
            <w:noProof/>
            <w:webHidden/>
          </w:rPr>
          <w:tab/>
        </w:r>
        <w:r>
          <w:rPr>
            <w:noProof/>
            <w:webHidden/>
          </w:rPr>
          <w:fldChar w:fldCharType="begin"/>
        </w:r>
        <w:r>
          <w:rPr>
            <w:noProof/>
            <w:webHidden/>
          </w:rPr>
          <w:instrText xml:space="preserve"> PAGEREF _Toc67070289 \h </w:instrText>
        </w:r>
        <w:r>
          <w:rPr>
            <w:noProof/>
            <w:webHidden/>
          </w:rPr>
        </w:r>
        <w:r>
          <w:rPr>
            <w:noProof/>
            <w:webHidden/>
          </w:rPr>
          <w:fldChar w:fldCharType="separate"/>
        </w:r>
        <w:r>
          <w:rPr>
            <w:noProof/>
            <w:webHidden/>
          </w:rPr>
          <w:t>36</w:t>
        </w:r>
        <w:r>
          <w:rPr>
            <w:noProof/>
            <w:webHidden/>
          </w:rPr>
          <w:fldChar w:fldCharType="end"/>
        </w:r>
      </w:hyperlink>
    </w:p>
    <w:p w14:paraId="2249C6B5" w14:textId="0A4A4AA4"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90" w:history="1">
        <w:r w:rsidRPr="00846FBE">
          <w:rPr>
            <w:rStyle w:val="Hyperlink"/>
            <w:noProof/>
          </w:rPr>
          <w:t>Compare Experiment</w:t>
        </w:r>
        <w:r>
          <w:rPr>
            <w:noProof/>
            <w:webHidden/>
          </w:rPr>
          <w:tab/>
        </w:r>
        <w:r>
          <w:rPr>
            <w:noProof/>
            <w:webHidden/>
          </w:rPr>
          <w:fldChar w:fldCharType="begin"/>
        </w:r>
        <w:r>
          <w:rPr>
            <w:noProof/>
            <w:webHidden/>
          </w:rPr>
          <w:instrText xml:space="preserve"> PAGEREF _Toc67070290 \h </w:instrText>
        </w:r>
        <w:r>
          <w:rPr>
            <w:noProof/>
            <w:webHidden/>
          </w:rPr>
        </w:r>
        <w:r>
          <w:rPr>
            <w:noProof/>
            <w:webHidden/>
          </w:rPr>
          <w:fldChar w:fldCharType="separate"/>
        </w:r>
        <w:r>
          <w:rPr>
            <w:noProof/>
            <w:webHidden/>
          </w:rPr>
          <w:t>37</w:t>
        </w:r>
        <w:r>
          <w:rPr>
            <w:noProof/>
            <w:webHidden/>
          </w:rPr>
          <w:fldChar w:fldCharType="end"/>
        </w:r>
      </w:hyperlink>
    </w:p>
    <w:p w14:paraId="0358C9DA" w14:textId="669ADB65"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91" w:history="1">
        <w:r w:rsidRPr="00846FBE">
          <w:rPr>
            <w:rStyle w:val="Hyperlink"/>
            <w:noProof/>
          </w:rPr>
          <w:t>Validations</w:t>
        </w:r>
        <w:r>
          <w:rPr>
            <w:noProof/>
            <w:webHidden/>
          </w:rPr>
          <w:tab/>
        </w:r>
        <w:r>
          <w:rPr>
            <w:noProof/>
            <w:webHidden/>
          </w:rPr>
          <w:fldChar w:fldCharType="begin"/>
        </w:r>
        <w:r>
          <w:rPr>
            <w:noProof/>
            <w:webHidden/>
          </w:rPr>
          <w:instrText xml:space="preserve"> PAGEREF _Toc67070291 \h </w:instrText>
        </w:r>
        <w:r>
          <w:rPr>
            <w:noProof/>
            <w:webHidden/>
          </w:rPr>
        </w:r>
        <w:r>
          <w:rPr>
            <w:noProof/>
            <w:webHidden/>
          </w:rPr>
          <w:fldChar w:fldCharType="separate"/>
        </w:r>
        <w:r>
          <w:rPr>
            <w:noProof/>
            <w:webHidden/>
          </w:rPr>
          <w:t>38</w:t>
        </w:r>
        <w:r>
          <w:rPr>
            <w:noProof/>
            <w:webHidden/>
          </w:rPr>
          <w:fldChar w:fldCharType="end"/>
        </w:r>
      </w:hyperlink>
    </w:p>
    <w:p w14:paraId="0044573D" w14:textId="32CDC11C"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92" w:history="1">
        <w:r w:rsidRPr="00846FBE">
          <w:rPr>
            <w:rStyle w:val="Hyperlink"/>
            <w:noProof/>
          </w:rPr>
          <w:t>Manual Modelling</w:t>
        </w:r>
        <w:r>
          <w:rPr>
            <w:noProof/>
            <w:webHidden/>
          </w:rPr>
          <w:tab/>
        </w:r>
        <w:r>
          <w:rPr>
            <w:noProof/>
            <w:webHidden/>
          </w:rPr>
          <w:fldChar w:fldCharType="begin"/>
        </w:r>
        <w:r>
          <w:rPr>
            <w:noProof/>
            <w:webHidden/>
          </w:rPr>
          <w:instrText xml:space="preserve"> PAGEREF _Toc67070292 \h </w:instrText>
        </w:r>
        <w:r>
          <w:rPr>
            <w:noProof/>
            <w:webHidden/>
          </w:rPr>
        </w:r>
        <w:r>
          <w:rPr>
            <w:noProof/>
            <w:webHidden/>
          </w:rPr>
          <w:fldChar w:fldCharType="separate"/>
        </w:r>
        <w:r>
          <w:rPr>
            <w:noProof/>
            <w:webHidden/>
          </w:rPr>
          <w:t>38</w:t>
        </w:r>
        <w:r>
          <w:rPr>
            <w:noProof/>
            <w:webHidden/>
          </w:rPr>
          <w:fldChar w:fldCharType="end"/>
        </w:r>
      </w:hyperlink>
    </w:p>
    <w:p w14:paraId="58D364A0" w14:textId="7C115329"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93" w:history="1">
        <w:r w:rsidRPr="00846FBE">
          <w:rPr>
            <w:rStyle w:val="Hyperlink"/>
            <w:noProof/>
          </w:rPr>
          <w:t>Split Dataset</w:t>
        </w:r>
        <w:r>
          <w:rPr>
            <w:noProof/>
            <w:webHidden/>
          </w:rPr>
          <w:tab/>
        </w:r>
        <w:r>
          <w:rPr>
            <w:noProof/>
            <w:webHidden/>
          </w:rPr>
          <w:fldChar w:fldCharType="begin"/>
        </w:r>
        <w:r>
          <w:rPr>
            <w:noProof/>
            <w:webHidden/>
          </w:rPr>
          <w:instrText xml:space="preserve"> PAGEREF _Toc67070293 \h </w:instrText>
        </w:r>
        <w:r>
          <w:rPr>
            <w:noProof/>
            <w:webHidden/>
          </w:rPr>
        </w:r>
        <w:r>
          <w:rPr>
            <w:noProof/>
            <w:webHidden/>
          </w:rPr>
          <w:fldChar w:fldCharType="separate"/>
        </w:r>
        <w:r>
          <w:rPr>
            <w:noProof/>
            <w:webHidden/>
          </w:rPr>
          <w:t>39</w:t>
        </w:r>
        <w:r>
          <w:rPr>
            <w:noProof/>
            <w:webHidden/>
          </w:rPr>
          <w:fldChar w:fldCharType="end"/>
        </w:r>
      </w:hyperlink>
    </w:p>
    <w:p w14:paraId="40C82113" w14:textId="68A763E2"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94" w:history="1">
        <w:r w:rsidRPr="00846FBE">
          <w:rPr>
            <w:rStyle w:val="Hyperlink"/>
            <w:noProof/>
          </w:rPr>
          <w:t>Select Model</w:t>
        </w:r>
        <w:r>
          <w:rPr>
            <w:noProof/>
            <w:webHidden/>
          </w:rPr>
          <w:tab/>
        </w:r>
        <w:r>
          <w:rPr>
            <w:noProof/>
            <w:webHidden/>
          </w:rPr>
          <w:fldChar w:fldCharType="begin"/>
        </w:r>
        <w:r>
          <w:rPr>
            <w:noProof/>
            <w:webHidden/>
          </w:rPr>
          <w:instrText xml:space="preserve"> PAGEREF _Toc67070294 \h </w:instrText>
        </w:r>
        <w:r>
          <w:rPr>
            <w:noProof/>
            <w:webHidden/>
          </w:rPr>
        </w:r>
        <w:r>
          <w:rPr>
            <w:noProof/>
            <w:webHidden/>
          </w:rPr>
          <w:fldChar w:fldCharType="separate"/>
        </w:r>
        <w:r>
          <w:rPr>
            <w:noProof/>
            <w:webHidden/>
          </w:rPr>
          <w:t>40</w:t>
        </w:r>
        <w:r>
          <w:rPr>
            <w:noProof/>
            <w:webHidden/>
          </w:rPr>
          <w:fldChar w:fldCharType="end"/>
        </w:r>
      </w:hyperlink>
    </w:p>
    <w:p w14:paraId="58A99AAF" w14:textId="78D4BB6C"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95" w:history="1">
        <w:r w:rsidRPr="00846FBE">
          <w:rPr>
            <w:rStyle w:val="Hyperlink"/>
            <w:noProof/>
          </w:rPr>
          <w:t>Hyperparameters</w:t>
        </w:r>
        <w:r>
          <w:rPr>
            <w:noProof/>
            <w:webHidden/>
          </w:rPr>
          <w:tab/>
        </w:r>
        <w:r>
          <w:rPr>
            <w:noProof/>
            <w:webHidden/>
          </w:rPr>
          <w:fldChar w:fldCharType="begin"/>
        </w:r>
        <w:r>
          <w:rPr>
            <w:noProof/>
            <w:webHidden/>
          </w:rPr>
          <w:instrText xml:space="preserve"> PAGEREF _Toc67070295 \h </w:instrText>
        </w:r>
        <w:r>
          <w:rPr>
            <w:noProof/>
            <w:webHidden/>
          </w:rPr>
        </w:r>
        <w:r>
          <w:rPr>
            <w:noProof/>
            <w:webHidden/>
          </w:rPr>
          <w:fldChar w:fldCharType="separate"/>
        </w:r>
        <w:r>
          <w:rPr>
            <w:noProof/>
            <w:webHidden/>
          </w:rPr>
          <w:t>41</w:t>
        </w:r>
        <w:r>
          <w:rPr>
            <w:noProof/>
            <w:webHidden/>
          </w:rPr>
          <w:fldChar w:fldCharType="end"/>
        </w:r>
      </w:hyperlink>
    </w:p>
    <w:p w14:paraId="7DA02208" w14:textId="7602A891" w:rsidR="00011C3F" w:rsidRDefault="00011C3F">
      <w:pPr>
        <w:pStyle w:val="TOC4"/>
        <w:tabs>
          <w:tab w:val="right" w:leader="dot" w:pos="9016"/>
        </w:tabs>
        <w:rPr>
          <w:rFonts w:asciiTheme="minorHAnsi" w:eastAsiaTheme="minorEastAsia" w:hAnsiTheme="minorHAnsi" w:cstheme="minorBidi"/>
          <w:noProof/>
          <w:color w:val="auto"/>
          <w:sz w:val="22"/>
          <w:szCs w:val="22"/>
          <w:lang w:val="en-US"/>
        </w:rPr>
      </w:pPr>
      <w:hyperlink w:anchor="_Toc67070296" w:history="1">
        <w:r w:rsidRPr="00846FBE">
          <w:rPr>
            <w:rStyle w:val="Hyperlink"/>
            <w:noProof/>
          </w:rPr>
          <w:t>Validations</w:t>
        </w:r>
        <w:r>
          <w:rPr>
            <w:noProof/>
            <w:webHidden/>
          </w:rPr>
          <w:tab/>
        </w:r>
        <w:r>
          <w:rPr>
            <w:noProof/>
            <w:webHidden/>
          </w:rPr>
          <w:fldChar w:fldCharType="begin"/>
        </w:r>
        <w:r>
          <w:rPr>
            <w:noProof/>
            <w:webHidden/>
          </w:rPr>
          <w:instrText xml:space="preserve"> PAGEREF _Toc67070296 \h </w:instrText>
        </w:r>
        <w:r>
          <w:rPr>
            <w:noProof/>
            <w:webHidden/>
          </w:rPr>
        </w:r>
        <w:r>
          <w:rPr>
            <w:noProof/>
            <w:webHidden/>
          </w:rPr>
          <w:fldChar w:fldCharType="separate"/>
        </w:r>
        <w:r>
          <w:rPr>
            <w:noProof/>
            <w:webHidden/>
          </w:rPr>
          <w:t>43</w:t>
        </w:r>
        <w:r>
          <w:rPr>
            <w:noProof/>
            <w:webHidden/>
          </w:rPr>
          <w:fldChar w:fldCharType="end"/>
        </w:r>
      </w:hyperlink>
    </w:p>
    <w:p w14:paraId="034693C8" w14:textId="49E80A80" w:rsidR="00011C3F" w:rsidRDefault="00011C3F">
      <w:pPr>
        <w:pStyle w:val="TOC2"/>
        <w:rPr>
          <w:rFonts w:asciiTheme="minorHAnsi" w:eastAsiaTheme="minorEastAsia" w:hAnsiTheme="minorHAnsi" w:cstheme="minorBidi"/>
          <w:b w:val="0"/>
          <w:smallCaps w:val="0"/>
          <w:color w:val="auto"/>
          <w:sz w:val="22"/>
          <w:szCs w:val="22"/>
          <w:lang w:val="en-US"/>
        </w:rPr>
      </w:pPr>
      <w:hyperlink w:anchor="_Toc67070297" w:history="1">
        <w:r w:rsidRPr="00846FBE">
          <w:rPr>
            <w:rStyle w:val="Hyperlink"/>
          </w:rPr>
          <w:t>Formulas/Logic used</w:t>
        </w:r>
        <w:r>
          <w:rPr>
            <w:webHidden/>
          </w:rPr>
          <w:tab/>
        </w:r>
        <w:r>
          <w:rPr>
            <w:webHidden/>
          </w:rPr>
          <w:fldChar w:fldCharType="begin"/>
        </w:r>
        <w:r>
          <w:rPr>
            <w:webHidden/>
          </w:rPr>
          <w:instrText xml:space="preserve"> PAGEREF _Toc67070297 \h </w:instrText>
        </w:r>
        <w:r>
          <w:rPr>
            <w:webHidden/>
          </w:rPr>
        </w:r>
        <w:r>
          <w:rPr>
            <w:webHidden/>
          </w:rPr>
          <w:fldChar w:fldCharType="separate"/>
        </w:r>
        <w:r>
          <w:rPr>
            <w:webHidden/>
          </w:rPr>
          <w:t>43</w:t>
        </w:r>
        <w:r>
          <w:rPr>
            <w:webHidden/>
          </w:rPr>
          <w:fldChar w:fldCharType="end"/>
        </w:r>
      </w:hyperlink>
    </w:p>
    <w:p w14:paraId="45A01155" w14:textId="14FDAA03"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98" w:history="1">
        <w:r w:rsidRPr="00846FBE">
          <w:rPr>
            <w:rStyle w:val="Hyperlink"/>
            <w:noProof/>
          </w:rPr>
          <w:t>1. Distribution Graph</w:t>
        </w:r>
        <w:r>
          <w:rPr>
            <w:noProof/>
            <w:webHidden/>
          </w:rPr>
          <w:tab/>
        </w:r>
        <w:r>
          <w:rPr>
            <w:noProof/>
            <w:webHidden/>
          </w:rPr>
          <w:fldChar w:fldCharType="begin"/>
        </w:r>
        <w:r>
          <w:rPr>
            <w:noProof/>
            <w:webHidden/>
          </w:rPr>
          <w:instrText xml:space="preserve"> PAGEREF _Toc67070298 \h </w:instrText>
        </w:r>
        <w:r>
          <w:rPr>
            <w:noProof/>
            <w:webHidden/>
          </w:rPr>
        </w:r>
        <w:r>
          <w:rPr>
            <w:noProof/>
            <w:webHidden/>
          </w:rPr>
          <w:fldChar w:fldCharType="separate"/>
        </w:r>
        <w:r>
          <w:rPr>
            <w:noProof/>
            <w:webHidden/>
          </w:rPr>
          <w:t>43</w:t>
        </w:r>
        <w:r>
          <w:rPr>
            <w:noProof/>
            <w:webHidden/>
          </w:rPr>
          <w:fldChar w:fldCharType="end"/>
        </w:r>
      </w:hyperlink>
    </w:p>
    <w:p w14:paraId="28C5D422" w14:textId="7A45EA45"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299" w:history="1">
        <w:r w:rsidRPr="00846FBE">
          <w:rPr>
            <w:rStyle w:val="Hyperlink"/>
            <w:noProof/>
          </w:rPr>
          <w:t>2. Datatype Determination</w:t>
        </w:r>
        <w:r>
          <w:rPr>
            <w:noProof/>
            <w:webHidden/>
          </w:rPr>
          <w:tab/>
        </w:r>
        <w:r>
          <w:rPr>
            <w:noProof/>
            <w:webHidden/>
          </w:rPr>
          <w:fldChar w:fldCharType="begin"/>
        </w:r>
        <w:r>
          <w:rPr>
            <w:noProof/>
            <w:webHidden/>
          </w:rPr>
          <w:instrText xml:space="preserve"> PAGEREF _Toc67070299 \h </w:instrText>
        </w:r>
        <w:r>
          <w:rPr>
            <w:noProof/>
            <w:webHidden/>
          </w:rPr>
        </w:r>
        <w:r>
          <w:rPr>
            <w:noProof/>
            <w:webHidden/>
          </w:rPr>
          <w:fldChar w:fldCharType="separate"/>
        </w:r>
        <w:r>
          <w:rPr>
            <w:noProof/>
            <w:webHidden/>
          </w:rPr>
          <w:t>43</w:t>
        </w:r>
        <w:r>
          <w:rPr>
            <w:noProof/>
            <w:webHidden/>
          </w:rPr>
          <w:fldChar w:fldCharType="end"/>
        </w:r>
      </w:hyperlink>
    </w:p>
    <w:p w14:paraId="4867D632" w14:textId="1E35195F" w:rsidR="00011C3F" w:rsidRDefault="00011C3F">
      <w:pPr>
        <w:pStyle w:val="TOC3"/>
        <w:tabs>
          <w:tab w:val="right" w:leader="dot" w:pos="9016"/>
        </w:tabs>
        <w:rPr>
          <w:rFonts w:asciiTheme="minorHAnsi" w:eastAsiaTheme="minorEastAsia" w:hAnsiTheme="minorHAnsi" w:cstheme="minorBidi"/>
          <w:iCs w:val="0"/>
          <w:noProof/>
          <w:color w:val="auto"/>
          <w:szCs w:val="22"/>
          <w:lang w:val="en-US"/>
        </w:rPr>
      </w:pPr>
      <w:hyperlink w:anchor="_Toc67070300" w:history="1">
        <w:r w:rsidRPr="00846FBE">
          <w:rPr>
            <w:rStyle w:val="Hyperlink"/>
            <w:noProof/>
          </w:rPr>
          <w:t>3. Upload Dataset</w:t>
        </w:r>
        <w:r>
          <w:rPr>
            <w:noProof/>
            <w:webHidden/>
          </w:rPr>
          <w:tab/>
        </w:r>
        <w:r>
          <w:rPr>
            <w:noProof/>
            <w:webHidden/>
          </w:rPr>
          <w:fldChar w:fldCharType="begin"/>
        </w:r>
        <w:r>
          <w:rPr>
            <w:noProof/>
            <w:webHidden/>
          </w:rPr>
          <w:instrText xml:space="preserve"> PAGEREF _Toc67070300 \h </w:instrText>
        </w:r>
        <w:r>
          <w:rPr>
            <w:noProof/>
            <w:webHidden/>
          </w:rPr>
        </w:r>
        <w:r>
          <w:rPr>
            <w:noProof/>
            <w:webHidden/>
          </w:rPr>
          <w:fldChar w:fldCharType="separate"/>
        </w:r>
        <w:r>
          <w:rPr>
            <w:noProof/>
            <w:webHidden/>
          </w:rPr>
          <w:t>43</w:t>
        </w:r>
        <w:r>
          <w:rPr>
            <w:noProof/>
            <w:webHidden/>
          </w:rPr>
          <w:fldChar w:fldCharType="end"/>
        </w:r>
      </w:hyperlink>
    </w:p>
    <w:p w14:paraId="37585047" w14:textId="77777777" w:rsidR="000B18E4" w:rsidRDefault="00DE7C73" w:rsidP="000B18E4">
      <w:pPr>
        <w:pStyle w:val="TOC2"/>
        <w:rPr>
          <w:szCs w:val="32"/>
        </w:rPr>
      </w:pPr>
      <w:r>
        <w:rPr>
          <w:szCs w:val="32"/>
        </w:rPr>
        <w:fldChar w:fldCharType="end"/>
      </w:r>
    </w:p>
    <w:p w14:paraId="4529C277" w14:textId="77777777" w:rsidR="000B18E4" w:rsidRDefault="000B18E4" w:rsidP="000B18E4">
      <w:pPr>
        <w:pStyle w:val="TOC2"/>
        <w:rPr>
          <w:szCs w:val="32"/>
        </w:rPr>
      </w:pPr>
    </w:p>
    <w:p w14:paraId="4093E356" w14:textId="520C83D1" w:rsidR="00F741E0" w:rsidRPr="00A21D79" w:rsidRDefault="00F741E0" w:rsidP="000B18E4">
      <w:pPr>
        <w:pStyle w:val="TOC2"/>
        <w:rPr>
          <w:rFonts w:cs="Calibri"/>
          <w:b w:val="0"/>
          <w:color w:val="4F81BD" w:themeColor="accent1"/>
          <w:lang w:eastAsia="ar-SA"/>
        </w:rPr>
      </w:pPr>
      <w:r w:rsidRPr="00A21D79">
        <w:rPr>
          <w:rFonts w:cs="Calibri"/>
          <w:b w:val="0"/>
          <w:color w:val="4F81BD" w:themeColor="accent1"/>
          <w:lang w:eastAsia="ar-SA"/>
        </w:rPr>
        <w:lastRenderedPageBreak/>
        <w:t>Revision History</w:t>
      </w:r>
    </w:p>
    <w:tbl>
      <w:tblPr>
        <w:tblW w:w="9258" w:type="dxa"/>
        <w:tblInd w:w="-5" w:type="dxa"/>
        <w:tblLayout w:type="fixed"/>
        <w:tblLook w:val="0000" w:firstRow="0" w:lastRow="0" w:firstColumn="0" w:lastColumn="0" w:noHBand="0" w:noVBand="0"/>
      </w:tblPr>
      <w:tblGrid>
        <w:gridCol w:w="2250"/>
        <w:gridCol w:w="1800"/>
        <w:gridCol w:w="3708"/>
        <w:gridCol w:w="1500"/>
      </w:tblGrid>
      <w:tr w:rsidR="00F741E0" w:rsidRPr="008A2B8F" w14:paraId="4DE5A8CD" w14:textId="77777777" w:rsidTr="003737C5">
        <w:trPr>
          <w:trHeight w:val="224"/>
        </w:trPr>
        <w:tc>
          <w:tcPr>
            <w:tcW w:w="2250" w:type="dxa"/>
            <w:tcBorders>
              <w:top w:val="single" w:sz="4" w:space="0" w:color="000000"/>
              <w:left w:val="single" w:sz="4" w:space="0" w:color="000000"/>
              <w:bottom w:val="single" w:sz="4" w:space="0" w:color="000000"/>
            </w:tcBorders>
            <w:shd w:val="clear" w:color="auto" w:fill="B6DDE8" w:themeFill="accent5" w:themeFillTint="66"/>
          </w:tcPr>
          <w:p w14:paraId="04853C67" w14:textId="771E9F01" w:rsidR="00F741E0" w:rsidRPr="003870E0" w:rsidRDefault="00E63A2A" w:rsidP="003737C5">
            <w:pPr>
              <w:autoSpaceDE w:val="0"/>
              <w:spacing w:after="0"/>
              <w:rPr>
                <w:b/>
                <w:szCs w:val="24"/>
              </w:rPr>
            </w:pPr>
            <w:r>
              <w:rPr>
                <w:b/>
                <w:szCs w:val="24"/>
              </w:rPr>
              <w:t>Revised by</w:t>
            </w:r>
          </w:p>
        </w:tc>
        <w:tc>
          <w:tcPr>
            <w:tcW w:w="1800" w:type="dxa"/>
            <w:tcBorders>
              <w:top w:val="single" w:sz="4" w:space="0" w:color="000000"/>
              <w:left w:val="single" w:sz="4" w:space="0" w:color="000000"/>
              <w:bottom w:val="single" w:sz="4" w:space="0" w:color="000000"/>
            </w:tcBorders>
            <w:shd w:val="clear" w:color="auto" w:fill="B6DDE8" w:themeFill="accent5" w:themeFillTint="66"/>
          </w:tcPr>
          <w:p w14:paraId="066AECF3" w14:textId="77777777" w:rsidR="00F741E0" w:rsidRPr="003870E0" w:rsidRDefault="00F741E0" w:rsidP="003737C5">
            <w:pPr>
              <w:autoSpaceDE w:val="0"/>
              <w:spacing w:after="0"/>
              <w:rPr>
                <w:b/>
                <w:szCs w:val="24"/>
              </w:rPr>
            </w:pPr>
            <w:r w:rsidRPr="003870E0">
              <w:rPr>
                <w:b/>
                <w:szCs w:val="24"/>
              </w:rPr>
              <w:t xml:space="preserve">Date </w:t>
            </w:r>
          </w:p>
        </w:tc>
        <w:tc>
          <w:tcPr>
            <w:tcW w:w="3708" w:type="dxa"/>
            <w:tcBorders>
              <w:top w:val="single" w:sz="4" w:space="0" w:color="000000"/>
              <w:left w:val="single" w:sz="4" w:space="0" w:color="000000"/>
              <w:bottom w:val="single" w:sz="4" w:space="0" w:color="000000"/>
            </w:tcBorders>
            <w:shd w:val="clear" w:color="auto" w:fill="B6DDE8" w:themeFill="accent5" w:themeFillTint="66"/>
          </w:tcPr>
          <w:p w14:paraId="4F10DC3A" w14:textId="77777777" w:rsidR="00F741E0" w:rsidRPr="003870E0" w:rsidRDefault="00F741E0" w:rsidP="003737C5">
            <w:pPr>
              <w:autoSpaceDE w:val="0"/>
              <w:spacing w:after="0"/>
              <w:rPr>
                <w:b/>
                <w:szCs w:val="24"/>
              </w:rPr>
            </w:pPr>
            <w:r w:rsidRPr="003870E0">
              <w:rPr>
                <w:b/>
                <w:szCs w:val="24"/>
              </w:rPr>
              <w:t xml:space="preserve">Reason for Changes </w:t>
            </w:r>
          </w:p>
        </w:tc>
        <w:tc>
          <w:tcPr>
            <w:tcW w:w="1500" w:type="dxa"/>
            <w:tcBorders>
              <w:top w:val="single" w:sz="4" w:space="0" w:color="000000"/>
              <w:left w:val="single" w:sz="4" w:space="0" w:color="000000"/>
              <w:bottom w:val="single" w:sz="4" w:space="0" w:color="000000"/>
              <w:right w:val="single" w:sz="4" w:space="0" w:color="000000"/>
            </w:tcBorders>
            <w:shd w:val="clear" w:color="auto" w:fill="B6DDE8" w:themeFill="accent5" w:themeFillTint="66"/>
          </w:tcPr>
          <w:p w14:paraId="54DD6E84" w14:textId="77777777" w:rsidR="00F741E0" w:rsidRPr="003870E0" w:rsidRDefault="00F741E0" w:rsidP="003737C5">
            <w:pPr>
              <w:autoSpaceDE w:val="0"/>
              <w:spacing w:after="0"/>
              <w:rPr>
                <w:szCs w:val="24"/>
              </w:rPr>
            </w:pPr>
            <w:r w:rsidRPr="003870E0">
              <w:rPr>
                <w:b/>
                <w:szCs w:val="24"/>
              </w:rPr>
              <w:t xml:space="preserve">Version </w:t>
            </w:r>
          </w:p>
        </w:tc>
      </w:tr>
      <w:tr w:rsidR="00F741E0" w:rsidRPr="008A2B8F" w14:paraId="0009F157" w14:textId="77777777" w:rsidTr="003737C5">
        <w:trPr>
          <w:trHeight w:val="224"/>
        </w:trPr>
        <w:tc>
          <w:tcPr>
            <w:tcW w:w="2250" w:type="dxa"/>
            <w:tcBorders>
              <w:top w:val="single" w:sz="4" w:space="0" w:color="000000"/>
              <w:left w:val="single" w:sz="4" w:space="0" w:color="000000"/>
              <w:bottom w:val="single" w:sz="4" w:space="0" w:color="000000"/>
            </w:tcBorders>
            <w:shd w:val="clear" w:color="auto" w:fill="auto"/>
          </w:tcPr>
          <w:p w14:paraId="7E899B0F" w14:textId="709833CA" w:rsidR="00F741E0" w:rsidRPr="003870E0" w:rsidRDefault="00F741E0" w:rsidP="00184BB9">
            <w:pPr>
              <w:autoSpaceDE w:val="0"/>
              <w:spacing w:after="0" w:line="240" w:lineRule="auto"/>
              <w:rPr>
                <w:szCs w:val="24"/>
              </w:rPr>
            </w:pPr>
            <w:r>
              <w:rPr>
                <w:szCs w:val="24"/>
              </w:rPr>
              <w:t>Swati Srivastava</w:t>
            </w:r>
          </w:p>
        </w:tc>
        <w:tc>
          <w:tcPr>
            <w:tcW w:w="1800" w:type="dxa"/>
            <w:tcBorders>
              <w:top w:val="single" w:sz="4" w:space="0" w:color="000000"/>
              <w:left w:val="single" w:sz="4" w:space="0" w:color="000000"/>
              <w:bottom w:val="single" w:sz="4" w:space="0" w:color="000000"/>
            </w:tcBorders>
            <w:shd w:val="clear" w:color="auto" w:fill="auto"/>
          </w:tcPr>
          <w:p w14:paraId="000E7F72" w14:textId="6B5A6743" w:rsidR="00F741E0" w:rsidRPr="003870E0" w:rsidRDefault="00F741E0" w:rsidP="00184BB9">
            <w:pPr>
              <w:autoSpaceDE w:val="0"/>
              <w:spacing w:after="0" w:line="240" w:lineRule="auto"/>
              <w:rPr>
                <w:szCs w:val="24"/>
              </w:rPr>
            </w:pPr>
            <w:r>
              <w:rPr>
                <w:szCs w:val="24"/>
              </w:rPr>
              <w:t>12/11/2020</w:t>
            </w:r>
          </w:p>
        </w:tc>
        <w:tc>
          <w:tcPr>
            <w:tcW w:w="3708" w:type="dxa"/>
            <w:tcBorders>
              <w:top w:val="single" w:sz="4" w:space="0" w:color="000000"/>
              <w:left w:val="single" w:sz="4" w:space="0" w:color="000000"/>
              <w:bottom w:val="single" w:sz="4" w:space="0" w:color="000000"/>
            </w:tcBorders>
            <w:shd w:val="clear" w:color="auto" w:fill="auto"/>
          </w:tcPr>
          <w:p w14:paraId="473BE898" w14:textId="118E701B" w:rsidR="00F741E0" w:rsidRPr="003870E0" w:rsidRDefault="00F741E0" w:rsidP="00184BB9">
            <w:pPr>
              <w:autoSpaceDE w:val="0"/>
              <w:spacing w:after="0" w:line="240" w:lineRule="auto"/>
              <w:rPr>
                <w:szCs w:val="24"/>
              </w:rPr>
            </w:pPr>
            <w:r>
              <w:rPr>
                <w:szCs w:val="24"/>
              </w:rPr>
              <w:t>First Draft</w:t>
            </w:r>
          </w:p>
        </w:tc>
        <w:tc>
          <w:tcPr>
            <w:tcW w:w="1500" w:type="dxa"/>
            <w:tcBorders>
              <w:top w:val="single" w:sz="4" w:space="0" w:color="000000"/>
              <w:left w:val="single" w:sz="4" w:space="0" w:color="000000"/>
              <w:bottom w:val="single" w:sz="4" w:space="0" w:color="000000"/>
              <w:right w:val="single" w:sz="4" w:space="0" w:color="000000"/>
            </w:tcBorders>
            <w:shd w:val="clear" w:color="auto" w:fill="auto"/>
          </w:tcPr>
          <w:p w14:paraId="6056E131" w14:textId="77777777" w:rsidR="00F741E0" w:rsidRPr="003870E0" w:rsidRDefault="00F741E0" w:rsidP="00184BB9">
            <w:pPr>
              <w:autoSpaceDE w:val="0"/>
              <w:spacing w:after="0" w:line="240" w:lineRule="auto"/>
              <w:rPr>
                <w:szCs w:val="24"/>
              </w:rPr>
            </w:pPr>
            <w:r w:rsidRPr="003870E0">
              <w:rPr>
                <w:szCs w:val="24"/>
              </w:rPr>
              <w:t>1.0</w:t>
            </w:r>
          </w:p>
        </w:tc>
      </w:tr>
      <w:tr w:rsidR="005C109E" w:rsidRPr="008A2B8F" w14:paraId="53D6C597" w14:textId="77777777" w:rsidTr="003737C5">
        <w:trPr>
          <w:trHeight w:val="224"/>
        </w:trPr>
        <w:tc>
          <w:tcPr>
            <w:tcW w:w="2250" w:type="dxa"/>
            <w:tcBorders>
              <w:top w:val="single" w:sz="4" w:space="0" w:color="000000"/>
              <w:left w:val="single" w:sz="4" w:space="0" w:color="000000"/>
              <w:bottom w:val="single" w:sz="4" w:space="0" w:color="000000"/>
            </w:tcBorders>
            <w:shd w:val="clear" w:color="auto" w:fill="auto"/>
          </w:tcPr>
          <w:p w14:paraId="6DDF7EDE" w14:textId="06C3AC5A" w:rsidR="005C109E" w:rsidRDefault="005C109E" w:rsidP="00184BB9">
            <w:pPr>
              <w:autoSpaceDE w:val="0"/>
              <w:spacing w:after="0" w:line="240" w:lineRule="auto"/>
              <w:rPr>
                <w:szCs w:val="24"/>
              </w:rPr>
            </w:pPr>
            <w:r>
              <w:rPr>
                <w:szCs w:val="24"/>
              </w:rPr>
              <w:t>Swati Srivastava</w:t>
            </w:r>
          </w:p>
        </w:tc>
        <w:tc>
          <w:tcPr>
            <w:tcW w:w="1800" w:type="dxa"/>
            <w:tcBorders>
              <w:top w:val="single" w:sz="4" w:space="0" w:color="000000"/>
              <w:left w:val="single" w:sz="4" w:space="0" w:color="000000"/>
              <w:bottom w:val="single" w:sz="4" w:space="0" w:color="000000"/>
            </w:tcBorders>
            <w:shd w:val="clear" w:color="auto" w:fill="auto"/>
          </w:tcPr>
          <w:p w14:paraId="3212F0ED" w14:textId="105D9789" w:rsidR="005C109E" w:rsidRDefault="005C109E" w:rsidP="00184BB9">
            <w:pPr>
              <w:autoSpaceDE w:val="0"/>
              <w:spacing w:after="0" w:line="240" w:lineRule="auto"/>
              <w:rPr>
                <w:szCs w:val="24"/>
              </w:rPr>
            </w:pPr>
            <w:r>
              <w:rPr>
                <w:szCs w:val="24"/>
              </w:rPr>
              <w:t>12/29/2020</w:t>
            </w:r>
          </w:p>
        </w:tc>
        <w:tc>
          <w:tcPr>
            <w:tcW w:w="3708" w:type="dxa"/>
            <w:tcBorders>
              <w:top w:val="single" w:sz="4" w:space="0" w:color="000000"/>
              <w:left w:val="single" w:sz="4" w:space="0" w:color="000000"/>
              <w:bottom w:val="single" w:sz="4" w:space="0" w:color="000000"/>
            </w:tcBorders>
            <w:shd w:val="clear" w:color="auto" w:fill="auto"/>
          </w:tcPr>
          <w:p w14:paraId="5C153181" w14:textId="79705336" w:rsidR="005C109E" w:rsidRDefault="0017329C" w:rsidP="00184BB9">
            <w:pPr>
              <w:autoSpaceDE w:val="0"/>
              <w:spacing w:after="0" w:line="240" w:lineRule="auto"/>
              <w:rPr>
                <w:szCs w:val="24"/>
              </w:rPr>
            </w:pPr>
            <w:r>
              <w:rPr>
                <w:szCs w:val="24"/>
              </w:rPr>
              <w:t xml:space="preserve">1. </w:t>
            </w:r>
            <w:r w:rsidR="005C109E">
              <w:rPr>
                <w:szCs w:val="24"/>
              </w:rPr>
              <w:t xml:space="preserve">Added requirements for </w:t>
            </w:r>
            <w:r w:rsidR="005C109E" w:rsidRPr="00C7102E">
              <w:rPr>
                <w:b/>
                <w:bCs/>
                <w:szCs w:val="24"/>
              </w:rPr>
              <w:t>Schema Mapping</w:t>
            </w:r>
            <w:r w:rsidR="005C109E">
              <w:rPr>
                <w:szCs w:val="24"/>
              </w:rPr>
              <w:t xml:space="preserve"> and </w:t>
            </w:r>
            <w:r w:rsidR="005C109E" w:rsidRPr="00C7102E">
              <w:rPr>
                <w:b/>
                <w:bCs/>
                <w:szCs w:val="24"/>
              </w:rPr>
              <w:t>Data Exploration</w:t>
            </w:r>
            <w:r w:rsidR="005C109E">
              <w:rPr>
                <w:szCs w:val="24"/>
              </w:rPr>
              <w:t xml:space="preserve"> </w:t>
            </w:r>
            <w:r w:rsidR="00C7102E">
              <w:rPr>
                <w:szCs w:val="24"/>
              </w:rPr>
              <w:t>p</w:t>
            </w:r>
            <w:r w:rsidR="005C109E">
              <w:rPr>
                <w:szCs w:val="24"/>
              </w:rPr>
              <w:t>age</w:t>
            </w:r>
          </w:p>
          <w:p w14:paraId="1BB18BB1" w14:textId="4D10E0F8" w:rsidR="0017329C" w:rsidRDefault="0017329C" w:rsidP="00184BB9">
            <w:pPr>
              <w:autoSpaceDE w:val="0"/>
              <w:spacing w:after="0" w:line="240" w:lineRule="auto"/>
              <w:rPr>
                <w:szCs w:val="24"/>
              </w:rPr>
            </w:pPr>
            <w:r>
              <w:rPr>
                <w:szCs w:val="24"/>
              </w:rPr>
              <w:t xml:space="preserve">2. Updated the validation for </w:t>
            </w:r>
            <w:r w:rsidRPr="00C7102E">
              <w:rPr>
                <w:b/>
                <w:bCs/>
                <w:szCs w:val="24"/>
              </w:rPr>
              <w:t>Create Dataset</w:t>
            </w:r>
            <w:r>
              <w:rPr>
                <w:szCs w:val="24"/>
              </w:rPr>
              <w:t xml:space="preserve"> page</w:t>
            </w:r>
          </w:p>
        </w:tc>
        <w:tc>
          <w:tcPr>
            <w:tcW w:w="1500" w:type="dxa"/>
            <w:tcBorders>
              <w:top w:val="single" w:sz="4" w:space="0" w:color="000000"/>
              <w:left w:val="single" w:sz="4" w:space="0" w:color="000000"/>
              <w:bottom w:val="single" w:sz="4" w:space="0" w:color="000000"/>
              <w:right w:val="single" w:sz="4" w:space="0" w:color="000000"/>
            </w:tcBorders>
            <w:shd w:val="clear" w:color="auto" w:fill="auto"/>
          </w:tcPr>
          <w:p w14:paraId="0548C5BE" w14:textId="66FE640B" w:rsidR="005C109E" w:rsidRPr="003870E0" w:rsidRDefault="005C109E" w:rsidP="00184BB9">
            <w:pPr>
              <w:autoSpaceDE w:val="0"/>
              <w:spacing w:after="0" w:line="240" w:lineRule="auto"/>
              <w:rPr>
                <w:szCs w:val="24"/>
              </w:rPr>
            </w:pPr>
            <w:r>
              <w:rPr>
                <w:szCs w:val="24"/>
              </w:rPr>
              <w:t>2.0</w:t>
            </w:r>
          </w:p>
        </w:tc>
      </w:tr>
      <w:tr w:rsidR="00CA57E7" w:rsidRPr="008A2B8F" w14:paraId="073747A2" w14:textId="77777777" w:rsidTr="003737C5">
        <w:trPr>
          <w:trHeight w:val="224"/>
        </w:trPr>
        <w:tc>
          <w:tcPr>
            <w:tcW w:w="2250" w:type="dxa"/>
            <w:tcBorders>
              <w:top w:val="single" w:sz="4" w:space="0" w:color="000000"/>
              <w:left w:val="single" w:sz="4" w:space="0" w:color="000000"/>
              <w:bottom w:val="single" w:sz="4" w:space="0" w:color="000000"/>
            </w:tcBorders>
            <w:shd w:val="clear" w:color="auto" w:fill="auto"/>
          </w:tcPr>
          <w:p w14:paraId="6BF7DC55" w14:textId="5BFA2ACD" w:rsidR="00CA57E7" w:rsidRDefault="00CA57E7" w:rsidP="00184BB9">
            <w:pPr>
              <w:autoSpaceDE w:val="0"/>
              <w:spacing w:after="0" w:line="240" w:lineRule="auto"/>
              <w:rPr>
                <w:szCs w:val="24"/>
              </w:rPr>
            </w:pPr>
            <w:r w:rsidRPr="00CA57E7">
              <w:rPr>
                <w:szCs w:val="24"/>
              </w:rPr>
              <w:t>Swati Srivastava</w:t>
            </w:r>
          </w:p>
        </w:tc>
        <w:tc>
          <w:tcPr>
            <w:tcW w:w="1800" w:type="dxa"/>
            <w:tcBorders>
              <w:top w:val="single" w:sz="4" w:space="0" w:color="000000"/>
              <w:left w:val="single" w:sz="4" w:space="0" w:color="000000"/>
              <w:bottom w:val="single" w:sz="4" w:space="0" w:color="000000"/>
            </w:tcBorders>
            <w:shd w:val="clear" w:color="auto" w:fill="auto"/>
          </w:tcPr>
          <w:p w14:paraId="1ECC93E1" w14:textId="6AAFED32" w:rsidR="00CA57E7" w:rsidRDefault="00CA57E7" w:rsidP="00184BB9">
            <w:pPr>
              <w:autoSpaceDE w:val="0"/>
              <w:spacing w:after="0" w:line="240" w:lineRule="auto"/>
              <w:rPr>
                <w:szCs w:val="24"/>
              </w:rPr>
            </w:pPr>
            <w:r>
              <w:rPr>
                <w:szCs w:val="24"/>
              </w:rPr>
              <w:t>01/04/202</w:t>
            </w:r>
            <w:r w:rsidR="009D77FF">
              <w:rPr>
                <w:szCs w:val="24"/>
              </w:rPr>
              <w:t>1</w:t>
            </w:r>
          </w:p>
        </w:tc>
        <w:tc>
          <w:tcPr>
            <w:tcW w:w="3708" w:type="dxa"/>
            <w:tcBorders>
              <w:top w:val="single" w:sz="4" w:space="0" w:color="000000"/>
              <w:left w:val="single" w:sz="4" w:space="0" w:color="000000"/>
              <w:bottom w:val="single" w:sz="4" w:space="0" w:color="000000"/>
            </w:tcBorders>
            <w:shd w:val="clear" w:color="auto" w:fill="auto"/>
          </w:tcPr>
          <w:p w14:paraId="2951E0E7" w14:textId="6A41166D" w:rsidR="00CA57E7" w:rsidRDefault="00CA57E7" w:rsidP="00184BB9">
            <w:pPr>
              <w:autoSpaceDE w:val="0"/>
              <w:spacing w:after="0" w:line="240" w:lineRule="auto"/>
              <w:rPr>
                <w:szCs w:val="24"/>
              </w:rPr>
            </w:pPr>
            <w:r>
              <w:rPr>
                <w:szCs w:val="24"/>
              </w:rPr>
              <w:t xml:space="preserve">Added requirements for </w:t>
            </w:r>
            <w:r w:rsidRPr="00C7102E">
              <w:rPr>
                <w:b/>
                <w:bCs/>
                <w:szCs w:val="24"/>
              </w:rPr>
              <w:t>Login</w:t>
            </w:r>
            <w:r>
              <w:rPr>
                <w:szCs w:val="24"/>
              </w:rPr>
              <w:t xml:space="preserve"> Page and </w:t>
            </w:r>
            <w:r w:rsidRPr="00C7102E">
              <w:rPr>
                <w:b/>
                <w:bCs/>
                <w:szCs w:val="24"/>
              </w:rPr>
              <w:t>Activities Timeline</w:t>
            </w:r>
          </w:p>
        </w:tc>
        <w:tc>
          <w:tcPr>
            <w:tcW w:w="1500" w:type="dxa"/>
            <w:tcBorders>
              <w:top w:val="single" w:sz="4" w:space="0" w:color="000000"/>
              <w:left w:val="single" w:sz="4" w:space="0" w:color="000000"/>
              <w:bottom w:val="single" w:sz="4" w:space="0" w:color="000000"/>
              <w:right w:val="single" w:sz="4" w:space="0" w:color="000000"/>
            </w:tcBorders>
            <w:shd w:val="clear" w:color="auto" w:fill="auto"/>
          </w:tcPr>
          <w:p w14:paraId="452DC04E" w14:textId="6B8BFE39" w:rsidR="00CA57E7" w:rsidRDefault="00CA57E7" w:rsidP="00184BB9">
            <w:pPr>
              <w:autoSpaceDE w:val="0"/>
              <w:spacing w:after="0" w:line="240" w:lineRule="auto"/>
              <w:rPr>
                <w:szCs w:val="24"/>
              </w:rPr>
            </w:pPr>
            <w:r>
              <w:rPr>
                <w:szCs w:val="24"/>
              </w:rPr>
              <w:t>3.0</w:t>
            </w:r>
          </w:p>
        </w:tc>
      </w:tr>
      <w:tr w:rsidR="00D12349" w:rsidRPr="008A2B8F" w14:paraId="64D0E2D5" w14:textId="77777777" w:rsidTr="003737C5">
        <w:trPr>
          <w:trHeight w:val="224"/>
        </w:trPr>
        <w:tc>
          <w:tcPr>
            <w:tcW w:w="2250" w:type="dxa"/>
            <w:tcBorders>
              <w:top w:val="single" w:sz="4" w:space="0" w:color="000000"/>
              <w:left w:val="single" w:sz="4" w:space="0" w:color="000000"/>
              <w:bottom w:val="single" w:sz="4" w:space="0" w:color="000000"/>
            </w:tcBorders>
            <w:shd w:val="clear" w:color="auto" w:fill="auto"/>
          </w:tcPr>
          <w:p w14:paraId="339CBE78" w14:textId="4DA03C56" w:rsidR="00D12349" w:rsidRPr="00CA57E7" w:rsidRDefault="00D12349" w:rsidP="00184BB9">
            <w:pPr>
              <w:autoSpaceDE w:val="0"/>
              <w:spacing w:after="0" w:line="240" w:lineRule="auto"/>
              <w:rPr>
                <w:szCs w:val="24"/>
              </w:rPr>
            </w:pPr>
            <w:r w:rsidRPr="00D12349">
              <w:rPr>
                <w:szCs w:val="24"/>
              </w:rPr>
              <w:t>Swati Srivastava</w:t>
            </w:r>
          </w:p>
        </w:tc>
        <w:tc>
          <w:tcPr>
            <w:tcW w:w="1800" w:type="dxa"/>
            <w:tcBorders>
              <w:top w:val="single" w:sz="4" w:space="0" w:color="000000"/>
              <w:left w:val="single" w:sz="4" w:space="0" w:color="000000"/>
              <w:bottom w:val="single" w:sz="4" w:space="0" w:color="000000"/>
            </w:tcBorders>
            <w:shd w:val="clear" w:color="auto" w:fill="auto"/>
          </w:tcPr>
          <w:p w14:paraId="1F43D7C3" w14:textId="2A5C4C85" w:rsidR="00D12349" w:rsidRDefault="00D12349" w:rsidP="00184BB9">
            <w:pPr>
              <w:autoSpaceDE w:val="0"/>
              <w:spacing w:after="0" w:line="240" w:lineRule="auto"/>
              <w:rPr>
                <w:szCs w:val="24"/>
              </w:rPr>
            </w:pPr>
            <w:r>
              <w:rPr>
                <w:szCs w:val="24"/>
              </w:rPr>
              <w:t>01/1</w:t>
            </w:r>
            <w:r w:rsidR="00E51260">
              <w:rPr>
                <w:szCs w:val="24"/>
              </w:rPr>
              <w:t>9</w:t>
            </w:r>
            <w:r>
              <w:rPr>
                <w:szCs w:val="24"/>
              </w:rPr>
              <w:t>/202</w:t>
            </w:r>
            <w:r w:rsidR="009D77FF">
              <w:rPr>
                <w:szCs w:val="24"/>
              </w:rPr>
              <w:t>1</w:t>
            </w:r>
          </w:p>
        </w:tc>
        <w:tc>
          <w:tcPr>
            <w:tcW w:w="3708" w:type="dxa"/>
            <w:tcBorders>
              <w:top w:val="single" w:sz="4" w:space="0" w:color="000000"/>
              <w:left w:val="single" w:sz="4" w:space="0" w:color="000000"/>
              <w:bottom w:val="single" w:sz="4" w:space="0" w:color="000000"/>
            </w:tcBorders>
            <w:shd w:val="clear" w:color="auto" w:fill="auto"/>
          </w:tcPr>
          <w:p w14:paraId="57ECA53B" w14:textId="77777777" w:rsidR="00D12349" w:rsidRDefault="00C7102E" w:rsidP="00184BB9">
            <w:pPr>
              <w:autoSpaceDE w:val="0"/>
              <w:spacing w:after="0" w:line="240" w:lineRule="auto"/>
              <w:rPr>
                <w:szCs w:val="24"/>
              </w:rPr>
            </w:pPr>
            <w:r>
              <w:rPr>
                <w:szCs w:val="24"/>
              </w:rPr>
              <w:t xml:space="preserve">1. </w:t>
            </w:r>
            <w:r w:rsidR="00D12349">
              <w:rPr>
                <w:szCs w:val="24"/>
              </w:rPr>
              <w:t xml:space="preserve">Added requirements for </w:t>
            </w:r>
            <w:r w:rsidR="00D12349" w:rsidRPr="00C7102E">
              <w:rPr>
                <w:b/>
                <w:bCs/>
                <w:szCs w:val="24"/>
              </w:rPr>
              <w:t>Data Exploration</w:t>
            </w:r>
            <w:r w:rsidR="00D12349">
              <w:rPr>
                <w:szCs w:val="24"/>
              </w:rPr>
              <w:t xml:space="preserve">, </w:t>
            </w:r>
            <w:r w:rsidR="00D12349" w:rsidRPr="00C7102E">
              <w:rPr>
                <w:b/>
                <w:bCs/>
                <w:szCs w:val="24"/>
              </w:rPr>
              <w:t>Data Visualization</w:t>
            </w:r>
            <w:r w:rsidR="00D12349">
              <w:rPr>
                <w:szCs w:val="24"/>
              </w:rPr>
              <w:t xml:space="preserve"> and </w:t>
            </w:r>
            <w:r w:rsidR="00D12349" w:rsidRPr="00C7102E">
              <w:rPr>
                <w:b/>
                <w:bCs/>
                <w:szCs w:val="24"/>
              </w:rPr>
              <w:t>Data clean-up</w:t>
            </w:r>
            <w:r w:rsidR="00D12349">
              <w:rPr>
                <w:szCs w:val="24"/>
              </w:rPr>
              <w:t xml:space="preserve"> </w:t>
            </w:r>
            <w:r w:rsidR="002A0A0D">
              <w:rPr>
                <w:szCs w:val="24"/>
              </w:rPr>
              <w:t>page</w:t>
            </w:r>
          </w:p>
          <w:p w14:paraId="08B92956" w14:textId="76353240" w:rsidR="00C7102E" w:rsidRDefault="00C7102E" w:rsidP="00184BB9">
            <w:pPr>
              <w:autoSpaceDE w:val="0"/>
              <w:spacing w:after="0" w:line="240" w:lineRule="auto"/>
              <w:rPr>
                <w:szCs w:val="24"/>
              </w:rPr>
            </w:pPr>
            <w:r>
              <w:rPr>
                <w:szCs w:val="24"/>
              </w:rPr>
              <w:t xml:space="preserve">2. Updated validation for </w:t>
            </w:r>
            <w:r w:rsidRPr="00C7102E">
              <w:rPr>
                <w:b/>
                <w:bCs/>
                <w:szCs w:val="24"/>
              </w:rPr>
              <w:t>Schema Mapping</w:t>
            </w:r>
            <w:r>
              <w:rPr>
                <w:szCs w:val="24"/>
              </w:rPr>
              <w:t xml:space="preserve"> page</w:t>
            </w:r>
          </w:p>
        </w:tc>
        <w:tc>
          <w:tcPr>
            <w:tcW w:w="1500" w:type="dxa"/>
            <w:tcBorders>
              <w:top w:val="single" w:sz="4" w:space="0" w:color="000000"/>
              <w:left w:val="single" w:sz="4" w:space="0" w:color="000000"/>
              <w:bottom w:val="single" w:sz="4" w:space="0" w:color="000000"/>
              <w:right w:val="single" w:sz="4" w:space="0" w:color="000000"/>
            </w:tcBorders>
            <w:shd w:val="clear" w:color="auto" w:fill="auto"/>
          </w:tcPr>
          <w:p w14:paraId="42738562" w14:textId="2E194A5B" w:rsidR="00D12349" w:rsidRDefault="00D12349" w:rsidP="00184BB9">
            <w:pPr>
              <w:autoSpaceDE w:val="0"/>
              <w:spacing w:after="0" w:line="240" w:lineRule="auto"/>
              <w:rPr>
                <w:szCs w:val="24"/>
              </w:rPr>
            </w:pPr>
            <w:r>
              <w:rPr>
                <w:szCs w:val="24"/>
              </w:rPr>
              <w:t>4.0</w:t>
            </w:r>
          </w:p>
        </w:tc>
      </w:tr>
      <w:tr w:rsidR="00D4298B" w:rsidRPr="008A2B8F" w14:paraId="62CD73F0" w14:textId="77777777" w:rsidTr="003737C5">
        <w:trPr>
          <w:trHeight w:val="224"/>
        </w:trPr>
        <w:tc>
          <w:tcPr>
            <w:tcW w:w="2250" w:type="dxa"/>
            <w:tcBorders>
              <w:top w:val="single" w:sz="4" w:space="0" w:color="000000"/>
              <w:left w:val="single" w:sz="4" w:space="0" w:color="000000"/>
              <w:bottom w:val="single" w:sz="4" w:space="0" w:color="000000"/>
            </w:tcBorders>
            <w:shd w:val="clear" w:color="auto" w:fill="auto"/>
          </w:tcPr>
          <w:p w14:paraId="0A821A2E" w14:textId="4C50CADF" w:rsidR="00D4298B" w:rsidRPr="00D12349" w:rsidRDefault="00D4298B" w:rsidP="00184BB9">
            <w:pPr>
              <w:autoSpaceDE w:val="0"/>
              <w:spacing w:after="0" w:line="240" w:lineRule="auto"/>
              <w:rPr>
                <w:szCs w:val="24"/>
              </w:rPr>
            </w:pPr>
            <w:r w:rsidRPr="00D4298B">
              <w:rPr>
                <w:szCs w:val="24"/>
              </w:rPr>
              <w:t>Swati Srivastava</w:t>
            </w:r>
          </w:p>
        </w:tc>
        <w:tc>
          <w:tcPr>
            <w:tcW w:w="1800" w:type="dxa"/>
            <w:tcBorders>
              <w:top w:val="single" w:sz="4" w:space="0" w:color="000000"/>
              <w:left w:val="single" w:sz="4" w:space="0" w:color="000000"/>
              <w:bottom w:val="single" w:sz="4" w:space="0" w:color="000000"/>
            </w:tcBorders>
            <w:shd w:val="clear" w:color="auto" w:fill="auto"/>
          </w:tcPr>
          <w:p w14:paraId="3C3313DB" w14:textId="63982C2A" w:rsidR="00D4298B" w:rsidRDefault="00D4298B" w:rsidP="00184BB9">
            <w:pPr>
              <w:autoSpaceDE w:val="0"/>
              <w:spacing w:after="0" w:line="240" w:lineRule="auto"/>
              <w:rPr>
                <w:szCs w:val="24"/>
              </w:rPr>
            </w:pPr>
            <w:r>
              <w:rPr>
                <w:szCs w:val="24"/>
              </w:rPr>
              <w:t>01/27/202</w:t>
            </w:r>
            <w:r w:rsidR="009D77FF">
              <w:rPr>
                <w:szCs w:val="24"/>
              </w:rPr>
              <w:t>1</w:t>
            </w:r>
          </w:p>
        </w:tc>
        <w:tc>
          <w:tcPr>
            <w:tcW w:w="3708" w:type="dxa"/>
            <w:tcBorders>
              <w:top w:val="single" w:sz="4" w:space="0" w:color="000000"/>
              <w:left w:val="single" w:sz="4" w:space="0" w:color="000000"/>
              <w:bottom w:val="single" w:sz="4" w:space="0" w:color="000000"/>
            </w:tcBorders>
            <w:shd w:val="clear" w:color="auto" w:fill="auto"/>
          </w:tcPr>
          <w:p w14:paraId="0E8D8B6C" w14:textId="0048C8AE" w:rsidR="00D4298B" w:rsidRDefault="00D4298B" w:rsidP="00184BB9">
            <w:pPr>
              <w:autoSpaceDE w:val="0"/>
              <w:spacing w:after="0" w:line="240" w:lineRule="auto"/>
              <w:rPr>
                <w:szCs w:val="24"/>
              </w:rPr>
            </w:pPr>
            <w:r>
              <w:rPr>
                <w:szCs w:val="24"/>
              </w:rPr>
              <w:t xml:space="preserve">Added Save/Save As functionality for </w:t>
            </w:r>
            <w:r w:rsidRPr="00C526D5">
              <w:rPr>
                <w:b/>
                <w:bCs/>
                <w:szCs w:val="24"/>
              </w:rPr>
              <w:t>Schema Mapping</w:t>
            </w:r>
            <w:r>
              <w:rPr>
                <w:szCs w:val="24"/>
              </w:rPr>
              <w:t xml:space="preserve"> and </w:t>
            </w:r>
            <w:r w:rsidRPr="00C526D5">
              <w:rPr>
                <w:b/>
                <w:bCs/>
                <w:szCs w:val="24"/>
              </w:rPr>
              <w:t>Data Clean-up Page</w:t>
            </w:r>
          </w:p>
        </w:tc>
        <w:tc>
          <w:tcPr>
            <w:tcW w:w="1500" w:type="dxa"/>
            <w:tcBorders>
              <w:top w:val="single" w:sz="4" w:space="0" w:color="000000"/>
              <w:left w:val="single" w:sz="4" w:space="0" w:color="000000"/>
              <w:bottom w:val="single" w:sz="4" w:space="0" w:color="000000"/>
              <w:right w:val="single" w:sz="4" w:space="0" w:color="000000"/>
            </w:tcBorders>
            <w:shd w:val="clear" w:color="auto" w:fill="auto"/>
          </w:tcPr>
          <w:p w14:paraId="672A74BD" w14:textId="2D9D22B2" w:rsidR="00D4298B" w:rsidRDefault="00D4298B" w:rsidP="00184BB9">
            <w:pPr>
              <w:autoSpaceDE w:val="0"/>
              <w:spacing w:after="0" w:line="240" w:lineRule="auto"/>
              <w:rPr>
                <w:szCs w:val="24"/>
              </w:rPr>
            </w:pPr>
            <w:r>
              <w:rPr>
                <w:szCs w:val="24"/>
              </w:rPr>
              <w:t>5.0</w:t>
            </w:r>
          </w:p>
        </w:tc>
      </w:tr>
      <w:tr w:rsidR="00526093" w:rsidRPr="008A2B8F" w14:paraId="01D0D68F" w14:textId="77777777" w:rsidTr="003737C5">
        <w:trPr>
          <w:trHeight w:val="224"/>
        </w:trPr>
        <w:tc>
          <w:tcPr>
            <w:tcW w:w="2250" w:type="dxa"/>
            <w:tcBorders>
              <w:top w:val="single" w:sz="4" w:space="0" w:color="000000"/>
              <w:left w:val="single" w:sz="4" w:space="0" w:color="000000"/>
              <w:bottom w:val="single" w:sz="4" w:space="0" w:color="000000"/>
            </w:tcBorders>
            <w:shd w:val="clear" w:color="auto" w:fill="auto"/>
          </w:tcPr>
          <w:p w14:paraId="42D7A5C5" w14:textId="6F70A016" w:rsidR="00526093" w:rsidRPr="00D4298B" w:rsidRDefault="00526093" w:rsidP="00184BB9">
            <w:pPr>
              <w:autoSpaceDE w:val="0"/>
              <w:spacing w:after="0" w:line="240" w:lineRule="auto"/>
              <w:rPr>
                <w:szCs w:val="24"/>
              </w:rPr>
            </w:pPr>
            <w:r>
              <w:rPr>
                <w:szCs w:val="24"/>
              </w:rPr>
              <w:t>Swati Srivastava</w:t>
            </w:r>
          </w:p>
        </w:tc>
        <w:tc>
          <w:tcPr>
            <w:tcW w:w="1800" w:type="dxa"/>
            <w:tcBorders>
              <w:top w:val="single" w:sz="4" w:space="0" w:color="000000"/>
              <w:left w:val="single" w:sz="4" w:space="0" w:color="000000"/>
              <w:bottom w:val="single" w:sz="4" w:space="0" w:color="000000"/>
            </w:tcBorders>
            <w:shd w:val="clear" w:color="auto" w:fill="auto"/>
          </w:tcPr>
          <w:p w14:paraId="65FF53B3" w14:textId="4C0A2C43" w:rsidR="00526093" w:rsidRDefault="009D77FF" w:rsidP="00184BB9">
            <w:pPr>
              <w:autoSpaceDE w:val="0"/>
              <w:spacing w:after="0" w:line="240" w:lineRule="auto"/>
              <w:rPr>
                <w:szCs w:val="24"/>
              </w:rPr>
            </w:pPr>
            <w:r>
              <w:rPr>
                <w:szCs w:val="24"/>
              </w:rPr>
              <w:t>02/08/2021</w:t>
            </w:r>
          </w:p>
        </w:tc>
        <w:tc>
          <w:tcPr>
            <w:tcW w:w="3708" w:type="dxa"/>
            <w:tcBorders>
              <w:top w:val="single" w:sz="4" w:space="0" w:color="000000"/>
              <w:left w:val="single" w:sz="4" w:space="0" w:color="000000"/>
              <w:bottom w:val="single" w:sz="4" w:space="0" w:color="000000"/>
            </w:tcBorders>
            <w:shd w:val="clear" w:color="auto" w:fill="auto"/>
          </w:tcPr>
          <w:p w14:paraId="4FF64E29" w14:textId="77777777" w:rsidR="00526093" w:rsidRDefault="007C211E" w:rsidP="00184BB9">
            <w:pPr>
              <w:spacing w:line="240" w:lineRule="auto"/>
            </w:pPr>
            <w:r>
              <w:t xml:space="preserve">1. </w:t>
            </w:r>
            <w:r w:rsidR="00526093" w:rsidRPr="007C211E">
              <w:t xml:space="preserve">Added requirements for </w:t>
            </w:r>
            <w:r w:rsidR="00526093" w:rsidRPr="00C526D5">
              <w:rPr>
                <w:b/>
                <w:bCs/>
              </w:rPr>
              <w:t>Data Modelling</w:t>
            </w:r>
            <w:r w:rsidR="00526093" w:rsidRPr="007C211E">
              <w:t xml:space="preserve"> module</w:t>
            </w:r>
          </w:p>
          <w:p w14:paraId="0F3AF1C4" w14:textId="0AEC31AA" w:rsidR="007C211E" w:rsidRPr="007C211E" w:rsidRDefault="007C211E" w:rsidP="00184BB9">
            <w:pPr>
              <w:spacing w:line="240" w:lineRule="auto"/>
            </w:pPr>
            <w:r>
              <w:t xml:space="preserve">2. Removed </w:t>
            </w:r>
            <w:r w:rsidRPr="00C526D5">
              <w:rPr>
                <w:b/>
                <w:bCs/>
              </w:rPr>
              <w:t>Data visualization</w:t>
            </w:r>
            <w:r>
              <w:t xml:space="preserve"> page details</w:t>
            </w:r>
          </w:p>
        </w:tc>
        <w:tc>
          <w:tcPr>
            <w:tcW w:w="1500" w:type="dxa"/>
            <w:tcBorders>
              <w:top w:val="single" w:sz="4" w:space="0" w:color="000000"/>
              <w:left w:val="single" w:sz="4" w:space="0" w:color="000000"/>
              <w:bottom w:val="single" w:sz="4" w:space="0" w:color="000000"/>
              <w:right w:val="single" w:sz="4" w:space="0" w:color="000000"/>
            </w:tcBorders>
            <w:shd w:val="clear" w:color="auto" w:fill="auto"/>
          </w:tcPr>
          <w:p w14:paraId="0A3DBD0F" w14:textId="77777777" w:rsidR="00526093" w:rsidRDefault="00526093" w:rsidP="00184BB9">
            <w:pPr>
              <w:autoSpaceDE w:val="0"/>
              <w:spacing w:after="0" w:line="240" w:lineRule="auto"/>
              <w:rPr>
                <w:szCs w:val="24"/>
              </w:rPr>
            </w:pPr>
            <w:r>
              <w:rPr>
                <w:szCs w:val="24"/>
              </w:rPr>
              <w:t>6.0</w:t>
            </w:r>
          </w:p>
          <w:p w14:paraId="6359A9B8" w14:textId="0C99FAF8" w:rsidR="00526093" w:rsidRDefault="00526093" w:rsidP="00184BB9">
            <w:pPr>
              <w:autoSpaceDE w:val="0"/>
              <w:spacing w:after="0" w:line="240" w:lineRule="auto"/>
              <w:rPr>
                <w:szCs w:val="24"/>
              </w:rPr>
            </w:pPr>
          </w:p>
        </w:tc>
      </w:tr>
      <w:tr w:rsidR="00ED147B" w:rsidRPr="008A2B8F" w14:paraId="6C7B966B" w14:textId="77777777" w:rsidTr="003737C5">
        <w:trPr>
          <w:trHeight w:val="224"/>
        </w:trPr>
        <w:tc>
          <w:tcPr>
            <w:tcW w:w="2250" w:type="dxa"/>
            <w:tcBorders>
              <w:top w:val="single" w:sz="4" w:space="0" w:color="000000"/>
              <w:left w:val="single" w:sz="4" w:space="0" w:color="000000"/>
              <w:bottom w:val="single" w:sz="4" w:space="0" w:color="000000"/>
            </w:tcBorders>
            <w:shd w:val="clear" w:color="auto" w:fill="auto"/>
          </w:tcPr>
          <w:p w14:paraId="4B2A9048" w14:textId="21A16A58" w:rsidR="00ED147B" w:rsidRDefault="00ED147B" w:rsidP="00184BB9">
            <w:pPr>
              <w:autoSpaceDE w:val="0"/>
              <w:spacing w:after="0" w:line="240" w:lineRule="auto"/>
              <w:rPr>
                <w:szCs w:val="24"/>
              </w:rPr>
            </w:pPr>
            <w:r>
              <w:rPr>
                <w:szCs w:val="24"/>
              </w:rPr>
              <w:t>Swati Srivastava</w:t>
            </w:r>
          </w:p>
        </w:tc>
        <w:tc>
          <w:tcPr>
            <w:tcW w:w="1800" w:type="dxa"/>
            <w:tcBorders>
              <w:top w:val="single" w:sz="4" w:space="0" w:color="000000"/>
              <w:left w:val="single" w:sz="4" w:space="0" w:color="000000"/>
              <w:bottom w:val="single" w:sz="4" w:space="0" w:color="000000"/>
            </w:tcBorders>
            <w:shd w:val="clear" w:color="auto" w:fill="auto"/>
          </w:tcPr>
          <w:p w14:paraId="3AEE054E" w14:textId="5A07BFD5" w:rsidR="00ED147B" w:rsidRDefault="00462DAF" w:rsidP="00184BB9">
            <w:pPr>
              <w:autoSpaceDE w:val="0"/>
              <w:spacing w:after="0" w:line="240" w:lineRule="auto"/>
              <w:rPr>
                <w:szCs w:val="24"/>
              </w:rPr>
            </w:pPr>
            <w:r>
              <w:rPr>
                <w:szCs w:val="24"/>
              </w:rPr>
              <w:t>02/17/2021</w:t>
            </w:r>
          </w:p>
        </w:tc>
        <w:tc>
          <w:tcPr>
            <w:tcW w:w="3708" w:type="dxa"/>
            <w:tcBorders>
              <w:top w:val="single" w:sz="4" w:space="0" w:color="000000"/>
              <w:left w:val="single" w:sz="4" w:space="0" w:color="000000"/>
              <w:bottom w:val="single" w:sz="4" w:space="0" w:color="000000"/>
            </w:tcBorders>
            <w:shd w:val="clear" w:color="auto" w:fill="auto"/>
          </w:tcPr>
          <w:p w14:paraId="1B2E31E7" w14:textId="77777777" w:rsidR="00ED147B" w:rsidRDefault="00ED147B" w:rsidP="00184BB9">
            <w:pPr>
              <w:spacing w:line="240" w:lineRule="auto"/>
            </w:pPr>
            <w:r>
              <w:t xml:space="preserve">1. Removed Save/Save As functionality from </w:t>
            </w:r>
            <w:r w:rsidRPr="00ED147B">
              <w:rPr>
                <w:b/>
                <w:bCs/>
              </w:rPr>
              <w:t>Schema Mapping</w:t>
            </w:r>
            <w:r>
              <w:t xml:space="preserve"> page</w:t>
            </w:r>
          </w:p>
          <w:p w14:paraId="604F10FC" w14:textId="1849672C" w:rsidR="00462DAF" w:rsidRDefault="00462DAF" w:rsidP="00462DAF">
            <w:pPr>
              <w:spacing w:line="240" w:lineRule="auto"/>
            </w:pPr>
            <w:r>
              <w:t>2. Updated the Data Clean-up requirements</w:t>
            </w:r>
          </w:p>
          <w:p w14:paraId="544B80A4" w14:textId="6D3418E7" w:rsidR="00462DAF" w:rsidRDefault="00462DAF" w:rsidP="00462DAF">
            <w:pPr>
              <w:spacing w:line="240" w:lineRule="auto"/>
            </w:pPr>
            <w:r>
              <w:t>3. Updated the screen design of Modelling page</w:t>
            </w:r>
          </w:p>
          <w:p w14:paraId="584E516F" w14:textId="26E126E9" w:rsidR="00ED147B" w:rsidRDefault="00462DAF" w:rsidP="00462DAF">
            <w:pPr>
              <w:spacing w:line="240" w:lineRule="auto"/>
            </w:pPr>
            <w:r>
              <w:t>4. Updated the screen design of All Projects page</w:t>
            </w:r>
          </w:p>
        </w:tc>
        <w:tc>
          <w:tcPr>
            <w:tcW w:w="1500" w:type="dxa"/>
            <w:tcBorders>
              <w:top w:val="single" w:sz="4" w:space="0" w:color="000000"/>
              <w:left w:val="single" w:sz="4" w:space="0" w:color="000000"/>
              <w:bottom w:val="single" w:sz="4" w:space="0" w:color="000000"/>
              <w:right w:val="single" w:sz="4" w:space="0" w:color="000000"/>
            </w:tcBorders>
            <w:shd w:val="clear" w:color="auto" w:fill="auto"/>
          </w:tcPr>
          <w:p w14:paraId="4F96EFD5" w14:textId="2ABA1A65" w:rsidR="00ED147B" w:rsidRDefault="00184BB9" w:rsidP="00184BB9">
            <w:pPr>
              <w:autoSpaceDE w:val="0"/>
              <w:spacing w:after="0" w:line="240" w:lineRule="auto"/>
              <w:rPr>
                <w:szCs w:val="24"/>
              </w:rPr>
            </w:pPr>
            <w:r>
              <w:rPr>
                <w:szCs w:val="24"/>
              </w:rPr>
              <w:t>7.0</w:t>
            </w:r>
          </w:p>
        </w:tc>
      </w:tr>
      <w:tr w:rsidR="000B18E4" w:rsidRPr="008A2B8F" w14:paraId="53BE52BD" w14:textId="77777777" w:rsidTr="003737C5">
        <w:trPr>
          <w:trHeight w:val="224"/>
        </w:trPr>
        <w:tc>
          <w:tcPr>
            <w:tcW w:w="2250" w:type="dxa"/>
            <w:tcBorders>
              <w:top w:val="single" w:sz="4" w:space="0" w:color="000000"/>
              <w:left w:val="single" w:sz="4" w:space="0" w:color="000000"/>
              <w:bottom w:val="single" w:sz="4" w:space="0" w:color="000000"/>
            </w:tcBorders>
            <w:shd w:val="clear" w:color="auto" w:fill="auto"/>
          </w:tcPr>
          <w:p w14:paraId="0E1B7328" w14:textId="3F69941E" w:rsidR="000B18E4" w:rsidRDefault="000B18E4" w:rsidP="00184BB9">
            <w:pPr>
              <w:autoSpaceDE w:val="0"/>
              <w:spacing w:after="0" w:line="240" w:lineRule="auto"/>
              <w:rPr>
                <w:szCs w:val="24"/>
              </w:rPr>
            </w:pPr>
            <w:r>
              <w:rPr>
                <w:szCs w:val="24"/>
              </w:rPr>
              <w:t>Swati Srivastava</w:t>
            </w:r>
          </w:p>
        </w:tc>
        <w:tc>
          <w:tcPr>
            <w:tcW w:w="1800" w:type="dxa"/>
            <w:tcBorders>
              <w:top w:val="single" w:sz="4" w:space="0" w:color="000000"/>
              <w:left w:val="single" w:sz="4" w:space="0" w:color="000000"/>
              <w:bottom w:val="single" w:sz="4" w:space="0" w:color="000000"/>
            </w:tcBorders>
            <w:shd w:val="clear" w:color="auto" w:fill="auto"/>
          </w:tcPr>
          <w:p w14:paraId="4E1D70EA" w14:textId="306E52E8" w:rsidR="000B18E4" w:rsidRDefault="000B18E4" w:rsidP="00184BB9">
            <w:pPr>
              <w:autoSpaceDE w:val="0"/>
              <w:spacing w:after="0" w:line="240" w:lineRule="auto"/>
              <w:rPr>
                <w:szCs w:val="24"/>
              </w:rPr>
            </w:pPr>
            <w:r>
              <w:rPr>
                <w:szCs w:val="24"/>
              </w:rPr>
              <w:t>03/10/2021</w:t>
            </w:r>
          </w:p>
        </w:tc>
        <w:tc>
          <w:tcPr>
            <w:tcW w:w="3708" w:type="dxa"/>
            <w:tcBorders>
              <w:top w:val="single" w:sz="4" w:space="0" w:color="000000"/>
              <w:left w:val="single" w:sz="4" w:space="0" w:color="000000"/>
              <w:bottom w:val="single" w:sz="4" w:space="0" w:color="000000"/>
            </w:tcBorders>
            <w:shd w:val="clear" w:color="auto" w:fill="auto"/>
          </w:tcPr>
          <w:p w14:paraId="5A81A15D" w14:textId="313C50EF" w:rsidR="000B18E4" w:rsidRDefault="000B18E4" w:rsidP="00184BB9">
            <w:pPr>
              <w:spacing w:line="240" w:lineRule="auto"/>
            </w:pPr>
            <w:r>
              <w:t>1. Added details about the clean-up operations</w:t>
            </w:r>
          </w:p>
        </w:tc>
        <w:tc>
          <w:tcPr>
            <w:tcW w:w="1500" w:type="dxa"/>
            <w:tcBorders>
              <w:top w:val="single" w:sz="4" w:space="0" w:color="000000"/>
              <w:left w:val="single" w:sz="4" w:space="0" w:color="000000"/>
              <w:bottom w:val="single" w:sz="4" w:space="0" w:color="000000"/>
              <w:right w:val="single" w:sz="4" w:space="0" w:color="000000"/>
            </w:tcBorders>
            <w:shd w:val="clear" w:color="auto" w:fill="auto"/>
          </w:tcPr>
          <w:p w14:paraId="3A185D41" w14:textId="4A939F99" w:rsidR="000B18E4" w:rsidRDefault="000B18E4" w:rsidP="00184BB9">
            <w:pPr>
              <w:autoSpaceDE w:val="0"/>
              <w:spacing w:after="0" w:line="240" w:lineRule="auto"/>
              <w:rPr>
                <w:szCs w:val="24"/>
              </w:rPr>
            </w:pPr>
            <w:r>
              <w:rPr>
                <w:szCs w:val="24"/>
              </w:rPr>
              <w:t>8.0</w:t>
            </w:r>
          </w:p>
        </w:tc>
      </w:tr>
      <w:tr w:rsidR="000B18E4" w:rsidRPr="008A2B8F" w14:paraId="1B85A803" w14:textId="77777777" w:rsidTr="003737C5">
        <w:trPr>
          <w:trHeight w:val="224"/>
        </w:trPr>
        <w:tc>
          <w:tcPr>
            <w:tcW w:w="2250" w:type="dxa"/>
            <w:tcBorders>
              <w:top w:val="single" w:sz="4" w:space="0" w:color="000000"/>
              <w:left w:val="single" w:sz="4" w:space="0" w:color="000000"/>
              <w:bottom w:val="single" w:sz="4" w:space="0" w:color="000000"/>
            </w:tcBorders>
            <w:shd w:val="clear" w:color="auto" w:fill="auto"/>
          </w:tcPr>
          <w:p w14:paraId="1AAC5F3B" w14:textId="4091F1A9" w:rsidR="000B18E4" w:rsidRDefault="000B18E4" w:rsidP="00184BB9">
            <w:pPr>
              <w:autoSpaceDE w:val="0"/>
              <w:spacing w:after="0" w:line="240" w:lineRule="auto"/>
              <w:rPr>
                <w:szCs w:val="24"/>
              </w:rPr>
            </w:pPr>
            <w:r>
              <w:rPr>
                <w:szCs w:val="24"/>
              </w:rPr>
              <w:t>Swati Srivastava</w:t>
            </w:r>
          </w:p>
        </w:tc>
        <w:tc>
          <w:tcPr>
            <w:tcW w:w="1800" w:type="dxa"/>
            <w:tcBorders>
              <w:top w:val="single" w:sz="4" w:space="0" w:color="000000"/>
              <w:left w:val="single" w:sz="4" w:space="0" w:color="000000"/>
              <w:bottom w:val="single" w:sz="4" w:space="0" w:color="000000"/>
            </w:tcBorders>
            <w:shd w:val="clear" w:color="auto" w:fill="auto"/>
          </w:tcPr>
          <w:p w14:paraId="61CE2523" w14:textId="54D9213C" w:rsidR="000B18E4" w:rsidRDefault="000B18E4" w:rsidP="00184BB9">
            <w:pPr>
              <w:autoSpaceDE w:val="0"/>
              <w:spacing w:after="0" w:line="240" w:lineRule="auto"/>
              <w:rPr>
                <w:szCs w:val="24"/>
              </w:rPr>
            </w:pPr>
            <w:r>
              <w:rPr>
                <w:szCs w:val="24"/>
              </w:rPr>
              <w:t>03/19/2021</w:t>
            </w:r>
          </w:p>
        </w:tc>
        <w:tc>
          <w:tcPr>
            <w:tcW w:w="3708" w:type="dxa"/>
            <w:tcBorders>
              <w:top w:val="single" w:sz="4" w:space="0" w:color="000000"/>
              <w:left w:val="single" w:sz="4" w:space="0" w:color="000000"/>
              <w:bottom w:val="single" w:sz="4" w:space="0" w:color="000000"/>
            </w:tcBorders>
            <w:shd w:val="clear" w:color="auto" w:fill="auto"/>
          </w:tcPr>
          <w:p w14:paraId="3C738D3A" w14:textId="4B3FD5AF" w:rsidR="000B18E4" w:rsidRDefault="000B18E4" w:rsidP="00184BB9">
            <w:pPr>
              <w:spacing w:line="240" w:lineRule="auto"/>
            </w:pPr>
            <w:r>
              <w:t>1. Added details about the manual modelling and added validation for Compare Experiments</w:t>
            </w:r>
          </w:p>
        </w:tc>
        <w:tc>
          <w:tcPr>
            <w:tcW w:w="1500" w:type="dxa"/>
            <w:tcBorders>
              <w:top w:val="single" w:sz="4" w:space="0" w:color="000000"/>
              <w:left w:val="single" w:sz="4" w:space="0" w:color="000000"/>
              <w:bottom w:val="single" w:sz="4" w:space="0" w:color="000000"/>
              <w:right w:val="single" w:sz="4" w:space="0" w:color="000000"/>
            </w:tcBorders>
            <w:shd w:val="clear" w:color="auto" w:fill="auto"/>
          </w:tcPr>
          <w:p w14:paraId="37FDB7EC" w14:textId="735FB86C" w:rsidR="000B18E4" w:rsidRDefault="000B18E4" w:rsidP="00184BB9">
            <w:pPr>
              <w:autoSpaceDE w:val="0"/>
              <w:spacing w:after="0" w:line="240" w:lineRule="auto"/>
              <w:rPr>
                <w:szCs w:val="24"/>
              </w:rPr>
            </w:pPr>
            <w:r>
              <w:rPr>
                <w:szCs w:val="24"/>
              </w:rPr>
              <w:t>9.0</w:t>
            </w:r>
          </w:p>
        </w:tc>
      </w:tr>
    </w:tbl>
    <w:p w14:paraId="361AC47B" w14:textId="77777777" w:rsidR="00F741E0" w:rsidRDefault="00F741E0" w:rsidP="00F741E0">
      <w:pPr>
        <w:pStyle w:val="Heading2"/>
      </w:pPr>
      <w:bookmarkStart w:id="5" w:name="_Toc58593126"/>
      <w:bookmarkStart w:id="6" w:name="_Toc67070225"/>
      <w:r>
        <w:lastRenderedPageBreak/>
        <w:t>Objective</w:t>
      </w:r>
      <w:bookmarkEnd w:id="5"/>
      <w:bookmarkEnd w:id="6"/>
    </w:p>
    <w:p w14:paraId="3BF065AC" w14:textId="77777777" w:rsidR="00F741E0" w:rsidRDefault="00F741E0" w:rsidP="00F741E0">
      <w:r>
        <w:t>Objective of this POC is to develop a platform for Machine Learning as a Service. This platform will offer services for data clean-up, data visualization, and predictive analytics with machine learning algorithm.</w:t>
      </w:r>
    </w:p>
    <w:p w14:paraId="107939CD" w14:textId="77777777" w:rsidR="00F741E0" w:rsidRDefault="00F741E0" w:rsidP="00F741E0">
      <w:pPr>
        <w:pStyle w:val="Heading2"/>
      </w:pPr>
      <w:bookmarkStart w:id="7" w:name="_Toc56116010"/>
      <w:bookmarkStart w:id="8" w:name="_Toc58593127"/>
      <w:bookmarkStart w:id="9" w:name="_Toc67070226"/>
      <w:r>
        <w:t>Scope</w:t>
      </w:r>
      <w:bookmarkEnd w:id="7"/>
      <w:bookmarkEnd w:id="8"/>
      <w:bookmarkEnd w:id="9"/>
    </w:p>
    <w:p w14:paraId="15AB176F" w14:textId="77777777" w:rsidR="00F741E0" w:rsidRDefault="00F741E0" w:rsidP="00F741E0">
      <w:r>
        <w:t>Scope of this POC is to develop an end-to-end pipeline to let users-</w:t>
      </w:r>
    </w:p>
    <w:p w14:paraId="5FAECC5F" w14:textId="77777777" w:rsidR="00F741E0" w:rsidRDefault="00F741E0" w:rsidP="0041093D">
      <w:pPr>
        <w:pStyle w:val="ListParagraph"/>
        <w:numPr>
          <w:ilvl w:val="0"/>
          <w:numId w:val="3"/>
        </w:numPr>
      </w:pPr>
      <w:r>
        <w:t>Upload the dataset in CSV format</w:t>
      </w:r>
    </w:p>
    <w:p w14:paraId="4FE34A8D" w14:textId="77777777" w:rsidR="00F741E0" w:rsidRDefault="00F741E0" w:rsidP="0041093D">
      <w:pPr>
        <w:pStyle w:val="ListParagraph"/>
        <w:numPr>
          <w:ilvl w:val="0"/>
          <w:numId w:val="3"/>
        </w:numPr>
      </w:pPr>
      <w:r>
        <w:t>Clean-up the data</w:t>
      </w:r>
    </w:p>
    <w:p w14:paraId="5DAFEE98" w14:textId="685BAD31" w:rsidR="00F741E0" w:rsidRDefault="00F4606A" w:rsidP="0041093D">
      <w:pPr>
        <w:pStyle w:val="ListParagraph"/>
        <w:numPr>
          <w:ilvl w:val="0"/>
          <w:numId w:val="3"/>
        </w:numPr>
      </w:pPr>
      <w:r>
        <w:t xml:space="preserve">Perform </w:t>
      </w:r>
      <w:r w:rsidR="00F741E0">
        <w:t xml:space="preserve">data exploration </w:t>
      </w:r>
    </w:p>
    <w:p w14:paraId="41612239" w14:textId="77777777" w:rsidR="00F741E0" w:rsidRDefault="00F741E0" w:rsidP="0041093D">
      <w:pPr>
        <w:pStyle w:val="ListParagraph"/>
        <w:numPr>
          <w:ilvl w:val="0"/>
          <w:numId w:val="3"/>
        </w:numPr>
      </w:pPr>
      <w:r>
        <w:t>Define data splitter parameter</w:t>
      </w:r>
    </w:p>
    <w:p w14:paraId="466AB8DA" w14:textId="77777777" w:rsidR="00F741E0" w:rsidRDefault="00F741E0" w:rsidP="0041093D">
      <w:pPr>
        <w:pStyle w:val="ListParagraph"/>
        <w:numPr>
          <w:ilvl w:val="0"/>
          <w:numId w:val="3"/>
        </w:numPr>
      </w:pPr>
      <w:r>
        <w:t>Predict the data for target column</w:t>
      </w:r>
    </w:p>
    <w:p w14:paraId="457D5C07" w14:textId="40916E42" w:rsidR="00001715" w:rsidRDefault="00001715" w:rsidP="00F4606A">
      <w:pPr>
        <w:pStyle w:val="Heading2"/>
      </w:pPr>
      <w:bookmarkStart w:id="10" w:name="_Toc58593128"/>
      <w:bookmarkStart w:id="11" w:name="_Toc67070227"/>
      <w:r>
        <w:t>Login</w:t>
      </w:r>
      <w:bookmarkEnd w:id="11"/>
      <w:r>
        <w:t xml:space="preserve"> </w:t>
      </w:r>
    </w:p>
    <w:p w14:paraId="0032EC60" w14:textId="1AF9D7EF" w:rsidR="00001715" w:rsidRDefault="00001715" w:rsidP="00001715">
      <w:pPr>
        <w:pStyle w:val="Heading3"/>
      </w:pPr>
      <w:bookmarkStart w:id="12" w:name="_Toc67070228"/>
      <w:r>
        <w:t>User Actions</w:t>
      </w:r>
      <w:bookmarkEnd w:id="12"/>
    </w:p>
    <w:p w14:paraId="35C335B4" w14:textId="77777777" w:rsidR="00001715" w:rsidRDefault="00001715" w:rsidP="00001715">
      <w:r>
        <w:t>1. This page will let user login to the application by entering registered username and password</w:t>
      </w:r>
    </w:p>
    <w:p w14:paraId="263F9F70" w14:textId="00A16B9B" w:rsidR="00001715" w:rsidRDefault="00001715" w:rsidP="00001715">
      <w:r>
        <w:t>2. This page also provides feature to regenerate the password if the user forgets password.</w:t>
      </w:r>
    </w:p>
    <w:p w14:paraId="63A1A3B9" w14:textId="0A8F599D" w:rsidR="00001715" w:rsidRDefault="00001715" w:rsidP="00001715">
      <w:pPr>
        <w:pStyle w:val="Heading3"/>
      </w:pPr>
      <w:bookmarkStart w:id="13" w:name="_Toc67070229"/>
      <w:r>
        <w:t>Validations</w:t>
      </w:r>
      <w:bookmarkEnd w:id="13"/>
    </w:p>
    <w:p w14:paraId="386D95CE" w14:textId="4BA9C750" w:rsidR="00001715" w:rsidRDefault="00001715" w:rsidP="0041093D">
      <w:pPr>
        <w:pStyle w:val="ListParagraph"/>
      </w:pPr>
      <w:r>
        <w:t>Application should show error message when user enters invalid username or password</w:t>
      </w:r>
    </w:p>
    <w:p w14:paraId="4B503622" w14:textId="77777777" w:rsidR="00001715" w:rsidRDefault="00001715" w:rsidP="00001715">
      <w:pPr>
        <w:ind w:left="360"/>
      </w:pPr>
    </w:p>
    <w:p w14:paraId="5E8C3620" w14:textId="77777777" w:rsidR="00001715" w:rsidRDefault="00001715" w:rsidP="00001715">
      <w:pPr>
        <w:keepNext/>
        <w:jc w:val="center"/>
      </w:pPr>
      <w:r>
        <w:rPr>
          <w:noProof/>
        </w:rPr>
        <w:lastRenderedPageBreak/>
        <w:drawing>
          <wp:inline distT="0" distB="0" distL="0" distR="0" wp14:anchorId="03EE55EF" wp14:editId="69635364">
            <wp:extent cx="4723809" cy="647619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809" cy="6476190"/>
                    </a:xfrm>
                    <a:prstGeom prst="rect">
                      <a:avLst/>
                    </a:prstGeom>
                  </pic:spPr>
                </pic:pic>
              </a:graphicData>
            </a:graphic>
          </wp:inline>
        </w:drawing>
      </w:r>
    </w:p>
    <w:p w14:paraId="4A2F78F1" w14:textId="0B08C7E6" w:rsidR="00001715" w:rsidRPr="00001715" w:rsidRDefault="00001715" w:rsidP="00001715">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1</w:t>
      </w:r>
      <w:r w:rsidR="00C64483">
        <w:rPr>
          <w:noProof/>
        </w:rPr>
        <w:fldChar w:fldCharType="end"/>
      </w:r>
      <w:r>
        <w:t>: Login Page Mock-up</w:t>
      </w:r>
    </w:p>
    <w:p w14:paraId="04D39E90" w14:textId="77777777" w:rsidR="00001715" w:rsidRDefault="00001715" w:rsidP="0060315A">
      <w:pPr>
        <w:pStyle w:val="Heading2"/>
      </w:pPr>
      <w:bookmarkStart w:id="14" w:name="_Toc58593129"/>
      <w:bookmarkStart w:id="15" w:name="_Toc67070230"/>
      <w:r w:rsidRPr="0060315A">
        <w:t>Navigation</w:t>
      </w:r>
      <w:r>
        <w:t xml:space="preserve"> Panel</w:t>
      </w:r>
      <w:bookmarkEnd w:id="14"/>
      <w:bookmarkEnd w:id="15"/>
    </w:p>
    <w:p w14:paraId="4576AAB7" w14:textId="77777777" w:rsidR="00001715" w:rsidRDefault="00001715" w:rsidP="0041093D">
      <w:pPr>
        <w:pStyle w:val="ListParagraph"/>
        <w:numPr>
          <w:ilvl w:val="0"/>
          <w:numId w:val="1"/>
        </w:numPr>
      </w:pPr>
      <w:r>
        <w:t>A navigation panel is provided at the left side of the application</w:t>
      </w:r>
    </w:p>
    <w:p w14:paraId="7480155B" w14:textId="77777777" w:rsidR="00001715" w:rsidRDefault="00001715" w:rsidP="0041093D">
      <w:pPr>
        <w:pStyle w:val="ListParagraph"/>
        <w:numPr>
          <w:ilvl w:val="0"/>
          <w:numId w:val="1"/>
        </w:numPr>
      </w:pPr>
      <w:r>
        <w:t>The panel will show the links of all the pages. User can navigate to the desired page by clicking the link</w:t>
      </w:r>
    </w:p>
    <w:p w14:paraId="70C02CF5" w14:textId="77777777" w:rsidR="00001715" w:rsidRDefault="00001715" w:rsidP="0041093D">
      <w:pPr>
        <w:pStyle w:val="ListParagraph"/>
        <w:numPr>
          <w:ilvl w:val="0"/>
          <w:numId w:val="1"/>
        </w:numPr>
      </w:pPr>
      <w:r>
        <w:t xml:space="preserve">The navigation panel will highlight the current page link </w:t>
      </w:r>
    </w:p>
    <w:p w14:paraId="1789983C" w14:textId="77777777" w:rsidR="00001715" w:rsidRDefault="00001715" w:rsidP="0041093D">
      <w:pPr>
        <w:pStyle w:val="ListParagraph"/>
        <w:numPr>
          <w:ilvl w:val="0"/>
          <w:numId w:val="1"/>
        </w:numPr>
      </w:pPr>
      <w:r>
        <w:lastRenderedPageBreak/>
        <w:t>The pages where user is not eligible to navigate at any given point of time will be shown as inactive link</w:t>
      </w:r>
    </w:p>
    <w:p w14:paraId="14A1F890" w14:textId="2314AB75" w:rsidR="00001715" w:rsidRDefault="007704A7" w:rsidP="00001715">
      <w:pPr>
        <w:keepNext/>
      </w:pPr>
      <w:r>
        <w:rPr>
          <w:noProof/>
        </w:rPr>
        <w:drawing>
          <wp:inline distT="0" distB="0" distL="0" distR="0" wp14:anchorId="6B026671" wp14:editId="676B69A0">
            <wp:extent cx="5731510" cy="23787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8710"/>
                    </a:xfrm>
                    <a:prstGeom prst="rect">
                      <a:avLst/>
                    </a:prstGeom>
                  </pic:spPr>
                </pic:pic>
              </a:graphicData>
            </a:graphic>
          </wp:inline>
        </w:drawing>
      </w:r>
    </w:p>
    <w:p w14:paraId="24C959B9" w14:textId="704BD0CB" w:rsidR="00001715" w:rsidRPr="00583FBB" w:rsidRDefault="00001715" w:rsidP="00001715">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2</w:t>
      </w:r>
      <w:r w:rsidR="00C64483">
        <w:rPr>
          <w:noProof/>
        </w:rPr>
        <w:fldChar w:fldCharType="end"/>
      </w:r>
      <w:r>
        <w:t>: Navigation Panel Mock-up Screen</w:t>
      </w:r>
    </w:p>
    <w:p w14:paraId="26572E99" w14:textId="77C2E088" w:rsidR="00001715" w:rsidRDefault="00CA57E7" w:rsidP="00CA57E7">
      <w:pPr>
        <w:pStyle w:val="Heading2"/>
      </w:pPr>
      <w:bookmarkStart w:id="16" w:name="_Toc67070231"/>
      <w:r>
        <w:t>Activities Timeline</w:t>
      </w:r>
      <w:bookmarkEnd w:id="16"/>
    </w:p>
    <w:p w14:paraId="0500C335" w14:textId="0E4C9337" w:rsidR="00CA57E7" w:rsidRDefault="00CA57E7" w:rsidP="00CA57E7">
      <w:r>
        <w:t>Timeline panel of the application shows the history of recent activities performed by user</w:t>
      </w:r>
      <w:r w:rsidR="0055249E">
        <w:t>.</w:t>
      </w:r>
    </w:p>
    <w:p w14:paraId="2AB86558" w14:textId="690A2D37" w:rsidR="00B86413" w:rsidRDefault="00B86413" w:rsidP="00CA57E7">
      <w:r>
        <w:t>Following are the activities and description to be shown for Data ingestion module-</w:t>
      </w:r>
    </w:p>
    <w:tbl>
      <w:tblPr>
        <w:tblStyle w:val="TableGrid"/>
        <w:tblW w:w="0" w:type="auto"/>
        <w:tblLook w:val="04A0" w:firstRow="1" w:lastRow="0" w:firstColumn="1" w:lastColumn="0" w:noHBand="0" w:noVBand="1"/>
      </w:tblPr>
      <w:tblGrid>
        <w:gridCol w:w="846"/>
        <w:gridCol w:w="2551"/>
        <w:gridCol w:w="4678"/>
      </w:tblGrid>
      <w:tr w:rsidR="00B86413" w14:paraId="7355897F" w14:textId="77777777" w:rsidTr="00490BFF">
        <w:trPr>
          <w:trHeight w:val="508"/>
        </w:trPr>
        <w:tc>
          <w:tcPr>
            <w:tcW w:w="846" w:type="dxa"/>
          </w:tcPr>
          <w:p w14:paraId="6009A718" w14:textId="597C8ADE" w:rsidR="00B86413" w:rsidRPr="00B86413" w:rsidRDefault="00B86413" w:rsidP="00072645">
            <w:pPr>
              <w:spacing w:line="240" w:lineRule="auto"/>
              <w:jc w:val="center"/>
              <w:rPr>
                <w:b/>
                <w:bCs/>
              </w:rPr>
            </w:pPr>
            <w:r>
              <w:rPr>
                <w:b/>
                <w:bCs/>
              </w:rPr>
              <w:t>Sr. no</w:t>
            </w:r>
          </w:p>
        </w:tc>
        <w:tc>
          <w:tcPr>
            <w:tcW w:w="2551" w:type="dxa"/>
          </w:tcPr>
          <w:p w14:paraId="0CD425AB" w14:textId="77324EE5" w:rsidR="00B86413" w:rsidRPr="00B86413" w:rsidRDefault="00B86413" w:rsidP="00072645">
            <w:pPr>
              <w:spacing w:line="240" w:lineRule="auto"/>
              <w:ind w:firstLine="720"/>
              <w:jc w:val="center"/>
              <w:rPr>
                <w:b/>
                <w:bCs/>
              </w:rPr>
            </w:pPr>
            <w:r w:rsidRPr="00B86413">
              <w:rPr>
                <w:b/>
                <w:bCs/>
              </w:rPr>
              <w:t>Activities</w:t>
            </w:r>
          </w:p>
        </w:tc>
        <w:tc>
          <w:tcPr>
            <w:tcW w:w="4678" w:type="dxa"/>
          </w:tcPr>
          <w:p w14:paraId="41B5B7B6" w14:textId="750D7590" w:rsidR="00B86413" w:rsidRPr="00B86413" w:rsidRDefault="00B86413" w:rsidP="00072645">
            <w:pPr>
              <w:spacing w:line="240" w:lineRule="auto"/>
              <w:jc w:val="center"/>
              <w:rPr>
                <w:b/>
                <w:bCs/>
              </w:rPr>
            </w:pPr>
            <w:r w:rsidRPr="00B86413">
              <w:rPr>
                <w:b/>
                <w:bCs/>
              </w:rPr>
              <w:t>Description</w:t>
            </w:r>
          </w:p>
        </w:tc>
      </w:tr>
      <w:tr w:rsidR="00B86413" w14:paraId="2B658B03" w14:textId="77777777" w:rsidTr="00490BFF">
        <w:trPr>
          <w:trHeight w:val="240"/>
        </w:trPr>
        <w:tc>
          <w:tcPr>
            <w:tcW w:w="846" w:type="dxa"/>
          </w:tcPr>
          <w:p w14:paraId="0242C47D" w14:textId="19E839F9" w:rsidR="00B86413" w:rsidRDefault="00B86413" w:rsidP="00072645">
            <w:pPr>
              <w:spacing w:line="240" w:lineRule="auto"/>
              <w:jc w:val="center"/>
            </w:pPr>
            <w:r>
              <w:t>1</w:t>
            </w:r>
          </w:p>
        </w:tc>
        <w:tc>
          <w:tcPr>
            <w:tcW w:w="2551" w:type="dxa"/>
          </w:tcPr>
          <w:p w14:paraId="3388B8CF" w14:textId="6D5C1FF4" w:rsidR="00B86413" w:rsidRDefault="00B86413" w:rsidP="00072645">
            <w:pPr>
              <w:spacing w:line="240" w:lineRule="auto"/>
            </w:pPr>
            <w:r>
              <w:t>Created dataset</w:t>
            </w:r>
          </w:p>
        </w:tc>
        <w:tc>
          <w:tcPr>
            <w:tcW w:w="4678" w:type="dxa"/>
          </w:tcPr>
          <w:p w14:paraId="1F26B7CA" w14:textId="64306B69" w:rsidR="00B86413" w:rsidRDefault="00B86413" w:rsidP="00072645">
            <w:pPr>
              <w:spacing w:line="240" w:lineRule="auto"/>
            </w:pPr>
            <w:r>
              <w:t>You have created dataset “ABC”</w:t>
            </w:r>
          </w:p>
        </w:tc>
      </w:tr>
      <w:tr w:rsidR="00B86413" w14:paraId="3B1D2DB4" w14:textId="77777777" w:rsidTr="00490BFF">
        <w:trPr>
          <w:trHeight w:val="236"/>
        </w:trPr>
        <w:tc>
          <w:tcPr>
            <w:tcW w:w="846" w:type="dxa"/>
          </w:tcPr>
          <w:p w14:paraId="6A7E4DA0" w14:textId="7D04B854" w:rsidR="00B86413" w:rsidRDefault="00B86413" w:rsidP="00072645">
            <w:pPr>
              <w:spacing w:line="240" w:lineRule="auto"/>
              <w:jc w:val="center"/>
            </w:pPr>
            <w:r>
              <w:t>2</w:t>
            </w:r>
          </w:p>
        </w:tc>
        <w:tc>
          <w:tcPr>
            <w:tcW w:w="2551" w:type="dxa"/>
          </w:tcPr>
          <w:p w14:paraId="7192C8A1" w14:textId="567891CD" w:rsidR="00B86413" w:rsidRDefault="00B86413" w:rsidP="00072645">
            <w:pPr>
              <w:spacing w:line="240" w:lineRule="auto"/>
            </w:pPr>
            <w:r>
              <w:t>Deleted dataset</w:t>
            </w:r>
          </w:p>
        </w:tc>
        <w:tc>
          <w:tcPr>
            <w:tcW w:w="4678" w:type="dxa"/>
          </w:tcPr>
          <w:p w14:paraId="2727C0D3" w14:textId="20759B8B" w:rsidR="00B86413" w:rsidRDefault="00B86413" w:rsidP="00072645">
            <w:pPr>
              <w:spacing w:line="240" w:lineRule="auto"/>
            </w:pPr>
            <w:r>
              <w:t>You have deleted dataset “ABC”</w:t>
            </w:r>
          </w:p>
        </w:tc>
      </w:tr>
      <w:tr w:rsidR="00B86413" w14:paraId="6ECEA8DC" w14:textId="77777777" w:rsidTr="00490BFF">
        <w:trPr>
          <w:trHeight w:val="240"/>
        </w:trPr>
        <w:tc>
          <w:tcPr>
            <w:tcW w:w="846" w:type="dxa"/>
          </w:tcPr>
          <w:p w14:paraId="3E5DCC1A" w14:textId="39207B88" w:rsidR="00B86413" w:rsidRDefault="00B86413" w:rsidP="00072645">
            <w:pPr>
              <w:spacing w:line="240" w:lineRule="auto"/>
              <w:jc w:val="center"/>
            </w:pPr>
            <w:r>
              <w:t>3</w:t>
            </w:r>
          </w:p>
        </w:tc>
        <w:tc>
          <w:tcPr>
            <w:tcW w:w="2551" w:type="dxa"/>
          </w:tcPr>
          <w:p w14:paraId="696F1E11" w14:textId="0A74D00A" w:rsidR="00B86413" w:rsidRDefault="00B86413" w:rsidP="00072645">
            <w:pPr>
              <w:spacing w:line="240" w:lineRule="auto"/>
            </w:pPr>
            <w:r>
              <w:t>Created project</w:t>
            </w:r>
          </w:p>
        </w:tc>
        <w:tc>
          <w:tcPr>
            <w:tcW w:w="4678" w:type="dxa"/>
          </w:tcPr>
          <w:p w14:paraId="66E15D8C" w14:textId="4EEB30C4" w:rsidR="00B86413" w:rsidRDefault="00B86413" w:rsidP="00072645">
            <w:pPr>
              <w:spacing w:line="240" w:lineRule="auto"/>
            </w:pPr>
            <w:r>
              <w:t>You have created project “ABC”</w:t>
            </w:r>
          </w:p>
        </w:tc>
      </w:tr>
      <w:tr w:rsidR="00B86413" w14:paraId="3560B62E" w14:textId="77777777" w:rsidTr="00490BFF">
        <w:trPr>
          <w:trHeight w:val="53"/>
        </w:trPr>
        <w:tc>
          <w:tcPr>
            <w:tcW w:w="846" w:type="dxa"/>
          </w:tcPr>
          <w:p w14:paraId="55640CBD" w14:textId="2E2FE48D" w:rsidR="00B86413" w:rsidRDefault="00B86413" w:rsidP="00072645">
            <w:pPr>
              <w:spacing w:line="240" w:lineRule="auto"/>
              <w:jc w:val="center"/>
            </w:pPr>
            <w:r>
              <w:t>4</w:t>
            </w:r>
          </w:p>
        </w:tc>
        <w:tc>
          <w:tcPr>
            <w:tcW w:w="2551" w:type="dxa"/>
          </w:tcPr>
          <w:p w14:paraId="0930FA6F" w14:textId="2F6BCB53" w:rsidR="00B86413" w:rsidRDefault="00B86413" w:rsidP="00072645">
            <w:pPr>
              <w:spacing w:line="240" w:lineRule="auto"/>
            </w:pPr>
            <w:r>
              <w:t>Deleted project</w:t>
            </w:r>
          </w:p>
        </w:tc>
        <w:tc>
          <w:tcPr>
            <w:tcW w:w="4678" w:type="dxa"/>
          </w:tcPr>
          <w:p w14:paraId="37042734" w14:textId="49B3F850" w:rsidR="00B86413" w:rsidRDefault="00B86413" w:rsidP="00072645">
            <w:pPr>
              <w:spacing w:line="240" w:lineRule="auto"/>
            </w:pPr>
            <w:r>
              <w:t>You</w:t>
            </w:r>
            <w:r w:rsidR="004A1794">
              <w:t xml:space="preserve"> have</w:t>
            </w:r>
            <w:r>
              <w:t xml:space="preserve"> deleted project “ABC”</w:t>
            </w:r>
          </w:p>
        </w:tc>
      </w:tr>
      <w:tr w:rsidR="00B167BA" w14:paraId="74C7F7A7" w14:textId="77777777" w:rsidTr="00490BFF">
        <w:trPr>
          <w:trHeight w:val="53"/>
        </w:trPr>
        <w:tc>
          <w:tcPr>
            <w:tcW w:w="846" w:type="dxa"/>
          </w:tcPr>
          <w:p w14:paraId="77A1C172" w14:textId="3674AAA5" w:rsidR="00B167BA" w:rsidRDefault="00B167BA" w:rsidP="00072645">
            <w:pPr>
              <w:spacing w:line="240" w:lineRule="auto"/>
              <w:jc w:val="center"/>
            </w:pPr>
            <w:r>
              <w:t>5</w:t>
            </w:r>
          </w:p>
        </w:tc>
        <w:tc>
          <w:tcPr>
            <w:tcW w:w="2551" w:type="dxa"/>
          </w:tcPr>
          <w:p w14:paraId="138731F2" w14:textId="189763DB" w:rsidR="00B167BA" w:rsidRDefault="00B167BA" w:rsidP="00072645">
            <w:pPr>
              <w:spacing w:line="240" w:lineRule="auto"/>
            </w:pPr>
            <w:r>
              <w:t>Column name updated</w:t>
            </w:r>
          </w:p>
        </w:tc>
        <w:tc>
          <w:tcPr>
            <w:tcW w:w="4678" w:type="dxa"/>
          </w:tcPr>
          <w:p w14:paraId="4493CA62" w14:textId="3E2DED7E" w:rsidR="00B167BA" w:rsidRDefault="00A057B9" w:rsidP="00072645">
            <w:pPr>
              <w:spacing w:line="240" w:lineRule="auto"/>
            </w:pPr>
            <w:r>
              <w:t>Column name “X” is updated to “Y”</w:t>
            </w:r>
          </w:p>
        </w:tc>
      </w:tr>
      <w:tr w:rsidR="00B167BA" w14:paraId="40F953F3" w14:textId="77777777" w:rsidTr="00490BFF">
        <w:trPr>
          <w:trHeight w:val="53"/>
        </w:trPr>
        <w:tc>
          <w:tcPr>
            <w:tcW w:w="846" w:type="dxa"/>
          </w:tcPr>
          <w:p w14:paraId="68722672" w14:textId="2350C9F9" w:rsidR="00B167BA" w:rsidRDefault="00B167BA" w:rsidP="00072645">
            <w:pPr>
              <w:spacing w:line="240" w:lineRule="auto"/>
              <w:jc w:val="center"/>
            </w:pPr>
            <w:r>
              <w:t>6</w:t>
            </w:r>
          </w:p>
        </w:tc>
        <w:tc>
          <w:tcPr>
            <w:tcW w:w="2551" w:type="dxa"/>
          </w:tcPr>
          <w:p w14:paraId="7E39D334" w14:textId="15D43F59" w:rsidR="00B167BA" w:rsidRDefault="00B167BA" w:rsidP="00072645">
            <w:pPr>
              <w:spacing w:line="240" w:lineRule="auto"/>
            </w:pPr>
            <w:r>
              <w:t>Selected Target Column</w:t>
            </w:r>
          </w:p>
        </w:tc>
        <w:tc>
          <w:tcPr>
            <w:tcW w:w="4678" w:type="dxa"/>
          </w:tcPr>
          <w:p w14:paraId="0B687265" w14:textId="5AFC7C68" w:rsidR="00B167BA" w:rsidRDefault="00A057B9" w:rsidP="00072645">
            <w:pPr>
              <w:spacing w:line="240" w:lineRule="auto"/>
            </w:pPr>
            <w:r>
              <w:t>You have selected columns X and Y as Target Columns</w:t>
            </w:r>
          </w:p>
        </w:tc>
      </w:tr>
      <w:tr w:rsidR="00B167BA" w14:paraId="5F74BC23" w14:textId="77777777" w:rsidTr="00490BFF">
        <w:trPr>
          <w:trHeight w:val="53"/>
        </w:trPr>
        <w:tc>
          <w:tcPr>
            <w:tcW w:w="846" w:type="dxa"/>
          </w:tcPr>
          <w:p w14:paraId="1072F27C" w14:textId="1C6284A0" w:rsidR="00B167BA" w:rsidRDefault="00B167BA" w:rsidP="00072645">
            <w:pPr>
              <w:spacing w:line="240" w:lineRule="auto"/>
              <w:jc w:val="center"/>
            </w:pPr>
            <w:r>
              <w:t>7</w:t>
            </w:r>
          </w:p>
        </w:tc>
        <w:tc>
          <w:tcPr>
            <w:tcW w:w="2551" w:type="dxa"/>
          </w:tcPr>
          <w:p w14:paraId="24CD42EF" w14:textId="1F90BBE3" w:rsidR="00B167BA" w:rsidRDefault="00B167BA" w:rsidP="00072645">
            <w:pPr>
              <w:spacing w:line="240" w:lineRule="auto"/>
            </w:pPr>
            <w:r>
              <w:t>Ignored Column</w:t>
            </w:r>
          </w:p>
        </w:tc>
        <w:tc>
          <w:tcPr>
            <w:tcW w:w="4678" w:type="dxa"/>
          </w:tcPr>
          <w:p w14:paraId="718D9407" w14:textId="7F249FB6" w:rsidR="00B167BA" w:rsidRDefault="008F1EB5" w:rsidP="00072645">
            <w:pPr>
              <w:spacing w:line="240" w:lineRule="auto"/>
            </w:pPr>
            <w:r>
              <w:t xml:space="preserve">You have ignored </w:t>
            </w:r>
            <w:r w:rsidR="00A057B9">
              <w:t>Columns “X, Y, and Z”</w:t>
            </w:r>
            <w:r>
              <w:t xml:space="preserve">. These columns </w:t>
            </w:r>
            <w:r w:rsidR="00A057B9">
              <w:t>will not be considered for the experiment</w:t>
            </w:r>
          </w:p>
        </w:tc>
      </w:tr>
      <w:tr w:rsidR="00B167BA" w14:paraId="6BE357D3" w14:textId="77777777" w:rsidTr="00490BFF">
        <w:trPr>
          <w:trHeight w:val="53"/>
        </w:trPr>
        <w:tc>
          <w:tcPr>
            <w:tcW w:w="846" w:type="dxa"/>
          </w:tcPr>
          <w:p w14:paraId="52694801" w14:textId="0BAD1944" w:rsidR="00B167BA" w:rsidRDefault="00B167BA" w:rsidP="00072645">
            <w:pPr>
              <w:spacing w:line="240" w:lineRule="auto"/>
              <w:jc w:val="center"/>
            </w:pPr>
            <w:r>
              <w:t>8</w:t>
            </w:r>
          </w:p>
        </w:tc>
        <w:tc>
          <w:tcPr>
            <w:tcW w:w="2551" w:type="dxa"/>
          </w:tcPr>
          <w:p w14:paraId="2BFC2402" w14:textId="60C61BC4" w:rsidR="00B167BA" w:rsidRDefault="00490BFF" w:rsidP="00072645">
            <w:pPr>
              <w:spacing w:line="240" w:lineRule="auto"/>
            </w:pPr>
            <w:r>
              <w:t xml:space="preserve">Created new dataset (Save </w:t>
            </w:r>
            <w:r w:rsidR="003737C5">
              <w:t>A</w:t>
            </w:r>
            <w:r>
              <w:t>s functionality)</w:t>
            </w:r>
          </w:p>
        </w:tc>
        <w:tc>
          <w:tcPr>
            <w:tcW w:w="4678" w:type="dxa"/>
          </w:tcPr>
          <w:p w14:paraId="02FE2BCF" w14:textId="54A86893" w:rsidR="00B167BA" w:rsidRDefault="00A057B9" w:rsidP="00072645">
            <w:pPr>
              <w:spacing w:line="240" w:lineRule="auto"/>
            </w:pPr>
            <w:r>
              <w:t xml:space="preserve">You have </w:t>
            </w:r>
            <w:r w:rsidR="008F1EB5">
              <w:t>saved new</w:t>
            </w:r>
            <w:r>
              <w:t xml:space="preserve"> dataset “Updated Name”</w:t>
            </w:r>
          </w:p>
        </w:tc>
      </w:tr>
    </w:tbl>
    <w:p w14:paraId="03C4888E" w14:textId="1CD731C7" w:rsidR="0041093D" w:rsidRDefault="0041093D" w:rsidP="0041093D">
      <w:pPr>
        <w:pStyle w:val="Heading3"/>
      </w:pPr>
      <w:bookmarkStart w:id="17" w:name="_Toc67070232"/>
      <w:r>
        <w:lastRenderedPageBreak/>
        <w:t>Validations</w:t>
      </w:r>
      <w:bookmarkEnd w:id="17"/>
    </w:p>
    <w:p w14:paraId="069D59BE" w14:textId="09B7C42B" w:rsidR="0041093D" w:rsidRPr="0041093D" w:rsidRDefault="0041093D" w:rsidP="0041093D">
      <w:pPr>
        <w:pStyle w:val="ListParagraph"/>
      </w:pPr>
      <w:r>
        <w:t>Activities timeline should appear on all the pages of application.</w:t>
      </w:r>
    </w:p>
    <w:p w14:paraId="74CA39C2" w14:textId="05540806" w:rsidR="00CA57E7" w:rsidRDefault="00CA57E7" w:rsidP="00CA57E7">
      <w:pPr>
        <w:keepNext/>
      </w:pPr>
      <w:r>
        <w:rPr>
          <w:noProof/>
        </w:rPr>
        <w:drawing>
          <wp:inline distT="0" distB="0" distL="0" distR="0" wp14:anchorId="50F18D22" wp14:editId="1D7DE9E2">
            <wp:extent cx="5404513" cy="253819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4513" cy="2538193"/>
                    </a:xfrm>
                    <a:prstGeom prst="rect">
                      <a:avLst/>
                    </a:prstGeom>
                  </pic:spPr>
                </pic:pic>
              </a:graphicData>
            </a:graphic>
          </wp:inline>
        </w:drawing>
      </w:r>
    </w:p>
    <w:p w14:paraId="007C15ED" w14:textId="03CA9500" w:rsidR="00CA57E7" w:rsidRPr="00CA57E7" w:rsidRDefault="00CA57E7" w:rsidP="00CA57E7">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3</w:t>
      </w:r>
      <w:r w:rsidR="00C64483">
        <w:rPr>
          <w:noProof/>
        </w:rPr>
        <w:fldChar w:fldCharType="end"/>
      </w:r>
      <w:r>
        <w:t>: Activities Timeline Mock-up</w:t>
      </w:r>
    </w:p>
    <w:p w14:paraId="07425C5D" w14:textId="4AB4B55A" w:rsidR="00F741E0" w:rsidRDefault="00F741E0" w:rsidP="00F4606A">
      <w:pPr>
        <w:pStyle w:val="Heading2"/>
      </w:pPr>
      <w:bookmarkStart w:id="18" w:name="_Toc67070233"/>
      <w:r>
        <w:t xml:space="preserve">Data </w:t>
      </w:r>
      <w:r w:rsidR="00626BA4">
        <w:t>I</w:t>
      </w:r>
      <w:r>
        <w:t xml:space="preserve">ngestion </w:t>
      </w:r>
      <w:r w:rsidR="00626BA4">
        <w:t>M</w:t>
      </w:r>
      <w:r>
        <w:t>odule</w:t>
      </w:r>
      <w:bookmarkEnd w:id="10"/>
      <w:bookmarkEnd w:id="18"/>
    </w:p>
    <w:p w14:paraId="63A2A5F7" w14:textId="77777777" w:rsidR="00F741E0" w:rsidRDefault="00F741E0" w:rsidP="00F4606A">
      <w:pPr>
        <w:pStyle w:val="Heading3"/>
      </w:pPr>
      <w:bookmarkStart w:id="19" w:name="_Toc58593131"/>
      <w:bookmarkStart w:id="20" w:name="_Toc67070234"/>
      <w:r>
        <w:t>Create Dataset Page</w:t>
      </w:r>
      <w:bookmarkEnd w:id="19"/>
      <w:bookmarkEnd w:id="20"/>
    </w:p>
    <w:p w14:paraId="71C5DF80" w14:textId="77777777" w:rsidR="00F741E0" w:rsidRPr="002F2B79" w:rsidRDefault="00F741E0" w:rsidP="00F741E0">
      <w:r w:rsidRPr="002F2B79">
        <w:t>Create Dataset page will allow users to upload dataset in MLaaS page</w:t>
      </w:r>
      <w:r>
        <w:t>. These datasets can be used for multiple projects</w:t>
      </w:r>
    </w:p>
    <w:p w14:paraId="4F1C2B7C" w14:textId="77777777" w:rsidR="00F741E0" w:rsidRPr="001D2B51" w:rsidRDefault="00F741E0" w:rsidP="00F4606A">
      <w:pPr>
        <w:pStyle w:val="Heading4"/>
      </w:pPr>
      <w:bookmarkStart w:id="21" w:name="_Toc58593132"/>
      <w:bookmarkStart w:id="22" w:name="_Toc67070235"/>
      <w:r w:rsidRPr="002F2B79">
        <w:t>User Actions</w:t>
      </w:r>
      <w:bookmarkEnd w:id="21"/>
      <w:bookmarkEnd w:id="22"/>
    </w:p>
    <w:p w14:paraId="06BD02CD" w14:textId="351646D7" w:rsidR="00F741E0" w:rsidRDefault="00F741E0" w:rsidP="00F4606A">
      <w:pPr>
        <w:pStyle w:val="Heading5"/>
      </w:pPr>
      <w:bookmarkStart w:id="23" w:name="_Toc58593133"/>
      <w:bookmarkStart w:id="24" w:name="_Toc67070236"/>
      <w:r>
        <w:t xml:space="preserve">1. </w:t>
      </w:r>
      <w:hyperlink w:anchor="UploadDataset" w:history="1">
        <w:r w:rsidRPr="009C742F">
          <w:rPr>
            <w:rStyle w:val="Hyperlink"/>
            <w:sz w:val="22"/>
          </w:rPr>
          <w:t>Upload Dataset</w:t>
        </w:r>
        <w:bookmarkEnd w:id="23"/>
        <w:bookmarkEnd w:id="24"/>
      </w:hyperlink>
    </w:p>
    <w:p w14:paraId="1C212248" w14:textId="77777777" w:rsidR="00F741E0" w:rsidRPr="002F2B79" w:rsidRDefault="00F741E0" w:rsidP="00F4606A">
      <w:pPr>
        <w:spacing w:line="240" w:lineRule="auto"/>
      </w:pPr>
      <w:r w:rsidRPr="002F2B79">
        <w:t>To upload a dataset, user need to-</w:t>
      </w:r>
    </w:p>
    <w:p w14:paraId="3E2CD349" w14:textId="63791279" w:rsidR="00F741E0" w:rsidRDefault="00F741E0" w:rsidP="0041093D">
      <w:pPr>
        <w:pStyle w:val="ListParagraph"/>
        <w:numPr>
          <w:ilvl w:val="0"/>
          <w:numId w:val="2"/>
        </w:numPr>
      </w:pPr>
      <w:r w:rsidRPr="002F2B79">
        <w:t>Enter Dataset name</w:t>
      </w:r>
    </w:p>
    <w:p w14:paraId="36C6A890" w14:textId="0F2724A6" w:rsidR="007453C9" w:rsidRPr="002F2B79" w:rsidRDefault="007453C9" w:rsidP="0041093D">
      <w:pPr>
        <w:pStyle w:val="ListParagraph"/>
        <w:numPr>
          <w:ilvl w:val="0"/>
          <w:numId w:val="2"/>
        </w:numPr>
      </w:pPr>
      <w:r>
        <w:t>Enter the description of Dataset</w:t>
      </w:r>
    </w:p>
    <w:p w14:paraId="58B27B06" w14:textId="4EFA6827" w:rsidR="00F741E0" w:rsidRDefault="00F741E0" w:rsidP="0041093D">
      <w:pPr>
        <w:pStyle w:val="ListParagraph"/>
        <w:numPr>
          <w:ilvl w:val="0"/>
          <w:numId w:val="2"/>
        </w:numPr>
      </w:pPr>
      <w:r w:rsidRPr="002F2B79">
        <w:t xml:space="preserve">Click </w:t>
      </w:r>
      <w:r w:rsidRPr="002F2B79">
        <w:rPr>
          <w:b/>
        </w:rPr>
        <w:t>Choose file</w:t>
      </w:r>
      <w:r w:rsidRPr="002F2B79">
        <w:t xml:space="preserve"> to select the dataset from local system</w:t>
      </w:r>
    </w:p>
    <w:p w14:paraId="52267769" w14:textId="458B48DF" w:rsidR="00F741E0" w:rsidRDefault="00F741E0" w:rsidP="0041093D">
      <w:pPr>
        <w:pStyle w:val="ListParagraph"/>
        <w:numPr>
          <w:ilvl w:val="0"/>
          <w:numId w:val="2"/>
        </w:numPr>
      </w:pPr>
      <w:r w:rsidRPr="002F2B79">
        <w:t xml:space="preserve">Click </w:t>
      </w:r>
      <w:r w:rsidRPr="00877E71">
        <w:rPr>
          <w:b/>
          <w:bCs/>
        </w:rPr>
        <w:t>Create Dataset</w:t>
      </w:r>
      <w:r w:rsidRPr="002F2B79">
        <w:t xml:space="preserve"> button to upload the dataset</w:t>
      </w:r>
    </w:p>
    <w:p w14:paraId="13FE5317" w14:textId="3F2FCCD1" w:rsidR="003E7780" w:rsidRDefault="003E7780" w:rsidP="00CF18C9">
      <w:pPr>
        <w:pStyle w:val="Heading5"/>
      </w:pPr>
      <w:bookmarkStart w:id="25" w:name="_Toc67070237"/>
      <w:r>
        <w:t>2. Dataset Access</w:t>
      </w:r>
      <w:bookmarkEnd w:id="25"/>
    </w:p>
    <w:p w14:paraId="3E405861" w14:textId="6D2A8A08" w:rsidR="003E7780" w:rsidRPr="003E7780" w:rsidRDefault="003E7780" w:rsidP="003E7780">
      <w:pPr>
        <w:spacing w:before="0" w:after="160" w:line="259" w:lineRule="auto"/>
        <w:contextualSpacing/>
      </w:pPr>
      <w:r>
        <w:t xml:space="preserve">User will get an option to either keep the dataset as </w:t>
      </w:r>
      <w:r w:rsidRPr="00DB108C">
        <w:rPr>
          <w:b/>
          <w:bCs/>
        </w:rPr>
        <w:t>Public</w:t>
      </w:r>
      <w:r>
        <w:t xml:space="preserve"> or </w:t>
      </w:r>
      <w:r w:rsidRPr="00DB108C">
        <w:rPr>
          <w:b/>
          <w:bCs/>
        </w:rPr>
        <w:t>Private</w:t>
      </w:r>
    </w:p>
    <w:p w14:paraId="28BFD601" w14:textId="0302DFEC" w:rsidR="00F741E0" w:rsidRDefault="003E7780" w:rsidP="00F4606A">
      <w:pPr>
        <w:pStyle w:val="Heading5"/>
      </w:pPr>
      <w:bookmarkStart w:id="26" w:name="_Toc58593134"/>
      <w:bookmarkStart w:id="27" w:name="_Toc67070238"/>
      <w:r>
        <w:t>3</w:t>
      </w:r>
      <w:r w:rsidR="00F741E0">
        <w:t>. Dataset List</w:t>
      </w:r>
      <w:bookmarkEnd w:id="26"/>
      <w:bookmarkEnd w:id="27"/>
    </w:p>
    <w:p w14:paraId="6281BC8D" w14:textId="77777777" w:rsidR="00F741E0" w:rsidRPr="002F2B79" w:rsidRDefault="00F741E0" w:rsidP="00F4606A">
      <w:pPr>
        <w:spacing w:line="240" w:lineRule="auto"/>
      </w:pPr>
      <w:r w:rsidRPr="002F2B79">
        <w:t>Once the dataset is uploaded, following details will be shown in Dataset List-</w:t>
      </w:r>
    </w:p>
    <w:p w14:paraId="262B6569" w14:textId="418A5507" w:rsidR="00F741E0" w:rsidRDefault="00F741E0" w:rsidP="0041093D">
      <w:pPr>
        <w:pStyle w:val="ListParagraph"/>
        <w:numPr>
          <w:ilvl w:val="0"/>
          <w:numId w:val="2"/>
        </w:numPr>
      </w:pPr>
      <w:r>
        <w:lastRenderedPageBreak/>
        <w:t xml:space="preserve">Name of the </w:t>
      </w:r>
      <w:r w:rsidR="00626BA4">
        <w:t>d</w:t>
      </w:r>
      <w:r>
        <w:t>ataset</w:t>
      </w:r>
    </w:p>
    <w:p w14:paraId="72ECD2EB" w14:textId="27D4B419" w:rsidR="008F1EB5" w:rsidRDefault="008F1EB5" w:rsidP="0041093D">
      <w:pPr>
        <w:pStyle w:val="ListParagraph"/>
        <w:numPr>
          <w:ilvl w:val="0"/>
          <w:numId w:val="2"/>
        </w:numPr>
      </w:pPr>
      <w:r>
        <w:t>Description of the dataset</w:t>
      </w:r>
    </w:p>
    <w:p w14:paraId="4D978B6B" w14:textId="7F986378" w:rsidR="00626BA4" w:rsidRDefault="00626BA4" w:rsidP="0041093D">
      <w:pPr>
        <w:pStyle w:val="ListParagraph"/>
        <w:numPr>
          <w:ilvl w:val="0"/>
          <w:numId w:val="2"/>
        </w:numPr>
      </w:pPr>
      <w:r>
        <w:t>No. of rows in the dataset</w:t>
      </w:r>
    </w:p>
    <w:p w14:paraId="69DE2E1B" w14:textId="77777777" w:rsidR="00F741E0" w:rsidRDefault="00F741E0" w:rsidP="0041093D">
      <w:pPr>
        <w:pStyle w:val="ListParagraph"/>
        <w:numPr>
          <w:ilvl w:val="0"/>
          <w:numId w:val="2"/>
        </w:numPr>
      </w:pPr>
      <w:r>
        <w:t>Size of the dataset</w:t>
      </w:r>
    </w:p>
    <w:p w14:paraId="0B9BAE29" w14:textId="77777777" w:rsidR="00F741E0" w:rsidRDefault="00F741E0" w:rsidP="0041093D">
      <w:pPr>
        <w:pStyle w:val="ListParagraph"/>
        <w:numPr>
          <w:ilvl w:val="0"/>
          <w:numId w:val="2"/>
        </w:numPr>
      </w:pPr>
      <w:r>
        <w:t>Date and time the dataset was uploaded on</w:t>
      </w:r>
    </w:p>
    <w:p w14:paraId="6E750108" w14:textId="77777777" w:rsidR="00F741E0" w:rsidRDefault="00F741E0" w:rsidP="0041093D">
      <w:pPr>
        <w:pStyle w:val="ListParagraph"/>
        <w:numPr>
          <w:ilvl w:val="0"/>
          <w:numId w:val="2"/>
        </w:numPr>
      </w:pPr>
      <w:r>
        <w:t>Name of the user who has uploaded the dataset</w:t>
      </w:r>
    </w:p>
    <w:p w14:paraId="19B57B35" w14:textId="77777777" w:rsidR="00F741E0" w:rsidRDefault="00F741E0" w:rsidP="0041093D">
      <w:pPr>
        <w:pStyle w:val="ListParagraph"/>
        <w:numPr>
          <w:ilvl w:val="0"/>
          <w:numId w:val="2"/>
        </w:numPr>
      </w:pPr>
      <w:r>
        <w:t>User will get an option to remove the Dataset</w:t>
      </w:r>
    </w:p>
    <w:p w14:paraId="624457ED" w14:textId="7A7962D5" w:rsidR="00F741E0" w:rsidRPr="001D2B51" w:rsidRDefault="00F741E0" w:rsidP="00F4606A">
      <w:pPr>
        <w:pStyle w:val="Heading4"/>
      </w:pPr>
      <w:bookmarkStart w:id="28" w:name="_Toc58593135"/>
      <w:bookmarkStart w:id="29" w:name="_Toc67070239"/>
      <w:r w:rsidRPr="00C720AB">
        <w:t>Validations</w:t>
      </w:r>
      <w:bookmarkEnd w:id="28"/>
      <w:bookmarkEnd w:id="29"/>
    </w:p>
    <w:p w14:paraId="72EDF75C" w14:textId="77777777" w:rsidR="00F741E0" w:rsidRDefault="00F741E0" w:rsidP="0041093D">
      <w:pPr>
        <w:pStyle w:val="ListParagraph"/>
        <w:numPr>
          <w:ilvl w:val="0"/>
          <w:numId w:val="16"/>
        </w:numPr>
      </w:pPr>
      <w:r>
        <w:t>Datasets which are already being used by projects cannot be deleted.</w:t>
      </w:r>
    </w:p>
    <w:p w14:paraId="2E378394" w14:textId="75732EDA" w:rsidR="00F741E0" w:rsidRDefault="00F741E0" w:rsidP="0041093D">
      <w:pPr>
        <w:pStyle w:val="ListParagraph"/>
        <w:numPr>
          <w:ilvl w:val="0"/>
          <w:numId w:val="16"/>
        </w:numPr>
      </w:pPr>
      <w:r>
        <w:t>Application should show error message when user tries to delete a dataset being used by project</w:t>
      </w:r>
    </w:p>
    <w:p w14:paraId="5ED9521C" w14:textId="632B6B02" w:rsidR="00BD5346" w:rsidRDefault="00BD5346" w:rsidP="0041093D">
      <w:pPr>
        <w:pStyle w:val="ListParagraph"/>
        <w:numPr>
          <w:ilvl w:val="0"/>
          <w:numId w:val="16"/>
        </w:numPr>
      </w:pPr>
      <w:r>
        <w:t>User can only delete the dataset uploaded by him/her</w:t>
      </w:r>
    </w:p>
    <w:p w14:paraId="22BF81AF" w14:textId="77777777" w:rsidR="00F741E0" w:rsidRDefault="00F741E0" w:rsidP="0041093D">
      <w:pPr>
        <w:pStyle w:val="ListParagraph"/>
        <w:numPr>
          <w:ilvl w:val="0"/>
          <w:numId w:val="16"/>
        </w:numPr>
      </w:pPr>
      <w:r>
        <w:t>Confirmation window should appear when user deletes a dataset</w:t>
      </w:r>
    </w:p>
    <w:p w14:paraId="27DEE3E7" w14:textId="6620E029" w:rsidR="00F741E0" w:rsidRDefault="00F741E0" w:rsidP="0041093D">
      <w:pPr>
        <w:pStyle w:val="ListParagraph"/>
        <w:numPr>
          <w:ilvl w:val="0"/>
          <w:numId w:val="16"/>
        </w:numPr>
      </w:pPr>
      <w:r>
        <w:t>Users are only allowed to upload CSV dataset</w:t>
      </w:r>
    </w:p>
    <w:p w14:paraId="37963D77" w14:textId="77777777" w:rsidR="00CC10A0" w:rsidRDefault="00D941B4" w:rsidP="0041093D">
      <w:pPr>
        <w:pStyle w:val="ListParagraph"/>
        <w:numPr>
          <w:ilvl w:val="0"/>
          <w:numId w:val="16"/>
        </w:numPr>
      </w:pPr>
      <w:r w:rsidRPr="00D941B4">
        <w:t>Application should not let user upload the CSV files with junk data</w:t>
      </w:r>
      <w:r w:rsidR="00CC10A0">
        <w:t>.</w:t>
      </w:r>
    </w:p>
    <w:p w14:paraId="42721B93" w14:textId="6A865262" w:rsidR="00D941B4" w:rsidRDefault="00CC10A0" w:rsidP="00CC10A0">
      <w:pPr>
        <w:ind w:left="720"/>
      </w:pPr>
      <w:r>
        <w:t>Junk Data –</w:t>
      </w:r>
    </w:p>
    <w:p w14:paraId="42EA00BF" w14:textId="166B26EB" w:rsidR="00CC10A0" w:rsidRDefault="00CC10A0" w:rsidP="0041093D">
      <w:pPr>
        <w:pStyle w:val="ListParagraph"/>
      </w:pPr>
      <w:r>
        <w:t>Blank CSV is not allowed</w:t>
      </w:r>
    </w:p>
    <w:p w14:paraId="27C0D565" w14:textId="6774F819" w:rsidR="00CC10A0" w:rsidRPr="00D941B4" w:rsidRDefault="00CC10A0" w:rsidP="0041093D">
      <w:pPr>
        <w:pStyle w:val="ListParagraph"/>
      </w:pPr>
      <w:r>
        <w:t>CSV with single column is not allowed</w:t>
      </w:r>
    </w:p>
    <w:p w14:paraId="0166E417" w14:textId="35E58D7F" w:rsidR="00D941B4" w:rsidRDefault="00F741E0" w:rsidP="0041093D">
      <w:pPr>
        <w:pStyle w:val="ListParagraph"/>
      </w:pPr>
      <w:r>
        <w:t>System should not let user create datasets with duplicate name (Same as existing datasets)</w:t>
      </w:r>
    </w:p>
    <w:p w14:paraId="665D1B36" w14:textId="0782DE93" w:rsidR="00F4606A" w:rsidRDefault="0041093D" w:rsidP="005C109E">
      <w:pPr>
        <w:ind w:left="720"/>
      </w:pPr>
      <w:r>
        <w:rPr>
          <w:noProof/>
        </w:rPr>
        <w:drawing>
          <wp:inline distT="0" distB="0" distL="0" distR="0" wp14:anchorId="42A15530" wp14:editId="6C8C361F">
            <wp:extent cx="5731510" cy="2193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3290"/>
                    </a:xfrm>
                    <a:prstGeom prst="rect">
                      <a:avLst/>
                    </a:prstGeom>
                  </pic:spPr>
                </pic:pic>
              </a:graphicData>
            </a:graphic>
          </wp:inline>
        </w:drawing>
      </w:r>
    </w:p>
    <w:p w14:paraId="3F64BC9D" w14:textId="431FC309" w:rsidR="00F741E0" w:rsidRDefault="00F4606A" w:rsidP="00F4606A">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4</w:t>
      </w:r>
      <w:r w:rsidR="00C64483">
        <w:rPr>
          <w:noProof/>
        </w:rPr>
        <w:fldChar w:fldCharType="end"/>
      </w:r>
      <w:r>
        <w:t>: Create Dataset Mock-up Screen</w:t>
      </w:r>
    </w:p>
    <w:p w14:paraId="2330CDF2" w14:textId="77777777" w:rsidR="00F741E0" w:rsidRDefault="00F741E0" w:rsidP="00F4606A">
      <w:pPr>
        <w:pStyle w:val="Heading3"/>
      </w:pPr>
      <w:bookmarkStart w:id="30" w:name="_Toc58593137"/>
      <w:bookmarkStart w:id="31" w:name="_Toc67070240"/>
      <w:r>
        <w:lastRenderedPageBreak/>
        <w:t>Create Project Page</w:t>
      </w:r>
      <w:bookmarkEnd w:id="30"/>
      <w:bookmarkEnd w:id="31"/>
    </w:p>
    <w:p w14:paraId="22597EDA" w14:textId="77777777" w:rsidR="00F741E0" w:rsidRPr="00F32141" w:rsidRDefault="00F741E0" w:rsidP="00F741E0">
      <w:r w:rsidRPr="00F32141">
        <w:t xml:space="preserve">This page let users create new projects and </w:t>
      </w:r>
      <w:r>
        <w:t>add</w:t>
      </w:r>
      <w:r w:rsidRPr="00F32141">
        <w:t xml:space="preserve"> dataset</w:t>
      </w:r>
      <w:r>
        <w:t xml:space="preserve"> to the project.</w:t>
      </w:r>
    </w:p>
    <w:p w14:paraId="5E64450A" w14:textId="77777777" w:rsidR="00F741E0" w:rsidRPr="001D2B51" w:rsidRDefault="00F741E0" w:rsidP="00F4606A">
      <w:pPr>
        <w:pStyle w:val="Heading4"/>
      </w:pPr>
      <w:bookmarkStart w:id="32" w:name="_Toc58593138"/>
      <w:bookmarkStart w:id="33" w:name="_Toc67070241"/>
      <w:r w:rsidRPr="00F32141">
        <w:t>User Actions</w:t>
      </w:r>
      <w:bookmarkEnd w:id="32"/>
      <w:bookmarkEnd w:id="33"/>
    </w:p>
    <w:p w14:paraId="47B9744A" w14:textId="77777777" w:rsidR="00F741E0" w:rsidRDefault="00F741E0" w:rsidP="00F4606A">
      <w:pPr>
        <w:pStyle w:val="Heading5"/>
      </w:pPr>
      <w:bookmarkStart w:id="34" w:name="_Toc58593139"/>
      <w:bookmarkStart w:id="35" w:name="_Toc67070242"/>
      <w:r>
        <w:t>1. Create Project</w:t>
      </w:r>
      <w:bookmarkEnd w:id="34"/>
      <w:bookmarkEnd w:id="35"/>
    </w:p>
    <w:p w14:paraId="30AF04B0" w14:textId="77777777" w:rsidR="00F741E0" w:rsidRDefault="00F741E0" w:rsidP="00F741E0">
      <w:r>
        <w:t>To create a project, user need to-</w:t>
      </w:r>
    </w:p>
    <w:p w14:paraId="4553AA8E" w14:textId="77777777" w:rsidR="00F741E0" w:rsidRDefault="00F741E0" w:rsidP="0041093D">
      <w:pPr>
        <w:pStyle w:val="ListParagraph"/>
        <w:numPr>
          <w:ilvl w:val="0"/>
          <w:numId w:val="4"/>
        </w:numPr>
      </w:pPr>
      <w:r>
        <w:t>Enter Project Name</w:t>
      </w:r>
    </w:p>
    <w:p w14:paraId="35C2E287" w14:textId="77777777" w:rsidR="00F741E0" w:rsidRDefault="00F741E0" w:rsidP="0041093D">
      <w:pPr>
        <w:pStyle w:val="ListParagraph"/>
        <w:numPr>
          <w:ilvl w:val="0"/>
          <w:numId w:val="4"/>
        </w:numPr>
      </w:pPr>
      <w:r>
        <w:t>Provide a brief description of the project</w:t>
      </w:r>
    </w:p>
    <w:p w14:paraId="10791FD3" w14:textId="77777777" w:rsidR="00F741E0" w:rsidRDefault="00F741E0" w:rsidP="0041093D">
      <w:pPr>
        <w:pStyle w:val="ListParagraph"/>
        <w:numPr>
          <w:ilvl w:val="0"/>
          <w:numId w:val="4"/>
        </w:numPr>
      </w:pPr>
      <w:r>
        <w:t>Add dataset to the project. A dataset can be added by-</w:t>
      </w:r>
    </w:p>
    <w:p w14:paraId="11C69FC5" w14:textId="135F6D8D" w:rsidR="00F741E0" w:rsidRPr="00F32141" w:rsidRDefault="00F741E0" w:rsidP="0041093D">
      <w:pPr>
        <w:pStyle w:val="ListParagraph"/>
        <w:numPr>
          <w:ilvl w:val="1"/>
          <w:numId w:val="4"/>
        </w:numPr>
      </w:pPr>
      <w:r>
        <w:t xml:space="preserve">Uploading a new dataset by clicking </w:t>
      </w:r>
      <w:r w:rsidRPr="00F32141">
        <w:rPr>
          <w:b/>
          <w:bCs/>
        </w:rPr>
        <w:t>Choose File</w:t>
      </w:r>
      <w:r>
        <w:rPr>
          <w:b/>
          <w:bCs/>
        </w:rPr>
        <w:t xml:space="preserve">, </w:t>
      </w:r>
      <w:r w:rsidR="00877E71" w:rsidRPr="00877E71">
        <w:t>defining the acces</w:t>
      </w:r>
      <w:r w:rsidR="00877E71">
        <w:t>s</w:t>
      </w:r>
      <w:r w:rsidR="00877E71" w:rsidRPr="00877E71">
        <w:t>- Private or Public</w:t>
      </w:r>
      <w:r w:rsidR="00877E71">
        <w:rPr>
          <w:b/>
          <w:bCs/>
        </w:rPr>
        <w:t xml:space="preserve">, </w:t>
      </w:r>
      <w:r w:rsidRPr="00C62621">
        <w:t>and provide the name of dataset</w:t>
      </w:r>
      <w:r w:rsidR="00D941B4">
        <w:t xml:space="preserve"> </w:t>
      </w:r>
    </w:p>
    <w:p w14:paraId="0BEC124D" w14:textId="77777777" w:rsidR="00F741E0" w:rsidRDefault="00F741E0" w:rsidP="0041093D">
      <w:pPr>
        <w:pStyle w:val="ListParagraph"/>
        <w:numPr>
          <w:ilvl w:val="1"/>
          <w:numId w:val="4"/>
        </w:numPr>
      </w:pPr>
      <w:r>
        <w:t xml:space="preserve">Selecting an existing dataset from the </w:t>
      </w:r>
      <w:r w:rsidRPr="00F32141">
        <w:rPr>
          <w:b/>
          <w:bCs/>
        </w:rPr>
        <w:t>Select Dataset</w:t>
      </w:r>
      <w:r>
        <w:t xml:space="preserve"> dropdown list</w:t>
      </w:r>
    </w:p>
    <w:p w14:paraId="7A86BD41" w14:textId="77777777" w:rsidR="00F741E0" w:rsidRPr="00F32141" w:rsidRDefault="00F741E0" w:rsidP="0041093D">
      <w:pPr>
        <w:pStyle w:val="ListParagraph"/>
        <w:numPr>
          <w:ilvl w:val="0"/>
          <w:numId w:val="4"/>
        </w:numPr>
      </w:pPr>
      <w:r>
        <w:t xml:space="preserve">Once the dataset is uploaded, click </w:t>
      </w:r>
      <w:r w:rsidRPr="00F32141">
        <w:rPr>
          <w:b/>
          <w:bCs/>
        </w:rPr>
        <w:t>Create Project</w:t>
      </w:r>
    </w:p>
    <w:p w14:paraId="1E176A0A" w14:textId="394C0875" w:rsidR="00F741E0" w:rsidRPr="001D2B51" w:rsidRDefault="00F741E0" w:rsidP="00F4606A">
      <w:pPr>
        <w:pStyle w:val="Heading4"/>
      </w:pPr>
      <w:bookmarkStart w:id="36" w:name="_Toc58593140"/>
      <w:bookmarkStart w:id="37" w:name="_Toc67070243"/>
      <w:r w:rsidRPr="00C720AB">
        <w:t>Validations</w:t>
      </w:r>
      <w:bookmarkEnd w:id="36"/>
      <w:bookmarkEnd w:id="37"/>
    </w:p>
    <w:p w14:paraId="034BCC31" w14:textId="5E1DC03B" w:rsidR="00F741E0" w:rsidRDefault="00F741E0" w:rsidP="0041093D">
      <w:pPr>
        <w:pStyle w:val="ListParagraph"/>
        <w:numPr>
          <w:ilvl w:val="0"/>
          <w:numId w:val="5"/>
        </w:numPr>
      </w:pPr>
      <w:r>
        <w:t xml:space="preserve">Select Dataset Dropdown list should display all the </w:t>
      </w:r>
      <w:r w:rsidR="009A5618">
        <w:t xml:space="preserve">public </w:t>
      </w:r>
      <w:r>
        <w:t xml:space="preserve">dataset listed on the </w:t>
      </w:r>
      <w:r w:rsidRPr="00F32141">
        <w:rPr>
          <w:b/>
          <w:bCs/>
        </w:rPr>
        <w:t xml:space="preserve">Create Dataset </w:t>
      </w:r>
      <w:r>
        <w:t>page</w:t>
      </w:r>
      <w:r w:rsidR="009A5618">
        <w:t xml:space="preserve"> and datasets private to the user</w:t>
      </w:r>
    </w:p>
    <w:p w14:paraId="0DE51D04" w14:textId="77777777" w:rsidR="00F741E0" w:rsidRDefault="00F741E0" w:rsidP="0041093D">
      <w:pPr>
        <w:pStyle w:val="ListParagraph"/>
        <w:numPr>
          <w:ilvl w:val="0"/>
          <w:numId w:val="5"/>
        </w:numPr>
      </w:pPr>
      <w:r>
        <w:t xml:space="preserve">On clicking </w:t>
      </w:r>
      <w:r w:rsidRPr="00C720AB">
        <w:rPr>
          <w:b/>
          <w:bCs/>
        </w:rPr>
        <w:t>Create Project</w:t>
      </w:r>
      <w:r>
        <w:t xml:space="preserve">, user should be directed to </w:t>
      </w:r>
      <w:hyperlink w:anchor="AllProjectPage" w:history="1">
        <w:r w:rsidRPr="00EB4DA4">
          <w:rPr>
            <w:rStyle w:val="Hyperlink"/>
            <w:b/>
            <w:bCs/>
          </w:rPr>
          <w:t>All Projects</w:t>
        </w:r>
      </w:hyperlink>
      <w:r>
        <w:t xml:space="preserve"> page with the new project added to the list</w:t>
      </w:r>
    </w:p>
    <w:p w14:paraId="2996D230" w14:textId="366486DA" w:rsidR="00F741E0" w:rsidRDefault="00F741E0" w:rsidP="0041093D">
      <w:pPr>
        <w:pStyle w:val="ListParagraph"/>
        <w:numPr>
          <w:ilvl w:val="0"/>
          <w:numId w:val="5"/>
        </w:numPr>
      </w:pPr>
      <w:r>
        <w:t>System should not let user create projects with duplicate name (Same as existing projects)</w:t>
      </w:r>
    </w:p>
    <w:p w14:paraId="21AF8C39" w14:textId="77777777" w:rsidR="00F4606A" w:rsidRDefault="00F741E0" w:rsidP="00F4606A">
      <w:pPr>
        <w:keepNext/>
      </w:pPr>
      <w:r>
        <w:rPr>
          <w:noProof/>
        </w:rPr>
        <w:drawing>
          <wp:inline distT="0" distB="0" distL="0" distR="0" wp14:anchorId="7299CE6A" wp14:editId="1190AC0D">
            <wp:extent cx="5731510" cy="2826385"/>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6385"/>
                    </a:xfrm>
                    <a:prstGeom prst="rect">
                      <a:avLst/>
                    </a:prstGeom>
                    <a:ln>
                      <a:solidFill>
                        <a:schemeClr val="tx1"/>
                      </a:solidFill>
                    </a:ln>
                  </pic:spPr>
                </pic:pic>
              </a:graphicData>
            </a:graphic>
          </wp:inline>
        </w:drawing>
      </w:r>
    </w:p>
    <w:p w14:paraId="15770482" w14:textId="2C785BE2" w:rsidR="00F741E0" w:rsidRDefault="00F4606A" w:rsidP="00F4606A">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5</w:t>
      </w:r>
      <w:r w:rsidR="00C64483">
        <w:rPr>
          <w:noProof/>
        </w:rPr>
        <w:fldChar w:fldCharType="end"/>
      </w:r>
      <w:r>
        <w:t>: Create Project Mock-up Screen</w:t>
      </w:r>
    </w:p>
    <w:p w14:paraId="11F4AB8C" w14:textId="77777777" w:rsidR="00F741E0" w:rsidRDefault="00F741E0" w:rsidP="00F741E0"/>
    <w:p w14:paraId="47C7FF4D" w14:textId="77777777" w:rsidR="00F741E0" w:rsidRDefault="00F741E0" w:rsidP="00F4606A">
      <w:pPr>
        <w:pStyle w:val="Heading3"/>
      </w:pPr>
      <w:bookmarkStart w:id="38" w:name="_Toc58593142"/>
      <w:bookmarkStart w:id="39" w:name="AllProjectPage"/>
      <w:bookmarkStart w:id="40" w:name="_Toc67070244"/>
      <w:r>
        <w:t>All Projects Page</w:t>
      </w:r>
      <w:bookmarkEnd w:id="38"/>
      <w:bookmarkEnd w:id="40"/>
    </w:p>
    <w:bookmarkEnd w:id="39"/>
    <w:p w14:paraId="5E9A011E" w14:textId="77777777" w:rsidR="00F741E0" w:rsidRDefault="00F741E0" w:rsidP="00F4606A">
      <w:pPr>
        <w:spacing w:line="240" w:lineRule="auto"/>
      </w:pPr>
      <w:r>
        <w:t>This page shows all the existing projects in the system and its status. Following details are shown in this page-</w:t>
      </w:r>
    </w:p>
    <w:p w14:paraId="5529B510" w14:textId="77777777" w:rsidR="00F741E0" w:rsidRDefault="00F741E0" w:rsidP="0041093D">
      <w:pPr>
        <w:pStyle w:val="ListParagraph"/>
        <w:numPr>
          <w:ilvl w:val="0"/>
          <w:numId w:val="6"/>
        </w:numPr>
      </w:pPr>
      <w:r w:rsidRPr="00E22D85">
        <w:rPr>
          <w:b/>
          <w:bCs/>
        </w:rPr>
        <w:t>Project Name</w:t>
      </w:r>
      <w:r>
        <w:t xml:space="preserve"> – Name of the Project</w:t>
      </w:r>
    </w:p>
    <w:p w14:paraId="3C14067F" w14:textId="4978391E" w:rsidR="00F741E0" w:rsidRDefault="00F741E0" w:rsidP="0041093D">
      <w:pPr>
        <w:pStyle w:val="ListParagraph"/>
        <w:numPr>
          <w:ilvl w:val="0"/>
          <w:numId w:val="6"/>
        </w:numPr>
      </w:pPr>
      <w:r w:rsidRPr="00E22D85">
        <w:rPr>
          <w:b/>
          <w:bCs/>
        </w:rPr>
        <w:t>Dataset</w:t>
      </w:r>
      <w:r>
        <w:t xml:space="preserve"> - Shows the </w:t>
      </w:r>
      <w:r w:rsidR="008F1EB5">
        <w:t>name</w:t>
      </w:r>
      <w:r>
        <w:t xml:space="preserve"> of Dataset</w:t>
      </w:r>
      <w:r w:rsidR="00F4606A">
        <w:t>-</w:t>
      </w:r>
    </w:p>
    <w:p w14:paraId="01F926AF" w14:textId="77777777" w:rsidR="00F741E0" w:rsidRDefault="00F741E0" w:rsidP="0041093D">
      <w:pPr>
        <w:pStyle w:val="ListParagraph"/>
        <w:numPr>
          <w:ilvl w:val="0"/>
          <w:numId w:val="6"/>
        </w:numPr>
      </w:pPr>
      <w:r w:rsidRPr="00E22D85">
        <w:rPr>
          <w:b/>
          <w:bCs/>
        </w:rPr>
        <w:t>Model</w:t>
      </w:r>
      <w:r>
        <w:t>- Shows the training status of the model</w:t>
      </w:r>
    </w:p>
    <w:p w14:paraId="4E4DA6D2" w14:textId="77777777" w:rsidR="00F741E0" w:rsidRDefault="00F741E0" w:rsidP="0041093D">
      <w:pPr>
        <w:pStyle w:val="ListParagraph"/>
        <w:numPr>
          <w:ilvl w:val="1"/>
          <w:numId w:val="6"/>
        </w:numPr>
      </w:pPr>
      <w:r w:rsidRPr="00F4606A">
        <w:rPr>
          <w:b/>
          <w:bCs/>
          <w:color w:val="76923C" w:themeColor="accent3" w:themeShade="BF"/>
        </w:rPr>
        <w:t xml:space="preserve">Green </w:t>
      </w:r>
      <w:r>
        <w:t>denotes a successfully trained model</w:t>
      </w:r>
    </w:p>
    <w:p w14:paraId="14059651" w14:textId="77777777" w:rsidR="00F741E0" w:rsidRDefault="00F741E0" w:rsidP="0041093D">
      <w:pPr>
        <w:pStyle w:val="ListParagraph"/>
        <w:numPr>
          <w:ilvl w:val="1"/>
          <w:numId w:val="6"/>
        </w:numPr>
      </w:pPr>
      <w:r w:rsidRPr="00F4606A">
        <w:rPr>
          <w:b/>
          <w:bCs/>
          <w:color w:val="FFC000"/>
        </w:rPr>
        <w:t>Yellow</w:t>
      </w:r>
      <w:r w:rsidRPr="00F4606A">
        <w:rPr>
          <w:color w:val="FFC000"/>
        </w:rPr>
        <w:t xml:space="preserve"> </w:t>
      </w:r>
      <w:r>
        <w:t>denotes training in progress</w:t>
      </w:r>
    </w:p>
    <w:p w14:paraId="35646B9B" w14:textId="202E52D0" w:rsidR="00F741E0" w:rsidRDefault="00F741E0" w:rsidP="0041093D">
      <w:pPr>
        <w:pStyle w:val="ListParagraph"/>
        <w:numPr>
          <w:ilvl w:val="1"/>
          <w:numId w:val="6"/>
        </w:numPr>
      </w:pPr>
      <w:r w:rsidRPr="00E22D85">
        <w:rPr>
          <w:b/>
          <w:bCs/>
          <w:color w:val="FF0000"/>
        </w:rPr>
        <w:t>Red</w:t>
      </w:r>
      <w:r w:rsidRPr="00E22D85">
        <w:rPr>
          <w:color w:val="FF0000"/>
        </w:rPr>
        <w:t xml:space="preserve"> </w:t>
      </w:r>
      <w:r>
        <w:t>stands for "Training Failed" status for a model.</w:t>
      </w:r>
    </w:p>
    <w:p w14:paraId="2C2BCB48" w14:textId="6B1F606B" w:rsidR="003C4142" w:rsidRDefault="003C4142" w:rsidP="003C4142">
      <w:pPr>
        <w:ind w:left="720"/>
      </w:pPr>
      <w:r>
        <w:t>On clicking the Model icon, user will be directed to Modelling page</w:t>
      </w:r>
    </w:p>
    <w:p w14:paraId="6880EC67" w14:textId="77777777" w:rsidR="00F741E0" w:rsidRDefault="00F741E0" w:rsidP="0041093D">
      <w:pPr>
        <w:pStyle w:val="ListParagraph"/>
        <w:numPr>
          <w:ilvl w:val="0"/>
          <w:numId w:val="6"/>
        </w:numPr>
      </w:pPr>
      <w:r w:rsidRPr="00E22D85">
        <w:rPr>
          <w:b/>
          <w:bCs/>
        </w:rPr>
        <w:t>Deploymen</w:t>
      </w:r>
      <w:r>
        <w:rPr>
          <w:b/>
          <w:bCs/>
        </w:rPr>
        <w:t xml:space="preserve">t </w:t>
      </w:r>
      <w:r w:rsidRPr="00E22D85">
        <w:t>– Shows the</w:t>
      </w:r>
      <w:r>
        <w:rPr>
          <w:b/>
          <w:bCs/>
        </w:rPr>
        <w:t xml:space="preserve"> </w:t>
      </w:r>
      <w:r w:rsidRPr="00E22D85">
        <w:t>deployment status of the project</w:t>
      </w:r>
      <w:r>
        <w:t>-</w:t>
      </w:r>
    </w:p>
    <w:p w14:paraId="34FA161E" w14:textId="0FFE656A" w:rsidR="00F741E0" w:rsidRPr="00E22D85" w:rsidRDefault="00F741E0" w:rsidP="0041093D">
      <w:pPr>
        <w:pStyle w:val="ListParagraph"/>
        <w:numPr>
          <w:ilvl w:val="1"/>
          <w:numId w:val="6"/>
        </w:numPr>
      </w:pPr>
      <w:r w:rsidRPr="00E22D85">
        <w:t>"Active" deployment</w:t>
      </w:r>
    </w:p>
    <w:p w14:paraId="792F498C" w14:textId="6DE13921" w:rsidR="00F741E0" w:rsidRDefault="00F741E0" w:rsidP="0041093D">
      <w:pPr>
        <w:pStyle w:val="ListParagraph"/>
        <w:numPr>
          <w:ilvl w:val="1"/>
          <w:numId w:val="6"/>
        </w:numPr>
      </w:pPr>
      <w:r w:rsidRPr="00E22D85">
        <w:t xml:space="preserve">"Suspended" deployment </w:t>
      </w:r>
    </w:p>
    <w:p w14:paraId="26257918" w14:textId="77777777" w:rsidR="00F741E0" w:rsidRDefault="00F741E0" w:rsidP="0041093D">
      <w:pPr>
        <w:pStyle w:val="ListParagraph"/>
        <w:numPr>
          <w:ilvl w:val="0"/>
          <w:numId w:val="6"/>
        </w:numPr>
      </w:pPr>
      <w:r w:rsidRPr="00E22D85">
        <w:rPr>
          <w:b/>
          <w:bCs/>
        </w:rPr>
        <w:t>Created</w:t>
      </w:r>
      <w:r>
        <w:rPr>
          <w:b/>
          <w:bCs/>
        </w:rPr>
        <w:t xml:space="preserve"> </w:t>
      </w:r>
      <w:r w:rsidRPr="00E22D85">
        <w:t xml:space="preserve">– </w:t>
      </w:r>
      <w:r>
        <w:t>Project creation Date and Time</w:t>
      </w:r>
    </w:p>
    <w:p w14:paraId="06A363AA" w14:textId="27F019D8" w:rsidR="00F741E0" w:rsidRDefault="00F741E0" w:rsidP="0041093D">
      <w:pPr>
        <w:pStyle w:val="ListParagraph"/>
        <w:numPr>
          <w:ilvl w:val="0"/>
          <w:numId w:val="6"/>
        </w:numPr>
      </w:pPr>
      <w:r>
        <w:rPr>
          <w:b/>
          <w:bCs/>
        </w:rPr>
        <w:t xml:space="preserve">Actions </w:t>
      </w:r>
      <w:r>
        <w:t xml:space="preserve">– </w:t>
      </w:r>
      <w:r w:rsidR="003C4142">
        <w:t>User can perform following actions by clicking respective icons-</w:t>
      </w:r>
    </w:p>
    <w:p w14:paraId="411C3FAC" w14:textId="13B11A00" w:rsidR="003C4142" w:rsidRPr="003C4142" w:rsidRDefault="003C4142" w:rsidP="0041093D">
      <w:pPr>
        <w:pStyle w:val="ListParagraph"/>
        <w:numPr>
          <w:ilvl w:val="1"/>
          <w:numId w:val="6"/>
        </w:numPr>
      </w:pPr>
      <w:r w:rsidRPr="003C4142">
        <w:t>Delete the project</w:t>
      </w:r>
    </w:p>
    <w:p w14:paraId="0C3F2182" w14:textId="26FF0BD9" w:rsidR="003C4142" w:rsidRPr="003C4142" w:rsidRDefault="003C4142" w:rsidP="0041093D">
      <w:pPr>
        <w:pStyle w:val="ListParagraph"/>
        <w:numPr>
          <w:ilvl w:val="1"/>
          <w:numId w:val="6"/>
        </w:numPr>
      </w:pPr>
      <w:r w:rsidRPr="003C4142">
        <w:t>Go to Schema Mapping page</w:t>
      </w:r>
    </w:p>
    <w:p w14:paraId="21763D87" w14:textId="05A9C82F" w:rsidR="003C4142" w:rsidRPr="003C4142" w:rsidRDefault="003C4142" w:rsidP="0041093D">
      <w:pPr>
        <w:pStyle w:val="ListParagraph"/>
        <w:numPr>
          <w:ilvl w:val="1"/>
          <w:numId w:val="6"/>
        </w:numPr>
      </w:pPr>
      <w:r w:rsidRPr="003C4142">
        <w:t>Go to Data Detail page</w:t>
      </w:r>
    </w:p>
    <w:p w14:paraId="45333159" w14:textId="43DAD154" w:rsidR="00F741E0" w:rsidRPr="001D2B51" w:rsidRDefault="00F741E0" w:rsidP="00F4606A">
      <w:pPr>
        <w:pStyle w:val="Heading4"/>
      </w:pPr>
      <w:bookmarkStart w:id="41" w:name="_Toc58593143"/>
      <w:bookmarkStart w:id="42" w:name="_Toc67070245"/>
      <w:r w:rsidRPr="00E22D85">
        <w:t>User Actions</w:t>
      </w:r>
      <w:bookmarkEnd w:id="41"/>
      <w:bookmarkEnd w:id="42"/>
    </w:p>
    <w:p w14:paraId="57F8ECD6" w14:textId="77777777" w:rsidR="00F741E0" w:rsidRDefault="00F741E0" w:rsidP="00F4606A">
      <w:pPr>
        <w:pStyle w:val="Heading5"/>
        <w:spacing w:line="240" w:lineRule="auto"/>
      </w:pPr>
      <w:bookmarkStart w:id="43" w:name="_Toc58593144"/>
      <w:bookmarkStart w:id="44" w:name="_Toc67070246"/>
      <w:r>
        <w:t xml:space="preserve">1. See </w:t>
      </w:r>
      <w:r w:rsidRPr="00F4606A">
        <w:t>Data</w:t>
      </w:r>
      <w:r>
        <w:t xml:space="preserve"> Details</w:t>
      </w:r>
      <w:bookmarkEnd w:id="43"/>
      <w:bookmarkEnd w:id="44"/>
    </w:p>
    <w:p w14:paraId="03A2AEDA" w14:textId="77777777" w:rsidR="00F741E0" w:rsidRDefault="00F741E0" w:rsidP="00877E71">
      <w:r>
        <w:t xml:space="preserve">User can see the details of the dataset uploaded for the project by clicking </w:t>
      </w:r>
      <w:r w:rsidRPr="00E22D85">
        <w:rPr>
          <w:b/>
          <w:bCs/>
        </w:rPr>
        <w:t>See Detail</w:t>
      </w:r>
      <w:r>
        <w:t xml:space="preserve"> icon under Actions Tab. </w:t>
      </w:r>
    </w:p>
    <w:p w14:paraId="131AA442" w14:textId="77777777" w:rsidR="00F741E0" w:rsidRDefault="00F741E0" w:rsidP="00877E71">
      <w:r>
        <w:t xml:space="preserve">Clicking this icon will direct the users to </w:t>
      </w:r>
      <w:hyperlink w:anchor="DataDetailPage" w:history="1">
        <w:r w:rsidRPr="00BF1C38">
          <w:rPr>
            <w:rStyle w:val="Hyperlink"/>
            <w:b/>
            <w:bCs/>
          </w:rPr>
          <w:t>Data Detail</w:t>
        </w:r>
      </w:hyperlink>
      <w:r>
        <w:t xml:space="preserve"> page.</w:t>
      </w:r>
    </w:p>
    <w:p w14:paraId="4A0DE3DC" w14:textId="33A11B90" w:rsidR="00E34AEE" w:rsidRDefault="00E34AEE" w:rsidP="00F4606A">
      <w:pPr>
        <w:pStyle w:val="Heading5"/>
        <w:spacing w:line="240" w:lineRule="auto"/>
      </w:pPr>
      <w:bookmarkStart w:id="45" w:name="_Toc58593145"/>
      <w:bookmarkStart w:id="46" w:name="_Toc67070247"/>
      <w:r>
        <w:t>2. Schema Mapping</w:t>
      </w:r>
      <w:bookmarkEnd w:id="46"/>
    </w:p>
    <w:p w14:paraId="46AB40F9" w14:textId="64EEBC6C" w:rsidR="00E34AEE" w:rsidRPr="00E34AEE" w:rsidRDefault="00E34AEE" w:rsidP="00E34AEE">
      <w:r>
        <w:t xml:space="preserve">User can click the Schema Mapping icon to </w:t>
      </w:r>
      <w:r w:rsidR="00DF1476">
        <w:t>go to the Schema Mapping page of the dataset</w:t>
      </w:r>
      <w:r>
        <w:t xml:space="preserve"> </w:t>
      </w:r>
    </w:p>
    <w:p w14:paraId="001C4143" w14:textId="01D3E2FF" w:rsidR="00F741E0" w:rsidRDefault="00E34AEE" w:rsidP="00F4606A">
      <w:pPr>
        <w:pStyle w:val="Heading5"/>
        <w:spacing w:line="240" w:lineRule="auto"/>
      </w:pPr>
      <w:bookmarkStart w:id="47" w:name="_Toc67070248"/>
      <w:r>
        <w:t>3</w:t>
      </w:r>
      <w:r w:rsidR="00F741E0">
        <w:t>. Delete Project</w:t>
      </w:r>
      <w:bookmarkEnd w:id="45"/>
      <w:bookmarkEnd w:id="47"/>
    </w:p>
    <w:p w14:paraId="57004D2D" w14:textId="77777777" w:rsidR="00F741E0" w:rsidRDefault="00F741E0" w:rsidP="00F4606A">
      <w:pPr>
        <w:spacing w:line="240" w:lineRule="auto"/>
      </w:pPr>
      <w:r>
        <w:t xml:space="preserve">To delete a project, user need to click the </w:t>
      </w:r>
      <w:r w:rsidRPr="00E22D85">
        <w:rPr>
          <w:b/>
          <w:bCs/>
        </w:rPr>
        <w:t>Delete</w:t>
      </w:r>
      <w:r>
        <w:t xml:space="preserve"> icon provided under the Actions tab</w:t>
      </w:r>
    </w:p>
    <w:p w14:paraId="419DAD23" w14:textId="77777777" w:rsidR="00F741E0" w:rsidRPr="001D2B51" w:rsidRDefault="00F741E0" w:rsidP="00F4606A">
      <w:pPr>
        <w:pStyle w:val="Heading4"/>
      </w:pPr>
      <w:bookmarkStart w:id="48" w:name="_Toc58593146"/>
      <w:bookmarkStart w:id="49" w:name="_Toc67070249"/>
      <w:r w:rsidRPr="00E22D85">
        <w:lastRenderedPageBreak/>
        <w:t>Validation</w:t>
      </w:r>
      <w:r>
        <w:t>s</w:t>
      </w:r>
      <w:bookmarkEnd w:id="48"/>
      <w:bookmarkEnd w:id="49"/>
    </w:p>
    <w:p w14:paraId="5907EE41" w14:textId="77777777" w:rsidR="00F741E0" w:rsidRDefault="00F741E0" w:rsidP="0041093D">
      <w:pPr>
        <w:pStyle w:val="ListParagraph"/>
        <w:numPr>
          <w:ilvl w:val="0"/>
          <w:numId w:val="7"/>
        </w:numPr>
      </w:pPr>
      <w:r>
        <w:t>Confirmation window should appear when user deletes a project</w:t>
      </w:r>
    </w:p>
    <w:p w14:paraId="204C2BF3" w14:textId="77777777" w:rsidR="00F741E0" w:rsidRDefault="00F741E0" w:rsidP="0041093D">
      <w:pPr>
        <w:pStyle w:val="ListParagraph"/>
        <w:numPr>
          <w:ilvl w:val="0"/>
          <w:numId w:val="7"/>
        </w:numPr>
      </w:pPr>
      <w:r>
        <w:t>User cannot delete a project if it’s deployment is going on. In such scenario, if user tries to delete a project, system should provide an error message.</w:t>
      </w:r>
    </w:p>
    <w:p w14:paraId="253ED82E" w14:textId="08D359A2" w:rsidR="00F741E0" w:rsidRDefault="00F741E0" w:rsidP="0041093D">
      <w:pPr>
        <w:pStyle w:val="ListParagraph"/>
        <w:numPr>
          <w:ilvl w:val="0"/>
          <w:numId w:val="7"/>
        </w:numPr>
      </w:pPr>
      <w:r>
        <w:t>User cannot delete a project if the model training is in progress. System should display error message in such scenario</w:t>
      </w:r>
    </w:p>
    <w:p w14:paraId="0158A0C3" w14:textId="2F94E247" w:rsidR="009E2322" w:rsidRPr="009E2322" w:rsidRDefault="009E2322" w:rsidP="0041093D">
      <w:pPr>
        <w:pStyle w:val="ListParagraph"/>
        <w:numPr>
          <w:ilvl w:val="0"/>
          <w:numId w:val="7"/>
        </w:numPr>
      </w:pPr>
      <w:r w:rsidRPr="009E2322">
        <w:t xml:space="preserve">When </w:t>
      </w:r>
      <w:r w:rsidR="009A5618">
        <w:t xml:space="preserve">user </w:t>
      </w:r>
      <w:r w:rsidRPr="009E2322">
        <w:t>delete</w:t>
      </w:r>
      <w:r w:rsidR="009A5618">
        <w:t>s</w:t>
      </w:r>
      <w:r w:rsidRPr="009E2322">
        <w:t xml:space="preserve"> a project, </w:t>
      </w:r>
      <w:r w:rsidR="009A5618">
        <w:t>its dataset will not get deleted</w:t>
      </w:r>
    </w:p>
    <w:p w14:paraId="57EAC931" w14:textId="3DE217B3" w:rsidR="00F4606A" w:rsidRDefault="00DF1476" w:rsidP="00F4606A">
      <w:pPr>
        <w:keepNext/>
      </w:pPr>
      <w:r>
        <w:rPr>
          <w:noProof/>
        </w:rPr>
        <w:drawing>
          <wp:inline distT="0" distB="0" distL="0" distR="0" wp14:anchorId="25B405C5" wp14:editId="6BBD069A">
            <wp:extent cx="6120556" cy="197192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4323" cy="1976359"/>
                    </a:xfrm>
                    <a:prstGeom prst="rect">
                      <a:avLst/>
                    </a:prstGeom>
                  </pic:spPr>
                </pic:pic>
              </a:graphicData>
            </a:graphic>
          </wp:inline>
        </w:drawing>
      </w:r>
    </w:p>
    <w:p w14:paraId="271BA165" w14:textId="3F087DB3" w:rsidR="00F741E0" w:rsidRDefault="00F4606A" w:rsidP="00F4606A">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6</w:t>
      </w:r>
      <w:r w:rsidR="00C64483">
        <w:rPr>
          <w:noProof/>
        </w:rPr>
        <w:fldChar w:fldCharType="end"/>
      </w:r>
      <w:r>
        <w:t>: All Projects Mock-up Screen</w:t>
      </w:r>
    </w:p>
    <w:p w14:paraId="2C94ADC9" w14:textId="2F6FE344" w:rsidR="00D00F83" w:rsidRDefault="005C109E" w:rsidP="005C109E">
      <w:pPr>
        <w:pStyle w:val="Heading2"/>
      </w:pPr>
      <w:bookmarkStart w:id="50" w:name="_Toc67070250"/>
      <w:bookmarkEnd w:id="0"/>
      <w:bookmarkEnd w:id="1"/>
      <w:bookmarkEnd w:id="2"/>
      <w:bookmarkEnd w:id="3"/>
      <w:bookmarkEnd w:id="4"/>
      <w:r>
        <w:t>Data clean-up and Visualization Module</w:t>
      </w:r>
      <w:bookmarkEnd w:id="50"/>
    </w:p>
    <w:p w14:paraId="726E6D29" w14:textId="6B5BC660" w:rsidR="00B73E03" w:rsidRPr="00B73E03" w:rsidRDefault="00B73E03" w:rsidP="00B73E03">
      <w:r w:rsidRPr="00B73E03">
        <w:t>This Module is comprised of the processes of fixing/removing incorrect, corrupted,  duplicate, or incomplete data within a dataset and provide the graphical representation of information</w:t>
      </w:r>
      <w:r w:rsidR="00953EDA">
        <w:t>.</w:t>
      </w:r>
    </w:p>
    <w:p w14:paraId="3FEC1974" w14:textId="77777777" w:rsidR="00B90949" w:rsidRDefault="00B90949" w:rsidP="00B90949">
      <w:pPr>
        <w:pStyle w:val="Heading3"/>
      </w:pPr>
      <w:bookmarkStart w:id="51" w:name="_Toc58593148"/>
      <w:bookmarkStart w:id="52" w:name="_Toc67070251"/>
      <w:r>
        <w:t>Data Detail Page</w:t>
      </w:r>
      <w:bookmarkEnd w:id="51"/>
      <w:bookmarkEnd w:id="52"/>
    </w:p>
    <w:p w14:paraId="5F994EE1" w14:textId="77777777" w:rsidR="00B90949" w:rsidRDefault="00B90949" w:rsidP="00953FD3">
      <w:pPr>
        <w:spacing w:line="240" w:lineRule="auto"/>
      </w:pPr>
      <w:r w:rsidRPr="00C92D26">
        <w:t xml:space="preserve">This page shows the raw data </w:t>
      </w:r>
      <w:r>
        <w:t>of the dataset uploaded for the project</w:t>
      </w:r>
    </w:p>
    <w:p w14:paraId="1774027B" w14:textId="77777777" w:rsidR="00B90949" w:rsidRDefault="00B90949" w:rsidP="00953FD3">
      <w:pPr>
        <w:spacing w:line="240" w:lineRule="auto"/>
      </w:pPr>
      <w:r>
        <w:t>User can navigate through the rows using page navigation and columns using scroll bar.</w:t>
      </w:r>
    </w:p>
    <w:p w14:paraId="588FDC02" w14:textId="7779CE77" w:rsidR="00B90949" w:rsidRDefault="00953FD3" w:rsidP="00B90949">
      <w:pPr>
        <w:keepNext/>
      </w:pPr>
      <w:r>
        <w:rPr>
          <w:noProof/>
        </w:rPr>
        <w:lastRenderedPageBreak/>
        <w:drawing>
          <wp:inline distT="0" distB="0" distL="0" distR="0" wp14:anchorId="6E8CD2B6" wp14:editId="566E80BE">
            <wp:extent cx="616091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048" cy="2223429"/>
                    </a:xfrm>
                    <a:prstGeom prst="rect">
                      <a:avLst/>
                    </a:prstGeom>
                  </pic:spPr>
                </pic:pic>
              </a:graphicData>
            </a:graphic>
          </wp:inline>
        </w:drawing>
      </w:r>
    </w:p>
    <w:p w14:paraId="21F822D4" w14:textId="16BFAEC8" w:rsidR="00B90949" w:rsidRPr="00C92D26" w:rsidRDefault="00B90949" w:rsidP="00B90949">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7</w:t>
      </w:r>
      <w:r w:rsidR="00C64483">
        <w:rPr>
          <w:noProof/>
        </w:rPr>
        <w:fldChar w:fldCharType="end"/>
      </w:r>
      <w:r>
        <w:t>: Data Detail Page Mock-up Screen</w:t>
      </w:r>
    </w:p>
    <w:p w14:paraId="067DF4A6" w14:textId="47250F9C" w:rsidR="005C109E" w:rsidRDefault="005C109E" w:rsidP="005C109E">
      <w:pPr>
        <w:pStyle w:val="Heading3"/>
      </w:pPr>
      <w:bookmarkStart w:id="53" w:name="_Toc67070252"/>
      <w:r>
        <w:t>Schema Mapping Page</w:t>
      </w:r>
      <w:bookmarkEnd w:id="53"/>
    </w:p>
    <w:p w14:paraId="48DB2B2C" w14:textId="3AECA332" w:rsidR="005C109E" w:rsidRDefault="005C109E" w:rsidP="005C109E">
      <w:pPr>
        <w:pStyle w:val="Heading4"/>
      </w:pPr>
      <w:bookmarkStart w:id="54" w:name="_Toc67070253"/>
      <w:r>
        <w:t>User Actions</w:t>
      </w:r>
      <w:bookmarkEnd w:id="54"/>
    </w:p>
    <w:p w14:paraId="233D8D0F" w14:textId="576831AB" w:rsidR="005C109E" w:rsidRDefault="005C109E" w:rsidP="005C109E">
      <w:pPr>
        <w:pStyle w:val="Heading5"/>
      </w:pPr>
      <w:bookmarkStart w:id="55" w:name="_Toc67070254"/>
      <w:r>
        <w:t xml:space="preserve">1. </w:t>
      </w:r>
      <w:hyperlink w:anchor="_2._Datatype_Determination" w:history="1">
        <w:r w:rsidRPr="00C842C8">
          <w:rPr>
            <w:rStyle w:val="Hyperlink"/>
            <w:sz w:val="22"/>
          </w:rPr>
          <w:t>Datatype</w:t>
        </w:r>
        <w:bookmarkEnd w:id="55"/>
      </w:hyperlink>
    </w:p>
    <w:p w14:paraId="099E044A" w14:textId="77777777" w:rsidR="0082503C" w:rsidRDefault="0082503C" w:rsidP="005C109E">
      <w:r>
        <w:t>Schema Mapping page shows the datatype of each column. Datatype can be-</w:t>
      </w:r>
    </w:p>
    <w:p w14:paraId="2B55F164" w14:textId="428DBE4F" w:rsidR="0082503C" w:rsidRDefault="0082503C" w:rsidP="0041093D">
      <w:pPr>
        <w:pStyle w:val="ListParagraph"/>
      </w:pPr>
      <w:r>
        <w:t>Categorical</w:t>
      </w:r>
    </w:p>
    <w:p w14:paraId="52CAC646" w14:textId="6405B9D9" w:rsidR="0082503C" w:rsidRDefault="0082503C" w:rsidP="0041093D">
      <w:pPr>
        <w:pStyle w:val="ListParagraph"/>
      </w:pPr>
      <w:r>
        <w:t>Categorical List</w:t>
      </w:r>
    </w:p>
    <w:p w14:paraId="1E52B92A" w14:textId="30D4B878" w:rsidR="0082503C" w:rsidRDefault="0082503C" w:rsidP="0041093D">
      <w:pPr>
        <w:pStyle w:val="ListParagraph"/>
      </w:pPr>
      <w:r>
        <w:t>Numerical</w:t>
      </w:r>
    </w:p>
    <w:p w14:paraId="6BB5A603" w14:textId="142338FA" w:rsidR="0082503C" w:rsidRDefault="0082503C" w:rsidP="0041093D">
      <w:pPr>
        <w:pStyle w:val="ListParagraph"/>
      </w:pPr>
      <w:r>
        <w:t>Text</w:t>
      </w:r>
    </w:p>
    <w:p w14:paraId="264D83F2" w14:textId="3A7BA63F" w:rsidR="0082503C" w:rsidRDefault="0082503C" w:rsidP="0041093D">
      <w:pPr>
        <w:pStyle w:val="ListParagraph"/>
      </w:pPr>
      <w:r>
        <w:t>Timestamp</w:t>
      </w:r>
    </w:p>
    <w:p w14:paraId="002538E3" w14:textId="61775E64" w:rsidR="005C109E" w:rsidRDefault="005C109E" w:rsidP="00284096">
      <w:pPr>
        <w:pStyle w:val="Heading5"/>
      </w:pPr>
      <w:bookmarkStart w:id="56" w:name="_Toc67070255"/>
      <w:r>
        <w:t>2. Select column attribute</w:t>
      </w:r>
      <w:bookmarkEnd w:id="56"/>
    </w:p>
    <w:p w14:paraId="58D82772" w14:textId="77777777" w:rsidR="005C109E" w:rsidRDefault="005C109E" w:rsidP="005C109E">
      <w:r>
        <w:t xml:space="preserve">User can select attributes for each column. </w:t>
      </w:r>
    </w:p>
    <w:p w14:paraId="7890CB6B" w14:textId="4F52F0E9" w:rsidR="005C109E" w:rsidRDefault="005C109E" w:rsidP="0041093D">
      <w:pPr>
        <w:pStyle w:val="ListParagraph"/>
      </w:pPr>
      <w:r w:rsidRPr="0059787B">
        <w:rPr>
          <w:b/>
          <w:bCs/>
        </w:rPr>
        <w:t>Target Column</w:t>
      </w:r>
      <w:r>
        <w:t xml:space="preserve"> -user can select a column as Target column</w:t>
      </w:r>
      <w:r w:rsidR="00997125">
        <w:t xml:space="preserve"> on which the prediction is to be done</w:t>
      </w:r>
    </w:p>
    <w:p w14:paraId="2131D3EB" w14:textId="73F46622" w:rsidR="005C109E" w:rsidRDefault="005C109E" w:rsidP="0041093D">
      <w:pPr>
        <w:pStyle w:val="ListParagraph"/>
      </w:pPr>
      <w:r w:rsidRPr="0059787B">
        <w:rPr>
          <w:b/>
          <w:bCs/>
        </w:rPr>
        <w:t>Ignore</w:t>
      </w:r>
      <w:r>
        <w:t xml:space="preserve">- </w:t>
      </w:r>
      <w:r w:rsidR="00997125">
        <w:t>User can</w:t>
      </w:r>
      <w:r>
        <w:t xml:space="preserve"> select Ignore for the column</w:t>
      </w:r>
      <w:r w:rsidR="00997125">
        <w:t>s</w:t>
      </w:r>
      <w:r>
        <w:t xml:space="preserve"> to be not considered for the experiment</w:t>
      </w:r>
    </w:p>
    <w:p w14:paraId="01FF2AC1" w14:textId="2CF0FEE5" w:rsidR="00997125" w:rsidRDefault="00997125" w:rsidP="00284096">
      <w:pPr>
        <w:pStyle w:val="Heading5"/>
      </w:pPr>
      <w:bookmarkStart w:id="57" w:name="_Toc67070256"/>
      <w:r>
        <w:t xml:space="preserve">3. Change </w:t>
      </w:r>
      <w:r w:rsidR="0059787B">
        <w:t>c</w:t>
      </w:r>
      <w:r>
        <w:t>olumn</w:t>
      </w:r>
      <w:r w:rsidR="0059787B">
        <w:t xml:space="preserve"> Name</w:t>
      </w:r>
      <w:bookmarkEnd w:id="57"/>
    </w:p>
    <w:p w14:paraId="07C6F926" w14:textId="18C79325" w:rsidR="00997125" w:rsidRDefault="00997125" w:rsidP="00997125">
      <w:r>
        <w:t>User can choose to update the name of the column from this page</w:t>
      </w:r>
      <w:r w:rsidR="0059787B">
        <w:t>.</w:t>
      </w:r>
    </w:p>
    <w:p w14:paraId="2B0A36DC" w14:textId="21A4943D" w:rsidR="002B7AB5" w:rsidRDefault="00C64483" w:rsidP="007453C9">
      <w:pPr>
        <w:pStyle w:val="Heading5"/>
      </w:pPr>
      <w:hyperlink w:anchor="SaveInSchemaMapping" w:history="1">
        <w:bookmarkStart w:id="58" w:name="_Toc67070257"/>
        <w:r w:rsidR="002B7AB5" w:rsidRPr="009C742F">
          <w:rPr>
            <w:rStyle w:val="Hyperlink"/>
            <w:sz w:val="22"/>
          </w:rPr>
          <w:t xml:space="preserve">4. </w:t>
        </w:r>
        <w:bookmarkStart w:id="59" w:name="SaveFunctionality"/>
        <w:bookmarkEnd w:id="59"/>
        <w:r w:rsidR="002B7AB5" w:rsidRPr="009C742F">
          <w:rPr>
            <w:rStyle w:val="Hyperlink"/>
            <w:sz w:val="22"/>
          </w:rPr>
          <w:t>Save</w:t>
        </w:r>
        <w:bookmarkEnd w:id="58"/>
      </w:hyperlink>
    </w:p>
    <w:p w14:paraId="232F8FB3" w14:textId="5F7DF435" w:rsidR="002B7AB5" w:rsidRDefault="002B7AB5" w:rsidP="0041093D">
      <w:pPr>
        <w:pStyle w:val="ListParagraph"/>
      </w:pPr>
      <w:r w:rsidRPr="002B7AB5">
        <w:rPr>
          <w:b/>
          <w:bCs/>
        </w:rPr>
        <w:t>Save</w:t>
      </w:r>
      <w:r>
        <w:t xml:space="preserve"> - User can click </w:t>
      </w:r>
      <w:r w:rsidRPr="009C742F">
        <w:rPr>
          <w:b/>
          <w:bCs/>
        </w:rPr>
        <w:t>Save</w:t>
      </w:r>
      <w:r>
        <w:t xml:space="preserve"> to save the changes and proceed with Dataset</w:t>
      </w:r>
      <w:r w:rsidR="005F5F35">
        <w:t xml:space="preserve"> clean-up</w:t>
      </w:r>
    </w:p>
    <w:p w14:paraId="0BB3EC6E" w14:textId="47BBE2B7" w:rsidR="00002057" w:rsidRDefault="00953FD3" w:rsidP="00953FD3">
      <w:pPr>
        <w:pStyle w:val="Heading5"/>
      </w:pPr>
      <w:bookmarkStart w:id="60" w:name="_Toc67070258"/>
      <w:r>
        <w:lastRenderedPageBreak/>
        <w:t>5. Reset</w:t>
      </w:r>
      <w:bookmarkEnd w:id="60"/>
    </w:p>
    <w:p w14:paraId="5679D189" w14:textId="61FC68B0" w:rsidR="00953FD3" w:rsidRDefault="00953FD3" w:rsidP="0041093D">
      <w:pPr>
        <w:pStyle w:val="ListParagraph"/>
      </w:pPr>
      <w:r>
        <w:t xml:space="preserve">On clicking </w:t>
      </w:r>
      <w:r w:rsidRPr="001F407D">
        <w:t>Reset</w:t>
      </w:r>
      <w:r>
        <w:t xml:space="preserve">, application will </w:t>
      </w:r>
      <w:r w:rsidRPr="00997125">
        <w:t>initialize all user-input values</w:t>
      </w:r>
    </w:p>
    <w:p w14:paraId="5D15951B" w14:textId="2C49D90B" w:rsidR="00DA350C" w:rsidRDefault="00DA350C" w:rsidP="00DA350C">
      <w:pPr>
        <w:pStyle w:val="Heading4"/>
      </w:pPr>
      <w:bookmarkStart w:id="61" w:name="_Toc67070259"/>
      <w:r>
        <w:t>Validations</w:t>
      </w:r>
      <w:bookmarkEnd w:id="61"/>
    </w:p>
    <w:p w14:paraId="20060F31" w14:textId="77777777" w:rsidR="00DA350C" w:rsidRDefault="00DA350C" w:rsidP="0041093D">
      <w:pPr>
        <w:pStyle w:val="ListParagraph"/>
      </w:pPr>
      <w:r>
        <w:t>Multiple columns can be selected as Target Column</w:t>
      </w:r>
    </w:p>
    <w:p w14:paraId="23819F9F" w14:textId="15A5FB5B" w:rsidR="00DA350C" w:rsidRPr="00DD431B" w:rsidRDefault="00DA350C" w:rsidP="0041093D">
      <w:pPr>
        <w:pStyle w:val="ListParagraph"/>
      </w:pPr>
      <w:r w:rsidRPr="00DD431B">
        <w:t>User cannot change the datatype</w:t>
      </w:r>
    </w:p>
    <w:p w14:paraId="3ED561EA" w14:textId="77777777" w:rsidR="00DA350C" w:rsidRDefault="00DA350C" w:rsidP="0041093D">
      <w:pPr>
        <w:pStyle w:val="ListParagraph"/>
      </w:pPr>
      <w:r>
        <w:t>Column Name and Changed Column Name cannot be same</w:t>
      </w:r>
    </w:p>
    <w:p w14:paraId="1B1A2EF8" w14:textId="77777777" w:rsidR="00DA350C" w:rsidRDefault="00DA350C" w:rsidP="0041093D">
      <w:pPr>
        <w:pStyle w:val="ListParagraph"/>
      </w:pPr>
      <w:r>
        <w:t>The target columns should get highlighted</w:t>
      </w:r>
    </w:p>
    <w:p w14:paraId="50D156DD" w14:textId="77777777" w:rsidR="00DA350C" w:rsidRDefault="00DA350C" w:rsidP="0041093D">
      <w:pPr>
        <w:pStyle w:val="ListParagraph"/>
      </w:pPr>
      <w:r>
        <w:t>It is NOT mandatory to select the Target column.</w:t>
      </w:r>
    </w:p>
    <w:p w14:paraId="104DFD9C" w14:textId="05CE1861" w:rsidR="00307BF5" w:rsidRDefault="005C109E" w:rsidP="00307BF5">
      <w:pPr>
        <w:keepNext/>
      </w:pPr>
      <w:r>
        <w:rPr>
          <w:noProof/>
        </w:rPr>
        <w:drawing>
          <wp:inline distT="0" distB="0" distL="0" distR="0" wp14:anchorId="5824F8F3" wp14:editId="2F422D7F">
            <wp:extent cx="5731510" cy="3224530"/>
            <wp:effectExtent l="19050" t="19050" r="2159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solidFill>
                        <a:schemeClr val="tx1"/>
                      </a:solidFill>
                    </a:ln>
                  </pic:spPr>
                </pic:pic>
              </a:graphicData>
            </a:graphic>
          </wp:inline>
        </w:drawing>
      </w:r>
    </w:p>
    <w:p w14:paraId="3379B427" w14:textId="3F725789" w:rsidR="005C109E" w:rsidRDefault="00307BF5" w:rsidP="00307BF5">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8</w:t>
      </w:r>
      <w:r w:rsidR="00C64483">
        <w:rPr>
          <w:noProof/>
        </w:rPr>
        <w:fldChar w:fldCharType="end"/>
      </w:r>
      <w:r>
        <w:t>: Schema Mapping Mock-up Screen</w:t>
      </w:r>
    </w:p>
    <w:p w14:paraId="063FCF33" w14:textId="0FB83EF6" w:rsidR="00EC2D03" w:rsidRDefault="00EC2D03" w:rsidP="00EC2D03">
      <w:pPr>
        <w:pStyle w:val="Heading3"/>
      </w:pPr>
      <w:bookmarkStart w:id="62" w:name="_Toc67070260"/>
      <w:r>
        <w:t>Data Exploration Page</w:t>
      </w:r>
      <w:bookmarkEnd w:id="62"/>
    </w:p>
    <w:p w14:paraId="2138ED26" w14:textId="745B6166" w:rsidR="001F0620" w:rsidRDefault="001F0620" w:rsidP="001F0620">
      <w:r>
        <w:t xml:space="preserve">This page shows all the columns selected from the data Schema page and its statistics </w:t>
      </w:r>
    </w:p>
    <w:p w14:paraId="2FD75860" w14:textId="6585506B" w:rsidR="001F0620" w:rsidRDefault="005E6CFB" w:rsidP="00D85CCE">
      <w:pPr>
        <w:pStyle w:val="Heading4"/>
      </w:pPr>
      <w:bookmarkStart w:id="63" w:name="_Toc67070261"/>
      <w:r>
        <w:t>User Action</w:t>
      </w:r>
      <w:bookmarkEnd w:id="63"/>
    </w:p>
    <w:p w14:paraId="466B0571" w14:textId="6C40E562" w:rsidR="005E6CFB" w:rsidRDefault="005E6CFB" w:rsidP="00D85CCE">
      <w:pPr>
        <w:pStyle w:val="Heading5"/>
      </w:pPr>
      <w:bookmarkStart w:id="64" w:name="_Toc67070262"/>
      <w:r>
        <w:t xml:space="preserve">1. </w:t>
      </w:r>
      <w:hyperlink w:anchor="_1._Distribution_Graph" w:history="1">
        <w:r w:rsidRPr="00C842C8">
          <w:rPr>
            <w:rStyle w:val="Hyperlink"/>
            <w:sz w:val="22"/>
          </w:rPr>
          <w:t>Dis</w:t>
        </w:r>
        <w:r w:rsidR="00D85CCE" w:rsidRPr="00C842C8">
          <w:rPr>
            <w:rStyle w:val="Hyperlink"/>
            <w:sz w:val="22"/>
          </w:rPr>
          <w:t>tribution graph</w:t>
        </w:r>
        <w:bookmarkEnd w:id="64"/>
      </w:hyperlink>
    </w:p>
    <w:p w14:paraId="342286E2" w14:textId="2B9D4E68" w:rsidR="00920251" w:rsidRDefault="00D85CCE" w:rsidP="00D85CCE">
      <w:r>
        <w:t xml:space="preserve">User can see the distribution graph for each of the column on this page. </w:t>
      </w:r>
      <w:r w:rsidRPr="00D85CCE">
        <w:t>These distributions show the spread (dispersion, variability, scatter) of the data</w:t>
      </w:r>
      <w:r>
        <w:t>.</w:t>
      </w:r>
    </w:p>
    <w:p w14:paraId="7DA8A46A" w14:textId="4345300E" w:rsidR="00B67757" w:rsidRDefault="00B67757" w:rsidP="0041093D">
      <w:pPr>
        <w:pStyle w:val="ListParagraph"/>
      </w:pPr>
      <w:r>
        <w:t>For continuous datatype, following graphs are shown</w:t>
      </w:r>
      <w:r w:rsidR="00920251">
        <w:t>-</w:t>
      </w:r>
    </w:p>
    <w:p w14:paraId="77B57FBE" w14:textId="7C538402" w:rsidR="0082503C" w:rsidRDefault="0082503C" w:rsidP="0041093D">
      <w:pPr>
        <w:pStyle w:val="ListParagraph"/>
      </w:pPr>
      <w:r>
        <w:lastRenderedPageBreak/>
        <w:t>H</w:t>
      </w:r>
      <w:r w:rsidRPr="0082503C">
        <w:t xml:space="preserve">istogram </w:t>
      </w:r>
    </w:p>
    <w:p w14:paraId="744146F2" w14:textId="64C24219" w:rsidR="00B93031" w:rsidRDefault="00B93031" w:rsidP="005F19B4">
      <w:pPr>
        <w:ind w:left="1440"/>
      </w:pPr>
      <w:r>
        <w:rPr>
          <w:noProof/>
        </w:rPr>
        <w:drawing>
          <wp:inline distT="0" distB="0" distL="0" distR="0" wp14:anchorId="0B6E9506" wp14:editId="25D7DB4F">
            <wp:extent cx="1682305" cy="1758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4833" cy="1772049"/>
                    </a:xfrm>
                    <a:prstGeom prst="rect">
                      <a:avLst/>
                    </a:prstGeom>
                  </pic:spPr>
                </pic:pic>
              </a:graphicData>
            </a:graphic>
          </wp:inline>
        </w:drawing>
      </w:r>
    </w:p>
    <w:p w14:paraId="2AFC41E8" w14:textId="09CC5C83" w:rsidR="00B93031" w:rsidRDefault="00B93031" w:rsidP="00B93031">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9</w:t>
      </w:r>
      <w:r w:rsidR="00C64483">
        <w:rPr>
          <w:noProof/>
        </w:rPr>
        <w:fldChar w:fldCharType="end"/>
      </w:r>
      <w:r>
        <w:t>: histogram Plot Mock-up</w:t>
      </w:r>
    </w:p>
    <w:p w14:paraId="04EEEB17" w14:textId="004EF100" w:rsidR="00B67757" w:rsidRDefault="00B67757" w:rsidP="0041093D">
      <w:pPr>
        <w:pStyle w:val="ListParagraph"/>
      </w:pPr>
      <w:r>
        <w:t>Box plot</w:t>
      </w:r>
    </w:p>
    <w:p w14:paraId="4B8B289A" w14:textId="77777777" w:rsidR="00B93031" w:rsidRDefault="00B93031" w:rsidP="005F19B4">
      <w:pPr>
        <w:ind w:left="1440"/>
      </w:pPr>
      <w:r>
        <w:rPr>
          <w:noProof/>
        </w:rPr>
        <w:drawing>
          <wp:inline distT="0" distB="0" distL="0" distR="0" wp14:anchorId="321E2104" wp14:editId="6E8C4962">
            <wp:extent cx="2061029" cy="22503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7902" cy="2290642"/>
                    </a:xfrm>
                    <a:prstGeom prst="rect">
                      <a:avLst/>
                    </a:prstGeom>
                  </pic:spPr>
                </pic:pic>
              </a:graphicData>
            </a:graphic>
          </wp:inline>
        </w:drawing>
      </w:r>
    </w:p>
    <w:p w14:paraId="6F8039BB" w14:textId="4156E64C" w:rsidR="00B93031" w:rsidRDefault="00B93031" w:rsidP="00B93031">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10</w:t>
      </w:r>
      <w:r w:rsidR="00C64483">
        <w:rPr>
          <w:noProof/>
        </w:rPr>
        <w:fldChar w:fldCharType="end"/>
      </w:r>
      <w:r>
        <w:t>: Box Plot Mock-up</w:t>
      </w:r>
    </w:p>
    <w:p w14:paraId="5F273A6E" w14:textId="16D2B07C" w:rsidR="00920251" w:rsidRPr="00920251" w:rsidRDefault="00920251" w:rsidP="00920251">
      <w:pPr>
        <w:ind w:left="720" w:hanging="360"/>
        <w:rPr>
          <w:bCs/>
        </w:rPr>
      </w:pPr>
      <w:r w:rsidRPr="00920251">
        <w:rPr>
          <w:bCs/>
        </w:rPr>
        <w:t>Both Histogram and Box plot shows the outliers as well.</w:t>
      </w:r>
    </w:p>
    <w:p w14:paraId="5FFE8D81" w14:textId="50516F4A" w:rsidR="0082503C" w:rsidRPr="00B93031" w:rsidRDefault="00B67757" w:rsidP="0041093D">
      <w:pPr>
        <w:pStyle w:val="ListParagraph"/>
        <w:rPr>
          <w:b/>
        </w:rPr>
      </w:pPr>
      <w:r>
        <w:t xml:space="preserve">For categorical datatype, </w:t>
      </w:r>
      <w:r w:rsidR="0082503C">
        <w:t xml:space="preserve">Count </w:t>
      </w:r>
      <w:r w:rsidR="0082503C" w:rsidRPr="0082503C">
        <w:t xml:space="preserve">plot </w:t>
      </w:r>
      <w:r w:rsidR="0082503C">
        <w:t>is shown</w:t>
      </w:r>
    </w:p>
    <w:p w14:paraId="62A1BB3F" w14:textId="77777777" w:rsidR="00B93031" w:rsidRDefault="00B93031" w:rsidP="005F19B4">
      <w:pPr>
        <w:ind w:left="720"/>
      </w:pPr>
      <w:r>
        <w:rPr>
          <w:noProof/>
        </w:rPr>
        <w:drawing>
          <wp:inline distT="0" distB="0" distL="0" distR="0" wp14:anchorId="0F9EE7E1" wp14:editId="0E30AD97">
            <wp:extent cx="1689100" cy="219701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8294" cy="2221978"/>
                    </a:xfrm>
                    <a:prstGeom prst="rect">
                      <a:avLst/>
                    </a:prstGeom>
                  </pic:spPr>
                </pic:pic>
              </a:graphicData>
            </a:graphic>
          </wp:inline>
        </w:drawing>
      </w:r>
    </w:p>
    <w:p w14:paraId="5EFDEA98" w14:textId="25D77084" w:rsidR="00B93031" w:rsidRPr="00B67757" w:rsidRDefault="00B93031" w:rsidP="00B93031">
      <w:pPr>
        <w:pStyle w:val="Caption"/>
        <w:rPr>
          <w:b/>
        </w:rPr>
      </w:pPr>
      <w:r>
        <w:t xml:space="preserve">Figure </w:t>
      </w:r>
      <w:r w:rsidR="00C64483">
        <w:fldChar w:fldCharType="begin"/>
      </w:r>
      <w:r w:rsidR="00C64483">
        <w:instrText xml:space="preserve"> SEQ Figure \* ARABIC </w:instrText>
      </w:r>
      <w:r w:rsidR="00C64483">
        <w:fldChar w:fldCharType="separate"/>
      </w:r>
      <w:r w:rsidR="008E4F24">
        <w:rPr>
          <w:noProof/>
        </w:rPr>
        <w:t>11</w:t>
      </w:r>
      <w:r w:rsidR="00C64483">
        <w:rPr>
          <w:noProof/>
        </w:rPr>
        <w:fldChar w:fldCharType="end"/>
      </w:r>
      <w:r>
        <w:t>: Count Plot Mock-up</w:t>
      </w:r>
    </w:p>
    <w:p w14:paraId="2EE4CE36" w14:textId="5F1266CC" w:rsidR="00EC2D03" w:rsidRDefault="00D85CCE" w:rsidP="0082503C">
      <w:pPr>
        <w:pStyle w:val="Heading5"/>
      </w:pPr>
      <w:bookmarkStart w:id="65" w:name="_Toc67070263"/>
      <w:r>
        <w:lastRenderedPageBreak/>
        <w:t xml:space="preserve">2. </w:t>
      </w:r>
      <w:r w:rsidR="00B90949">
        <w:t>Data Statistics</w:t>
      </w:r>
      <w:bookmarkEnd w:id="65"/>
    </w:p>
    <w:p w14:paraId="42AF6CCF" w14:textId="77777777" w:rsidR="00B90949" w:rsidRDefault="00B90949" w:rsidP="00B90949">
      <w:r>
        <w:t>User can see the data statistics based on the type of column-</w:t>
      </w:r>
    </w:p>
    <w:p w14:paraId="31F9E43F" w14:textId="524983C9" w:rsidR="00B90949" w:rsidRDefault="00B90949" w:rsidP="00B90949">
      <w:r>
        <w:t>For Continuous column-</w:t>
      </w:r>
    </w:p>
    <w:p w14:paraId="5AB60BFE" w14:textId="77777777" w:rsidR="00B90949" w:rsidRDefault="00B90949" w:rsidP="0041093D">
      <w:pPr>
        <w:pStyle w:val="ListParagraph"/>
        <w:numPr>
          <w:ilvl w:val="0"/>
          <w:numId w:val="8"/>
        </w:numPr>
      </w:pPr>
      <w:r>
        <w:t>Data Type</w:t>
      </w:r>
    </w:p>
    <w:p w14:paraId="14F6F794" w14:textId="77777777" w:rsidR="00B90949" w:rsidRDefault="00B90949" w:rsidP="0041093D">
      <w:pPr>
        <w:pStyle w:val="ListParagraph"/>
        <w:numPr>
          <w:ilvl w:val="0"/>
          <w:numId w:val="8"/>
        </w:numPr>
      </w:pPr>
      <w:r>
        <w:t>Data Count</w:t>
      </w:r>
    </w:p>
    <w:p w14:paraId="6184963F" w14:textId="77777777" w:rsidR="00B90949" w:rsidRDefault="00B90949" w:rsidP="0041093D">
      <w:pPr>
        <w:pStyle w:val="ListParagraph"/>
        <w:numPr>
          <w:ilvl w:val="0"/>
          <w:numId w:val="8"/>
        </w:numPr>
      </w:pPr>
      <w:r>
        <w:t>Missing data</w:t>
      </w:r>
    </w:p>
    <w:p w14:paraId="3684D28B" w14:textId="77777777" w:rsidR="00B90949" w:rsidRDefault="00B90949" w:rsidP="0041093D">
      <w:pPr>
        <w:pStyle w:val="ListParagraph"/>
        <w:numPr>
          <w:ilvl w:val="0"/>
          <w:numId w:val="8"/>
        </w:numPr>
      </w:pPr>
      <w:r>
        <w:t>Mean value</w:t>
      </w:r>
    </w:p>
    <w:p w14:paraId="208DE84D" w14:textId="77777777" w:rsidR="00B90949" w:rsidRDefault="00B90949" w:rsidP="0041093D">
      <w:pPr>
        <w:pStyle w:val="ListParagraph"/>
        <w:numPr>
          <w:ilvl w:val="0"/>
          <w:numId w:val="8"/>
        </w:numPr>
      </w:pPr>
      <w:r>
        <w:t>Min Value</w:t>
      </w:r>
    </w:p>
    <w:p w14:paraId="7F15A896" w14:textId="77777777" w:rsidR="00B90949" w:rsidRDefault="00B90949" w:rsidP="0041093D">
      <w:pPr>
        <w:pStyle w:val="ListParagraph"/>
        <w:numPr>
          <w:ilvl w:val="0"/>
          <w:numId w:val="8"/>
        </w:numPr>
      </w:pPr>
      <w:r>
        <w:t>Max Value</w:t>
      </w:r>
    </w:p>
    <w:p w14:paraId="7CF181CB" w14:textId="77777777" w:rsidR="00B90949" w:rsidRDefault="00B90949" w:rsidP="0041093D">
      <w:pPr>
        <w:pStyle w:val="ListParagraph"/>
        <w:numPr>
          <w:ilvl w:val="0"/>
          <w:numId w:val="8"/>
        </w:numPr>
      </w:pPr>
      <w:r>
        <w:t>Std Deviation</w:t>
      </w:r>
    </w:p>
    <w:p w14:paraId="580D39F6" w14:textId="77777777" w:rsidR="00B90949" w:rsidRDefault="00B90949" w:rsidP="0041093D">
      <w:pPr>
        <w:pStyle w:val="ListParagraph"/>
        <w:numPr>
          <w:ilvl w:val="0"/>
          <w:numId w:val="8"/>
        </w:numPr>
      </w:pPr>
      <w:r>
        <w:t>Unique Data</w:t>
      </w:r>
    </w:p>
    <w:p w14:paraId="6EFB18F8" w14:textId="0D94F70B" w:rsidR="00B90949" w:rsidRDefault="00B90949" w:rsidP="00B90949">
      <w:r>
        <w:t>For Categorical column-</w:t>
      </w:r>
    </w:p>
    <w:p w14:paraId="26D61FF0" w14:textId="6430F9AF" w:rsidR="00B90949" w:rsidRDefault="00B90949" w:rsidP="0041093D">
      <w:pPr>
        <w:pStyle w:val="ListParagraph"/>
      </w:pPr>
      <w:r>
        <w:t>Data Type</w:t>
      </w:r>
    </w:p>
    <w:p w14:paraId="45E79B38" w14:textId="7F7B61EA" w:rsidR="00B90949" w:rsidRDefault="00B90949" w:rsidP="0041093D">
      <w:pPr>
        <w:pStyle w:val="ListParagraph"/>
      </w:pPr>
      <w:r>
        <w:t>Data count</w:t>
      </w:r>
    </w:p>
    <w:p w14:paraId="3B684E70" w14:textId="611A1ECF" w:rsidR="00B90949" w:rsidRDefault="00B90949" w:rsidP="0041093D">
      <w:pPr>
        <w:pStyle w:val="ListParagraph"/>
      </w:pPr>
      <w:r>
        <w:t>Missing Data</w:t>
      </w:r>
    </w:p>
    <w:p w14:paraId="421CE5B5" w14:textId="1282B0D3" w:rsidR="00B90949" w:rsidRDefault="00B90949" w:rsidP="0041093D">
      <w:pPr>
        <w:pStyle w:val="ListParagraph"/>
      </w:pPr>
      <w:r>
        <w:t>Most Occurring</w:t>
      </w:r>
    </w:p>
    <w:p w14:paraId="070F3007" w14:textId="74ABFF6A" w:rsidR="00B90949" w:rsidRDefault="00B90949" w:rsidP="0041093D">
      <w:pPr>
        <w:pStyle w:val="ListParagraph"/>
      </w:pPr>
      <w:r>
        <w:t>Least occurring</w:t>
      </w:r>
    </w:p>
    <w:p w14:paraId="2C822E7C" w14:textId="2230151C" w:rsidR="005D03D8" w:rsidRDefault="00B90949" w:rsidP="0041093D">
      <w:pPr>
        <w:pStyle w:val="ListParagraph"/>
      </w:pPr>
      <w:r>
        <w:t>Unique data</w:t>
      </w:r>
    </w:p>
    <w:p w14:paraId="0AA977D9" w14:textId="4C93241C" w:rsidR="00973660" w:rsidRDefault="00E455BB" w:rsidP="00973660">
      <w:pPr>
        <w:keepNext/>
      </w:pPr>
      <w:r>
        <w:rPr>
          <w:noProof/>
        </w:rPr>
        <w:drawing>
          <wp:inline distT="0" distB="0" distL="0" distR="0" wp14:anchorId="43DD19DE" wp14:editId="6BE3DFA7">
            <wp:extent cx="5731510" cy="27698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9870"/>
                    </a:xfrm>
                    <a:prstGeom prst="rect">
                      <a:avLst/>
                    </a:prstGeom>
                  </pic:spPr>
                </pic:pic>
              </a:graphicData>
            </a:graphic>
          </wp:inline>
        </w:drawing>
      </w:r>
    </w:p>
    <w:p w14:paraId="29A69B54" w14:textId="030AE062" w:rsidR="00973660" w:rsidRDefault="00973660" w:rsidP="00973660">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12</w:t>
      </w:r>
      <w:r w:rsidR="00C64483">
        <w:rPr>
          <w:noProof/>
        </w:rPr>
        <w:fldChar w:fldCharType="end"/>
      </w:r>
      <w:r>
        <w:t>: Data Exploration Mock-up</w:t>
      </w:r>
    </w:p>
    <w:p w14:paraId="57019ECC" w14:textId="69A9052D" w:rsidR="00BB0ECD" w:rsidRDefault="00114DC0" w:rsidP="00114DC0">
      <w:pPr>
        <w:pStyle w:val="Heading3"/>
      </w:pPr>
      <w:bookmarkStart w:id="66" w:name="_Toc67070264"/>
      <w:r>
        <w:lastRenderedPageBreak/>
        <w:t>Data Clean-up Page</w:t>
      </w:r>
      <w:bookmarkEnd w:id="66"/>
    </w:p>
    <w:p w14:paraId="143874BB" w14:textId="32BD3A0B" w:rsidR="00D905D9" w:rsidRDefault="00D905D9" w:rsidP="00D905D9">
      <w:pPr>
        <w:pStyle w:val="Heading4"/>
      </w:pPr>
      <w:bookmarkStart w:id="67" w:name="_Toc67070265"/>
      <w:r>
        <w:t>User Actions</w:t>
      </w:r>
      <w:bookmarkEnd w:id="67"/>
    </w:p>
    <w:p w14:paraId="2068888C" w14:textId="7077FB40" w:rsidR="00D905D9" w:rsidRDefault="00D905D9" w:rsidP="00D905D9">
      <w:pPr>
        <w:pStyle w:val="Heading5"/>
      </w:pPr>
      <w:bookmarkStart w:id="68" w:name="_Toc67070266"/>
      <w:r>
        <w:t>1. Select column</w:t>
      </w:r>
      <w:bookmarkEnd w:id="68"/>
    </w:p>
    <w:p w14:paraId="575C5F87" w14:textId="77777777" w:rsidR="00920251" w:rsidRDefault="00D905D9" w:rsidP="00920251">
      <w:r>
        <w:t>User can select multiple columns of the dataset to perform the clean-up activities</w:t>
      </w:r>
    </w:p>
    <w:p w14:paraId="7397D81D" w14:textId="4CA92CE0" w:rsidR="00920251" w:rsidRDefault="00D905D9" w:rsidP="00920251">
      <w:pPr>
        <w:pStyle w:val="Heading5"/>
      </w:pPr>
      <w:bookmarkStart w:id="69" w:name="_Toc67070267"/>
      <w:r>
        <w:t>2.</w:t>
      </w:r>
      <w:r w:rsidR="00920251">
        <w:t xml:space="preserve"> Clean-up operations</w:t>
      </w:r>
      <w:bookmarkEnd w:id="69"/>
    </w:p>
    <w:p w14:paraId="65307452" w14:textId="0399D507" w:rsidR="00920251" w:rsidRPr="00920251" w:rsidRDefault="00D905D9" w:rsidP="00920251">
      <w:r w:rsidRPr="00920251">
        <w:t xml:space="preserve"> </w:t>
      </w:r>
      <w:r w:rsidR="00920251" w:rsidRPr="00920251">
        <w:t>User will get several clean</w:t>
      </w:r>
      <w:r w:rsidR="00920251">
        <w:t>-</w:t>
      </w:r>
      <w:r w:rsidR="00920251" w:rsidRPr="00920251">
        <w:t xml:space="preserve">up operations </w:t>
      </w:r>
      <w:r w:rsidR="00CC2A83">
        <w:t>based on the selected columns. If multiple columns are selected by users, then common clean-up operations will appear for selection</w:t>
      </w:r>
    </w:p>
    <w:p w14:paraId="0987A32D" w14:textId="361F40A9" w:rsidR="00D905D9" w:rsidRPr="00920251" w:rsidRDefault="00D905D9" w:rsidP="00EE5AAB">
      <w:pPr>
        <w:pStyle w:val="Heading6"/>
      </w:pPr>
      <w:bookmarkStart w:id="70" w:name="_Toc67070268"/>
      <w:r w:rsidRPr="00920251">
        <w:t>Missing values handling</w:t>
      </w:r>
      <w:bookmarkEnd w:id="70"/>
    </w:p>
    <w:p w14:paraId="4D5EF8FD" w14:textId="0EE64272" w:rsidR="00D905D9" w:rsidRDefault="00D905D9" w:rsidP="00D905D9">
      <w:r>
        <w:t>User can select the column and choose one of the following options to handle the missing values-</w:t>
      </w:r>
    </w:p>
    <w:p w14:paraId="28C15CF0" w14:textId="77777777" w:rsidR="000671A5" w:rsidRPr="00EE5AAB" w:rsidRDefault="004D5620" w:rsidP="0041093D">
      <w:pPr>
        <w:pStyle w:val="ListParagraph"/>
        <w:rPr>
          <w:b/>
          <w:bCs/>
        </w:rPr>
      </w:pPr>
      <w:r w:rsidRPr="00EE5AAB">
        <w:rPr>
          <w:b/>
          <w:bCs/>
        </w:rPr>
        <w:t>Discard missing values</w:t>
      </w:r>
    </w:p>
    <w:p w14:paraId="1B73D66C" w14:textId="58F8BD73" w:rsidR="000671A5" w:rsidRDefault="000671A5" w:rsidP="000671A5">
      <w:pPr>
        <w:pStyle w:val="ListParagraph"/>
        <w:numPr>
          <w:ilvl w:val="1"/>
          <w:numId w:val="20"/>
        </w:numPr>
      </w:pPr>
      <w:r>
        <w:t xml:space="preserve">This option is available for </w:t>
      </w:r>
      <w:r w:rsidR="00E57733">
        <w:t>all the</w:t>
      </w:r>
      <w:r>
        <w:t xml:space="preserve"> columns</w:t>
      </w:r>
    </w:p>
    <w:p w14:paraId="328FDB8B" w14:textId="3444FB54" w:rsidR="00D905D9" w:rsidRDefault="004D5620" w:rsidP="000671A5">
      <w:pPr>
        <w:pStyle w:val="ListParagraph"/>
        <w:numPr>
          <w:ilvl w:val="1"/>
          <w:numId w:val="20"/>
        </w:numPr>
      </w:pPr>
      <w:r>
        <w:t>The entire rows having missing values will get deleted from the dataset</w:t>
      </w:r>
    </w:p>
    <w:p w14:paraId="556AA37A" w14:textId="3C43D6FA" w:rsidR="00E336F2" w:rsidRDefault="00E336F2" w:rsidP="00E336F2">
      <w:pPr>
        <w:pStyle w:val="ListParagraph"/>
        <w:numPr>
          <w:ilvl w:val="0"/>
          <w:numId w:val="0"/>
        </w:numPr>
        <w:ind w:left="1440"/>
      </w:pPr>
      <w:r>
        <w:t>Ex</w:t>
      </w:r>
      <w:r w:rsidR="00277F60">
        <w:t xml:space="preserve">. </w:t>
      </w:r>
      <w:r>
        <w:t xml:space="preserve">On selecting this option for Col 1, entire row </w:t>
      </w:r>
      <w:r w:rsidR="00277F60">
        <w:t xml:space="preserve">of Col 1 </w:t>
      </w:r>
      <w:r>
        <w:t>having missing value will get deleted from the dataset</w:t>
      </w:r>
    </w:p>
    <w:p w14:paraId="71D39B27" w14:textId="77777777" w:rsidR="00E336F2" w:rsidRDefault="00E336F2" w:rsidP="00E336F2">
      <w:pPr>
        <w:pStyle w:val="ListParagraph"/>
        <w:numPr>
          <w:ilvl w:val="0"/>
          <w:numId w:val="0"/>
        </w:numPr>
        <w:ind w:left="1440"/>
      </w:pPr>
    </w:p>
    <w:tbl>
      <w:tblPr>
        <w:tblW w:w="2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E336F2" w:rsidRPr="00E336F2" w14:paraId="7885DC8F" w14:textId="77777777" w:rsidTr="00E336F2">
        <w:trPr>
          <w:trHeight w:val="300"/>
          <w:jc w:val="center"/>
        </w:trPr>
        <w:tc>
          <w:tcPr>
            <w:tcW w:w="960" w:type="dxa"/>
            <w:shd w:val="clear" w:color="auto" w:fill="auto"/>
            <w:noWrap/>
            <w:vAlign w:val="bottom"/>
            <w:hideMark/>
          </w:tcPr>
          <w:p w14:paraId="2F8428F5" w14:textId="145C4EBA" w:rsidR="00E336F2" w:rsidRPr="00E336F2" w:rsidRDefault="00E336F2" w:rsidP="00E336F2">
            <w:pPr>
              <w:spacing w:before="0" w:after="0" w:line="240" w:lineRule="auto"/>
              <w:rPr>
                <w:rFonts w:ascii="Calibri" w:eastAsia="Times New Roman" w:hAnsi="Calibri" w:cs="Calibri"/>
                <w:b/>
                <w:bCs/>
                <w:color w:val="000000"/>
                <w:lang w:val="en-US"/>
              </w:rPr>
            </w:pPr>
            <w:r w:rsidRPr="00E336F2">
              <w:rPr>
                <w:rFonts w:ascii="Calibri" w:eastAsia="Times New Roman" w:hAnsi="Calibri" w:cs="Calibri"/>
                <w:b/>
                <w:bCs/>
                <w:color w:val="000000"/>
                <w:lang w:val="en-US"/>
              </w:rPr>
              <w:t>Col</w:t>
            </w:r>
            <w:r w:rsidRPr="00437ECE">
              <w:rPr>
                <w:rFonts w:ascii="Calibri" w:eastAsia="Times New Roman" w:hAnsi="Calibri" w:cs="Calibri"/>
                <w:b/>
                <w:bCs/>
                <w:color w:val="000000"/>
                <w:lang w:val="en-US"/>
              </w:rPr>
              <w:t xml:space="preserve"> 1</w:t>
            </w:r>
          </w:p>
        </w:tc>
        <w:tc>
          <w:tcPr>
            <w:tcW w:w="960" w:type="dxa"/>
            <w:shd w:val="clear" w:color="auto" w:fill="auto"/>
            <w:noWrap/>
            <w:vAlign w:val="bottom"/>
            <w:hideMark/>
          </w:tcPr>
          <w:p w14:paraId="7C241CE3" w14:textId="77777777" w:rsidR="00E336F2" w:rsidRPr="00E336F2" w:rsidRDefault="00E336F2" w:rsidP="00E336F2">
            <w:pPr>
              <w:spacing w:before="0" w:after="0" w:line="240" w:lineRule="auto"/>
              <w:rPr>
                <w:rFonts w:ascii="Calibri" w:eastAsia="Times New Roman" w:hAnsi="Calibri" w:cs="Calibri"/>
                <w:b/>
                <w:bCs/>
                <w:color w:val="000000"/>
                <w:lang w:val="en-US"/>
              </w:rPr>
            </w:pPr>
            <w:r w:rsidRPr="00E336F2">
              <w:rPr>
                <w:rFonts w:ascii="Calibri" w:eastAsia="Times New Roman" w:hAnsi="Calibri" w:cs="Calibri"/>
                <w:b/>
                <w:bCs/>
                <w:color w:val="000000"/>
                <w:lang w:val="en-US"/>
              </w:rPr>
              <w:t>Col 2</w:t>
            </w:r>
          </w:p>
        </w:tc>
        <w:tc>
          <w:tcPr>
            <w:tcW w:w="960" w:type="dxa"/>
            <w:shd w:val="clear" w:color="auto" w:fill="auto"/>
            <w:noWrap/>
            <w:vAlign w:val="bottom"/>
            <w:hideMark/>
          </w:tcPr>
          <w:p w14:paraId="10752129" w14:textId="77777777" w:rsidR="00E336F2" w:rsidRPr="00E336F2" w:rsidRDefault="00E336F2" w:rsidP="00E336F2">
            <w:pPr>
              <w:spacing w:before="0" w:after="0" w:line="240" w:lineRule="auto"/>
              <w:rPr>
                <w:rFonts w:ascii="Calibri" w:eastAsia="Times New Roman" w:hAnsi="Calibri" w:cs="Calibri"/>
                <w:b/>
                <w:bCs/>
                <w:color w:val="000000"/>
                <w:lang w:val="en-US"/>
              </w:rPr>
            </w:pPr>
            <w:r w:rsidRPr="00E336F2">
              <w:rPr>
                <w:rFonts w:ascii="Calibri" w:eastAsia="Times New Roman" w:hAnsi="Calibri" w:cs="Calibri"/>
                <w:b/>
                <w:bCs/>
                <w:color w:val="000000"/>
                <w:lang w:val="en-US"/>
              </w:rPr>
              <w:t>Col 3</w:t>
            </w:r>
          </w:p>
        </w:tc>
      </w:tr>
      <w:tr w:rsidR="00E336F2" w:rsidRPr="00E336F2" w14:paraId="7AAE5175" w14:textId="77777777" w:rsidTr="00E336F2">
        <w:trPr>
          <w:trHeight w:val="300"/>
          <w:jc w:val="center"/>
        </w:trPr>
        <w:tc>
          <w:tcPr>
            <w:tcW w:w="960" w:type="dxa"/>
            <w:shd w:val="clear" w:color="auto" w:fill="auto"/>
            <w:noWrap/>
            <w:vAlign w:val="bottom"/>
            <w:hideMark/>
          </w:tcPr>
          <w:p w14:paraId="426B62C5"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1</w:t>
            </w:r>
          </w:p>
        </w:tc>
        <w:tc>
          <w:tcPr>
            <w:tcW w:w="960" w:type="dxa"/>
            <w:shd w:val="clear" w:color="auto" w:fill="auto"/>
            <w:noWrap/>
            <w:vAlign w:val="bottom"/>
            <w:hideMark/>
          </w:tcPr>
          <w:p w14:paraId="2CB8ED1E" w14:textId="77777777" w:rsidR="00E336F2" w:rsidRPr="00E336F2" w:rsidRDefault="00E336F2" w:rsidP="00E336F2">
            <w:pPr>
              <w:spacing w:before="0" w:after="0" w:line="240" w:lineRule="auto"/>
              <w:rPr>
                <w:rFonts w:ascii="Calibri" w:eastAsia="Times New Roman" w:hAnsi="Calibri" w:cs="Calibri"/>
                <w:color w:val="000000"/>
                <w:lang w:val="en-US"/>
              </w:rPr>
            </w:pPr>
            <w:r w:rsidRPr="00E336F2">
              <w:rPr>
                <w:rFonts w:ascii="Calibri" w:eastAsia="Times New Roman" w:hAnsi="Calibri" w:cs="Calibri"/>
                <w:color w:val="000000"/>
                <w:lang w:val="en-US"/>
              </w:rPr>
              <w:t>A</w:t>
            </w:r>
          </w:p>
        </w:tc>
        <w:tc>
          <w:tcPr>
            <w:tcW w:w="960" w:type="dxa"/>
            <w:shd w:val="clear" w:color="auto" w:fill="auto"/>
            <w:noWrap/>
            <w:vAlign w:val="bottom"/>
            <w:hideMark/>
          </w:tcPr>
          <w:p w14:paraId="4D6D71A9"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11</w:t>
            </w:r>
          </w:p>
        </w:tc>
      </w:tr>
      <w:tr w:rsidR="00E336F2" w:rsidRPr="00E336F2" w14:paraId="6E44CA38" w14:textId="77777777" w:rsidTr="00E336F2">
        <w:trPr>
          <w:trHeight w:val="300"/>
          <w:jc w:val="center"/>
        </w:trPr>
        <w:tc>
          <w:tcPr>
            <w:tcW w:w="960" w:type="dxa"/>
            <w:shd w:val="clear" w:color="auto" w:fill="auto"/>
            <w:noWrap/>
            <w:vAlign w:val="bottom"/>
            <w:hideMark/>
          </w:tcPr>
          <w:p w14:paraId="0C77F962"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2</w:t>
            </w:r>
          </w:p>
        </w:tc>
        <w:tc>
          <w:tcPr>
            <w:tcW w:w="960" w:type="dxa"/>
            <w:shd w:val="clear" w:color="auto" w:fill="auto"/>
            <w:noWrap/>
            <w:vAlign w:val="bottom"/>
            <w:hideMark/>
          </w:tcPr>
          <w:p w14:paraId="71A6CC16" w14:textId="77777777" w:rsidR="00E336F2" w:rsidRPr="00E336F2" w:rsidRDefault="00E336F2" w:rsidP="00E336F2">
            <w:pPr>
              <w:spacing w:before="0" w:after="0" w:line="240" w:lineRule="auto"/>
              <w:jc w:val="right"/>
              <w:rPr>
                <w:rFonts w:ascii="Calibri" w:eastAsia="Times New Roman" w:hAnsi="Calibri" w:cs="Calibri"/>
                <w:color w:val="000000"/>
                <w:lang w:val="en-US"/>
              </w:rPr>
            </w:pPr>
          </w:p>
        </w:tc>
        <w:tc>
          <w:tcPr>
            <w:tcW w:w="960" w:type="dxa"/>
            <w:shd w:val="clear" w:color="auto" w:fill="auto"/>
            <w:noWrap/>
            <w:vAlign w:val="bottom"/>
            <w:hideMark/>
          </w:tcPr>
          <w:p w14:paraId="26F05DA2"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12</w:t>
            </w:r>
          </w:p>
        </w:tc>
      </w:tr>
      <w:tr w:rsidR="00E336F2" w:rsidRPr="00E336F2" w14:paraId="03E8CC02" w14:textId="77777777" w:rsidTr="00E336F2">
        <w:trPr>
          <w:trHeight w:val="300"/>
          <w:jc w:val="center"/>
        </w:trPr>
        <w:tc>
          <w:tcPr>
            <w:tcW w:w="960" w:type="dxa"/>
            <w:shd w:val="clear" w:color="auto" w:fill="auto"/>
            <w:noWrap/>
            <w:vAlign w:val="bottom"/>
            <w:hideMark/>
          </w:tcPr>
          <w:p w14:paraId="600EB34A"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3</w:t>
            </w:r>
          </w:p>
        </w:tc>
        <w:tc>
          <w:tcPr>
            <w:tcW w:w="960" w:type="dxa"/>
            <w:shd w:val="clear" w:color="auto" w:fill="auto"/>
            <w:noWrap/>
            <w:vAlign w:val="bottom"/>
            <w:hideMark/>
          </w:tcPr>
          <w:p w14:paraId="2F00FBEB" w14:textId="77777777" w:rsidR="00E336F2" w:rsidRPr="00E336F2" w:rsidRDefault="00E336F2" w:rsidP="00E336F2">
            <w:pPr>
              <w:spacing w:before="0" w:after="0" w:line="240" w:lineRule="auto"/>
              <w:rPr>
                <w:rFonts w:ascii="Calibri" w:eastAsia="Times New Roman" w:hAnsi="Calibri" w:cs="Calibri"/>
                <w:color w:val="000000"/>
                <w:lang w:val="en-US"/>
              </w:rPr>
            </w:pPr>
            <w:r w:rsidRPr="00E336F2">
              <w:rPr>
                <w:rFonts w:ascii="Calibri" w:eastAsia="Times New Roman" w:hAnsi="Calibri" w:cs="Calibri"/>
                <w:color w:val="000000"/>
                <w:lang w:val="en-US"/>
              </w:rPr>
              <w:t>C</w:t>
            </w:r>
          </w:p>
        </w:tc>
        <w:tc>
          <w:tcPr>
            <w:tcW w:w="960" w:type="dxa"/>
            <w:shd w:val="clear" w:color="auto" w:fill="auto"/>
            <w:noWrap/>
            <w:vAlign w:val="bottom"/>
            <w:hideMark/>
          </w:tcPr>
          <w:p w14:paraId="53CD3EA3"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13</w:t>
            </w:r>
          </w:p>
        </w:tc>
      </w:tr>
      <w:tr w:rsidR="00E336F2" w:rsidRPr="00E336F2" w14:paraId="17D891F7" w14:textId="77777777" w:rsidTr="00E336F2">
        <w:trPr>
          <w:trHeight w:val="300"/>
          <w:jc w:val="center"/>
        </w:trPr>
        <w:tc>
          <w:tcPr>
            <w:tcW w:w="960" w:type="dxa"/>
            <w:shd w:val="clear" w:color="000000" w:fill="FF0000"/>
            <w:noWrap/>
            <w:vAlign w:val="bottom"/>
            <w:hideMark/>
          </w:tcPr>
          <w:p w14:paraId="14E72592" w14:textId="77777777" w:rsidR="00E336F2" w:rsidRPr="00E336F2" w:rsidRDefault="00E336F2" w:rsidP="00E336F2">
            <w:pPr>
              <w:spacing w:before="0" w:after="0" w:line="240" w:lineRule="auto"/>
              <w:rPr>
                <w:rFonts w:ascii="Calibri" w:eastAsia="Times New Roman" w:hAnsi="Calibri" w:cs="Calibri"/>
                <w:color w:val="000000"/>
                <w:lang w:val="en-US"/>
              </w:rPr>
            </w:pPr>
            <w:r w:rsidRPr="00E336F2">
              <w:rPr>
                <w:rFonts w:ascii="Calibri" w:eastAsia="Times New Roman" w:hAnsi="Calibri" w:cs="Calibri"/>
                <w:color w:val="000000"/>
                <w:lang w:val="en-US"/>
              </w:rPr>
              <w:t> </w:t>
            </w:r>
          </w:p>
        </w:tc>
        <w:tc>
          <w:tcPr>
            <w:tcW w:w="960" w:type="dxa"/>
            <w:shd w:val="clear" w:color="000000" w:fill="FF0000"/>
            <w:noWrap/>
            <w:vAlign w:val="bottom"/>
            <w:hideMark/>
          </w:tcPr>
          <w:p w14:paraId="02991867" w14:textId="77777777" w:rsidR="00E336F2" w:rsidRPr="00E336F2" w:rsidRDefault="00E336F2" w:rsidP="00E336F2">
            <w:pPr>
              <w:spacing w:before="0" w:after="0" w:line="240" w:lineRule="auto"/>
              <w:rPr>
                <w:rFonts w:ascii="Calibri" w:eastAsia="Times New Roman" w:hAnsi="Calibri" w:cs="Calibri"/>
                <w:color w:val="000000"/>
                <w:lang w:val="en-US"/>
              </w:rPr>
            </w:pPr>
            <w:r w:rsidRPr="00E336F2">
              <w:rPr>
                <w:rFonts w:ascii="Calibri" w:eastAsia="Times New Roman" w:hAnsi="Calibri" w:cs="Calibri"/>
                <w:color w:val="000000"/>
                <w:lang w:val="en-US"/>
              </w:rPr>
              <w:t>D</w:t>
            </w:r>
          </w:p>
        </w:tc>
        <w:tc>
          <w:tcPr>
            <w:tcW w:w="960" w:type="dxa"/>
            <w:shd w:val="clear" w:color="000000" w:fill="FF0000"/>
            <w:noWrap/>
            <w:vAlign w:val="bottom"/>
            <w:hideMark/>
          </w:tcPr>
          <w:p w14:paraId="4649CA09"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14</w:t>
            </w:r>
          </w:p>
        </w:tc>
      </w:tr>
      <w:tr w:rsidR="00E336F2" w:rsidRPr="00E336F2" w14:paraId="6BC5274E" w14:textId="77777777" w:rsidTr="00E336F2">
        <w:trPr>
          <w:trHeight w:val="300"/>
          <w:jc w:val="center"/>
        </w:trPr>
        <w:tc>
          <w:tcPr>
            <w:tcW w:w="960" w:type="dxa"/>
            <w:shd w:val="clear" w:color="auto" w:fill="auto"/>
            <w:noWrap/>
            <w:vAlign w:val="bottom"/>
            <w:hideMark/>
          </w:tcPr>
          <w:p w14:paraId="6A648147"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5</w:t>
            </w:r>
          </w:p>
        </w:tc>
        <w:tc>
          <w:tcPr>
            <w:tcW w:w="960" w:type="dxa"/>
            <w:shd w:val="clear" w:color="auto" w:fill="auto"/>
            <w:noWrap/>
            <w:vAlign w:val="bottom"/>
            <w:hideMark/>
          </w:tcPr>
          <w:p w14:paraId="2CC064C0" w14:textId="77777777" w:rsidR="00E336F2" w:rsidRPr="00E336F2" w:rsidRDefault="00E336F2" w:rsidP="00E336F2">
            <w:pPr>
              <w:spacing w:before="0" w:after="0" w:line="240" w:lineRule="auto"/>
              <w:jc w:val="right"/>
              <w:rPr>
                <w:rFonts w:ascii="Calibri" w:eastAsia="Times New Roman" w:hAnsi="Calibri" w:cs="Calibri"/>
                <w:color w:val="000000"/>
                <w:lang w:val="en-US"/>
              </w:rPr>
            </w:pPr>
          </w:p>
        </w:tc>
        <w:tc>
          <w:tcPr>
            <w:tcW w:w="960" w:type="dxa"/>
            <w:shd w:val="clear" w:color="auto" w:fill="auto"/>
            <w:noWrap/>
            <w:vAlign w:val="bottom"/>
            <w:hideMark/>
          </w:tcPr>
          <w:p w14:paraId="6BE5D910"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15</w:t>
            </w:r>
          </w:p>
        </w:tc>
      </w:tr>
      <w:tr w:rsidR="00E336F2" w:rsidRPr="00E336F2" w14:paraId="58A140CF" w14:textId="77777777" w:rsidTr="00E336F2">
        <w:trPr>
          <w:trHeight w:val="300"/>
          <w:jc w:val="center"/>
        </w:trPr>
        <w:tc>
          <w:tcPr>
            <w:tcW w:w="960" w:type="dxa"/>
            <w:shd w:val="clear" w:color="auto" w:fill="auto"/>
            <w:noWrap/>
            <w:vAlign w:val="bottom"/>
            <w:hideMark/>
          </w:tcPr>
          <w:p w14:paraId="0581DC24"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6</w:t>
            </w:r>
          </w:p>
        </w:tc>
        <w:tc>
          <w:tcPr>
            <w:tcW w:w="960" w:type="dxa"/>
            <w:shd w:val="clear" w:color="auto" w:fill="auto"/>
            <w:noWrap/>
            <w:vAlign w:val="bottom"/>
            <w:hideMark/>
          </w:tcPr>
          <w:p w14:paraId="61E70DD8" w14:textId="77777777" w:rsidR="00E336F2" w:rsidRPr="00E336F2" w:rsidRDefault="00E336F2" w:rsidP="00E336F2">
            <w:pPr>
              <w:spacing w:before="0" w:after="0" w:line="240" w:lineRule="auto"/>
              <w:rPr>
                <w:rFonts w:ascii="Calibri" w:eastAsia="Times New Roman" w:hAnsi="Calibri" w:cs="Calibri"/>
                <w:color w:val="000000"/>
                <w:lang w:val="en-US"/>
              </w:rPr>
            </w:pPr>
            <w:r w:rsidRPr="00E336F2">
              <w:rPr>
                <w:rFonts w:ascii="Calibri" w:eastAsia="Times New Roman" w:hAnsi="Calibri" w:cs="Calibri"/>
                <w:color w:val="000000"/>
                <w:lang w:val="en-US"/>
              </w:rPr>
              <w:t>F</w:t>
            </w:r>
          </w:p>
        </w:tc>
        <w:tc>
          <w:tcPr>
            <w:tcW w:w="960" w:type="dxa"/>
            <w:shd w:val="clear" w:color="auto" w:fill="auto"/>
            <w:noWrap/>
            <w:vAlign w:val="bottom"/>
            <w:hideMark/>
          </w:tcPr>
          <w:p w14:paraId="780AFD38"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16</w:t>
            </w:r>
          </w:p>
        </w:tc>
      </w:tr>
      <w:tr w:rsidR="00E336F2" w:rsidRPr="00E336F2" w14:paraId="16353D79" w14:textId="77777777" w:rsidTr="00E336F2">
        <w:trPr>
          <w:trHeight w:val="300"/>
          <w:jc w:val="center"/>
        </w:trPr>
        <w:tc>
          <w:tcPr>
            <w:tcW w:w="960" w:type="dxa"/>
            <w:shd w:val="clear" w:color="000000" w:fill="FF0000"/>
            <w:noWrap/>
            <w:vAlign w:val="bottom"/>
            <w:hideMark/>
          </w:tcPr>
          <w:p w14:paraId="3D401B98" w14:textId="77777777" w:rsidR="00E336F2" w:rsidRPr="00E336F2" w:rsidRDefault="00E336F2" w:rsidP="00E336F2">
            <w:pPr>
              <w:spacing w:before="0" w:after="0" w:line="240" w:lineRule="auto"/>
              <w:rPr>
                <w:rFonts w:ascii="Calibri" w:eastAsia="Times New Roman" w:hAnsi="Calibri" w:cs="Calibri"/>
                <w:color w:val="000000"/>
                <w:lang w:val="en-US"/>
              </w:rPr>
            </w:pPr>
            <w:r w:rsidRPr="00E336F2">
              <w:rPr>
                <w:rFonts w:ascii="Calibri" w:eastAsia="Times New Roman" w:hAnsi="Calibri" w:cs="Calibri"/>
                <w:color w:val="000000"/>
                <w:lang w:val="en-US"/>
              </w:rPr>
              <w:t> </w:t>
            </w:r>
          </w:p>
        </w:tc>
        <w:tc>
          <w:tcPr>
            <w:tcW w:w="960" w:type="dxa"/>
            <w:shd w:val="clear" w:color="000000" w:fill="FF0000"/>
            <w:noWrap/>
            <w:vAlign w:val="bottom"/>
            <w:hideMark/>
          </w:tcPr>
          <w:p w14:paraId="5F6F5A41" w14:textId="77777777" w:rsidR="00E336F2" w:rsidRPr="00E336F2" w:rsidRDefault="00E336F2" w:rsidP="00E336F2">
            <w:pPr>
              <w:spacing w:before="0" w:after="0" w:line="240" w:lineRule="auto"/>
              <w:rPr>
                <w:rFonts w:ascii="Calibri" w:eastAsia="Times New Roman" w:hAnsi="Calibri" w:cs="Calibri"/>
                <w:color w:val="000000"/>
                <w:lang w:val="en-US"/>
              </w:rPr>
            </w:pPr>
            <w:r w:rsidRPr="00E336F2">
              <w:rPr>
                <w:rFonts w:ascii="Calibri" w:eastAsia="Times New Roman" w:hAnsi="Calibri" w:cs="Calibri"/>
                <w:color w:val="000000"/>
                <w:lang w:val="en-US"/>
              </w:rPr>
              <w:t>G</w:t>
            </w:r>
          </w:p>
        </w:tc>
        <w:tc>
          <w:tcPr>
            <w:tcW w:w="960" w:type="dxa"/>
            <w:shd w:val="clear" w:color="000000" w:fill="FF0000"/>
            <w:noWrap/>
            <w:vAlign w:val="bottom"/>
            <w:hideMark/>
          </w:tcPr>
          <w:p w14:paraId="4DE646C1"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17</w:t>
            </w:r>
          </w:p>
        </w:tc>
      </w:tr>
      <w:tr w:rsidR="00E336F2" w:rsidRPr="00E336F2" w14:paraId="4BF5BCC3" w14:textId="77777777" w:rsidTr="00E336F2">
        <w:trPr>
          <w:trHeight w:val="300"/>
          <w:jc w:val="center"/>
        </w:trPr>
        <w:tc>
          <w:tcPr>
            <w:tcW w:w="960" w:type="dxa"/>
            <w:shd w:val="clear" w:color="000000" w:fill="FF0000"/>
            <w:noWrap/>
            <w:vAlign w:val="bottom"/>
            <w:hideMark/>
          </w:tcPr>
          <w:p w14:paraId="1383F8E4" w14:textId="77777777" w:rsidR="00E336F2" w:rsidRPr="00E336F2" w:rsidRDefault="00E336F2" w:rsidP="00E336F2">
            <w:pPr>
              <w:spacing w:before="0" w:after="0" w:line="240" w:lineRule="auto"/>
              <w:rPr>
                <w:rFonts w:ascii="Calibri" w:eastAsia="Times New Roman" w:hAnsi="Calibri" w:cs="Calibri"/>
                <w:color w:val="000000"/>
                <w:lang w:val="en-US"/>
              </w:rPr>
            </w:pPr>
            <w:r w:rsidRPr="00E336F2">
              <w:rPr>
                <w:rFonts w:ascii="Calibri" w:eastAsia="Times New Roman" w:hAnsi="Calibri" w:cs="Calibri"/>
                <w:color w:val="000000"/>
                <w:lang w:val="en-US"/>
              </w:rPr>
              <w:t> </w:t>
            </w:r>
          </w:p>
        </w:tc>
        <w:tc>
          <w:tcPr>
            <w:tcW w:w="960" w:type="dxa"/>
            <w:shd w:val="clear" w:color="000000" w:fill="FF0000"/>
            <w:noWrap/>
            <w:vAlign w:val="bottom"/>
            <w:hideMark/>
          </w:tcPr>
          <w:p w14:paraId="48F00391" w14:textId="77777777" w:rsidR="00E336F2" w:rsidRPr="00E336F2" w:rsidRDefault="00E336F2" w:rsidP="00E336F2">
            <w:pPr>
              <w:spacing w:before="0" w:after="0" w:line="240" w:lineRule="auto"/>
              <w:rPr>
                <w:rFonts w:ascii="Calibri" w:eastAsia="Times New Roman" w:hAnsi="Calibri" w:cs="Calibri"/>
                <w:color w:val="000000"/>
                <w:lang w:val="en-US"/>
              </w:rPr>
            </w:pPr>
            <w:r w:rsidRPr="00E336F2">
              <w:rPr>
                <w:rFonts w:ascii="Calibri" w:eastAsia="Times New Roman" w:hAnsi="Calibri" w:cs="Calibri"/>
                <w:color w:val="000000"/>
                <w:lang w:val="en-US"/>
              </w:rPr>
              <w:t>H</w:t>
            </w:r>
          </w:p>
        </w:tc>
        <w:tc>
          <w:tcPr>
            <w:tcW w:w="960" w:type="dxa"/>
            <w:shd w:val="clear" w:color="000000" w:fill="FF0000"/>
            <w:noWrap/>
            <w:vAlign w:val="bottom"/>
            <w:hideMark/>
          </w:tcPr>
          <w:p w14:paraId="3AC5A91E"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18</w:t>
            </w:r>
          </w:p>
        </w:tc>
      </w:tr>
      <w:tr w:rsidR="00E336F2" w:rsidRPr="00E336F2" w14:paraId="7B405133" w14:textId="77777777" w:rsidTr="00E336F2">
        <w:trPr>
          <w:trHeight w:val="300"/>
          <w:jc w:val="center"/>
        </w:trPr>
        <w:tc>
          <w:tcPr>
            <w:tcW w:w="960" w:type="dxa"/>
            <w:shd w:val="clear" w:color="auto" w:fill="auto"/>
            <w:noWrap/>
            <w:vAlign w:val="bottom"/>
            <w:hideMark/>
          </w:tcPr>
          <w:p w14:paraId="2D576F04"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9</w:t>
            </w:r>
          </w:p>
        </w:tc>
        <w:tc>
          <w:tcPr>
            <w:tcW w:w="960" w:type="dxa"/>
            <w:shd w:val="clear" w:color="auto" w:fill="auto"/>
            <w:noWrap/>
            <w:vAlign w:val="bottom"/>
            <w:hideMark/>
          </w:tcPr>
          <w:p w14:paraId="0E4AAEB1" w14:textId="77777777" w:rsidR="00E336F2" w:rsidRPr="00E336F2" w:rsidRDefault="00E336F2" w:rsidP="00E336F2">
            <w:pPr>
              <w:spacing w:before="0" w:after="0" w:line="240" w:lineRule="auto"/>
              <w:jc w:val="right"/>
              <w:rPr>
                <w:rFonts w:ascii="Calibri" w:eastAsia="Times New Roman" w:hAnsi="Calibri" w:cs="Calibri"/>
                <w:color w:val="000000"/>
                <w:lang w:val="en-US"/>
              </w:rPr>
            </w:pPr>
          </w:p>
        </w:tc>
        <w:tc>
          <w:tcPr>
            <w:tcW w:w="960" w:type="dxa"/>
            <w:shd w:val="clear" w:color="auto" w:fill="auto"/>
            <w:noWrap/>
            <w:vAlign w:val="bottom"/>
            <w:hideMark/>
          </w:tcPr>
          <w:p w14:paraId="621C85A7"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19</w:t>
            </w:r>
          </w:p>
        </w:tc>
      </w:tr>
      <w:tr w:rsidR="00E336F2" w:rsidRPr="00E336F2" w14:paraId="16F52EAE" w14:textId="77777777" w:rsidTr="00E336F2">
        <w:trPr>
          <w:trHeight w:val="300"/>
          <w:jc w:val="center"/>
        </w:trPr>
        <w:tc>
          <w:tcPr>
            <w:tcW w:w="960" w:type="dxa"/>
            <w:shd w:val="clear" w:color="auto" w:fill="auto"/>
            <w:noWrap/>
            <w:vAlign w:val="bottom"/>
            <w:hideMark/>
          </w:tcPr>
          <w:p w14:paraId="6D780331"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10</w:t>
            </w:r>
          </w:p>
        </w:tc>
        <w:tc>
          <w:tcPr>
            <w:tcW w:w="960" w:type="dxa"/>
            <w:shd w:val="clear" w:color="auto" w:fill="auto"/>
            <w:noWrap/>
            <w:vAlign w:val="bottom"/>
            <w:hideMark/>
          </w:tcPr>
          <w:p w14:paraId="301F5DC5" w14:textId="77777777" w:rsidR="00E336F2" w:rsidRPr="00E336F2" w:rsidRDefault="00E336F2" w:rsidP="00E336F2">
            <w:pPr>
              <w:spacing w:before="0" w:after="0" w:line="240" w:lineRule="auto"/>
              <w:rPr>
                <w:rFonts w:ascii="Calibri" w:eastAsia="Times New Roman" w:hAnsi="Calibri" w:cs="Calibri"/>
                <w:color w:val="000000"/>
                <w:lang w:val="en-US"/>
              </w:rPr>
            </w:pPr>
            <w:r w:rsidRPr="00E336F2">
              <w:rPr>
                <w:rFonts w:ascii="Calibri" w:eastAsia="Times New Roman" w:hAnsi="Calibri" w:cs="Calibri"/>
                <w:color w:val="000000"/>
                <w:lang w:val="en-US"/>
              </w:rPr>
              <w:t>J</w:t>
            </w:r>
          </w:p>
        </w:tc>
        <w:tc>
          <w:tcPr>
            <w:tcW w:w="960" w:type="dxa"/>
            <w:shd w:val="clear" w:color="auto" w:fill="auto"/>
            <w:noWrap/>
            <w:vAlign w:val="bottom"/>
            <w:hideMark/>
          </w:tcPr>
          <w:p w14:paraId="3E5D28DB" w14:textId="77777777" w:rsidR="00E336F2" w:rsidRPr="00E336F2" w:rsidRDefault="00E336F2" w:rsidP="00E336F2">
            <w:pPr>
              <w:spacing w:before="0" w:after="0" w:line="240" w:lineRule="auto"/>
              <w:jc w:val="right"/>
              <w:rPr>
                <w:rFonts w:ascii="Calibri" w:eastAsia="Times New Roman" w:hAnsi="Calibri" w:cs="Calibri"/>
                <w:color w:val="000000"/>
                <w:lang w:val="en-US"/>
              </w:rPr>
            </w:pPr>
            <w:r w:rsidRPr="00E336F2">
              <w:rPr>
                <w:rFonts w:ascii="Calibri" w:eastAsia="Times New Roman" w:hAnsi="Calibri" w:cs="Calibri"/>
                <w:color w:val="000000"/>
                <w:lang w:val="en-US"/>
              </w:rPr>
              <w:t>20</w:t>
            </w:r>
          </w:p>
        </w:tc>
      </w:tr>
    </w:tbl>
    <w:p w14:paraId="33961C84" w14:textId="2E873CFE" w:rsidR="00E336F2" w:rsidRDefault="00D91E3D" w:rsidP="00E336F2">
      <w:pPr>
        <w:pStyle w:val="ListParagraph"/>
        <w:numPr>
          <w:ilvl w:val="0"/>
          <w:numId w:val="0"/>
        </w:numPr>
        <w:ind w:left="720"/>
      </w:pPr>
      <w:r>
        <w:t xml:space="preserve">Note- </w:t>
      </w:r>
      <w:r w:rsidR="000A5F48">
        <w:t>If column 2 was selected, row 9 will be deleted as well</w:t>
      </w:r>
    </w:p>
    <w:p w14:paraId="40290728" w14:textId="77777777" w:rsidR="000671A5" w:rsidRPr="00EE5AAB" w:rsidRDefault="004D5620" w:rsidP="0041093D">
      <w:pPr>
        <w:pStyle w:val="ListParagraph"/>
        <w:rPr>
          <w:b/>
          <w:bCs/>
        </w:rPr>
      </w:pPr>
      <w:r w:rsidRPr="00EE5AAB">
        <w:rPr>
          <w:b/>
          <w:bCs/>
        </w:rPr>
        <w:t>Mean imputation</w:t>
      </w:r>
    </w:p>
    <w:p w14:paraId="205F4572" w14:textId="767F67C4" w:rsidR="000671A5" w:rsidRDefault="000671A5" w:rsidP="000671A5">
      <w:pPr>
        <w:pStyle w:val="ListParagraph"/>
        <w:numPr>
          <w:ilvl w:val="1"/>
          <w:numId w:val="20"/>
        </w:numPr>
      </w:pPr>
      <w:r>
        <w:t>Applicable for Numeric columns only</w:t>
      </w:r>
    </w:p>
    <w:p w14:paraId="7AA64C5B" w14:textId="3CA45A52" w:rsidR="00D905D9" w:rsidRDefault="004D5620" w:rsidP="000671A5">
      <w:pPr>
        <w:pStyle w:val="ListParagraph"/>
        <w:numPr>
          <w:ilvl w:val="1"/>
          <w:numId w:val="20"/>
        </w:numPr>
      </w:pPr>
      <w:r>
        <w:t>The missing values will get replaced with the mean value of the selected column</w:t>
      </w:r>
    </w:p>
    <w:p w14:paraId="0829C047" w14:textId="70F51645" w:rsidR="00814330" w:rsidRDefault="00814330" w:rsidP="00814330">
      <w:pPr>
        <w:pStyle w:val="ListParagraph"/>
        <w:numPr>
          <w:ilvl w:val="0"/>
          <w:numId w:val="0"/>
        </w:numPr>
        <w:ind w:left="1440"/>
      </w:pPr>
      <w:r>
        <w:lastRenderedPageBreak/>
        <w:t>Ex, in the column given below, Mean value is 3. So, the missing values will get replaced with 3</w:t>
      </w:r>
    </w:p>
    <w:tbl>
      <w:tblPr>
        <w:tblStyle w:val="TableGrid"/>
        <w:tblW w:w="0" w:type="auto"/>
        <w:jc w:val="center"/>
        <w:tblLook w:val="04A0" w:firstRow="1" w:lastRow="0" w:firstColumn="1" w:lastColumn="0" w:noHBand="0" w:noVBand="1"/>
      </w:tblPr>
      <w:tblGrid>
        <w:gridCol w:w="1555"/>
        <w:gridCol w:w="3260"/>
      </w:tblGrid>
      <w:tr w:rsidR="00814330" w14:paraId="53388801" w14:textId="77777777" w:rsidTr="00814330">
        <w:trPr>
          <w:jc w:val="center"/>
        </w:trPr>
        <w:tc>
          <w:tcPr>
            <w:tcW w:w="1555" w:type="dxa"/>
          </w:tcPr>
          <w:p w14:paraId="6C57A547" w14:textId="321DC979" w:rsidR="00814330" w:rsidRPr="00814330" w:rsidRDefault="00814330" w:rsidP="00814330">
            <w:pPr>
              <w:spacing w:line="240" w:lineRule="auto"/>
              <w:rPr>
                <w:b/>
                <w:bCs/>
              </w:rPr>
            </w:pPr>
            <w:r w:rsidRPr="00814330">
              <w:rPr>
                <w:b/>
                <w:bCs/>
              </w:rPr>
              <w:t>Col A</w:t>
            </w:r>
          </w:p>
        </w:tc>
        <w:tc>
          <w:tcPr>
            <w:tcW w:w="3260" w:type="dxa"/>
          </w:tcPr>
          <w:p w14:paraId="796C8508" w14:textId="1603CC99" w:rsidR="00814330" w:rsidRPr="00814330" w:rsidRDefault="00814330" w:rsidP="00814330">
            <w:pPr>
              <w:spacing w:line="240" w:lineRule="auto"/>
              <w:rPr>
                <w:b/>
                <w:bCs/>
              </w:rPr>
            </w:pPr>
            <w:r w:rsidRPr="00814330">
              <w:rPr>
                <w:b/>
                <w:bCs/>
              </w:rPr>
              <w:t>Output of Mean Imputation</w:t>
            </w:r>
          </w:p>
        </w:tc>
      </w:tr>
      <w:tr w:rsidR="00814330" w14:paraId="6A586494" w14:textId="77777777" w:rsidTr="00814330">
        <w:trPr>
          <w:jc w:val="center"/>
        </w:trPr>
        <w:tc>
          <w:tcPr>
            <w:tcW w:w="1555" w:type="dxa"/>
          </w:tcPr>
          <w:p w14:paraId="3AC67132" w14:textId="085C7706" w:rsidR="00814330" w:rsidRDefault="00814330" w:rsidP="00814330">
            <w:pPr>
              <w:spacing w:line="240" w:lineRule="auto"/>
            </w:pPr>
            <w:r>
              <w:t>1</w:t>
            </w:r>
          </w:p>
        </w:tc>
        <w:tc>
          <w:tcPr>
            <w:tcW w:w="3260" w:type="dxa"/>
          </w:tcPr>
          <w:p w14:paraId="69F1550B" w14:textId="10BBCECE" w:rsidR="00814330" w:rsidRDefault="00814330" w:rsidP="00814330">
            <w:pPr>
              <w:spacing w:line="240" w:lineRule="auto"/>
            </w:pPr>
            <w:r>
              <w:t>1</w:t>
            </w:r>
          </w:p>
        </w:tc>
      </w:tr>
      <w:tr w:rsidR="00814330" w14:paraId="72D7F9EA" w14:textId="77777777" w:rsidTr="00814330">
        <w:trPr>
          <w:jc w:val="center"/>
        </w:trPr>
        <w:tc>
          <w:tcPr>
            <w:tcW w:w="1555" w:type="dxa"/>
          </w:tcPr>
          <w:p w14:paraId="5C177CF2" w14:textId="124C56AE" w:rsidR="00814330" w:rsidRDefault="00814330" w:rsidP="00814330">
            <w:pPr>
              <w:spacing w:line="240" w:lineRule="auto"/>
            </w:pPr>
            <w:r>
              <w:t>2</w:t>
            </w:r>
          </w:p>
        </w:tc>
        <w:tc>
          <w:tcPr>
            <w:tcW w:w="3260" w:type="dxa"/>
          </w:tcPr>
          <w:p w14:paraId="0C21416F" w14:textId="7FDF0D99" w:rsidR="00814330" w:rsidRDefault="00814330" w:rsidP="00814330">
            <w:pPr>
              <w:spacing w:line="240" w:lineRule="auto"/>
            </w:pPr>
            <w:r>
              <w:t>2</w:t>
            </w:r>
          </w:p>
        </w:tc>
      </w:tr>
      <w:tr w:rsidR="00814330" w14:paraId="3E60C4BD" w14:textId="77777777" w:rsidTr="00814330">
        <w:trPr>
          <w:jc w:val="center"/>
        </w:trPr>
        <w:tc>
          <w:tcPr>
            <w:tcW w:w="1555" w:type="dxa"/>
          </w:tcPr>
          <w:p w14:paraId="629B87DB" w14:textId="1D0BC5BE" w:rsidR="00814330" w:rsidRDefault="00814330" w:rsidP="00814330">
            <w:pPr>
              <w:spacing w:line="240" w:lineRule="auto"/>
            </w:pPr>
            <w:r>
              <w:t>3</w:t>
            </w:r>
          </w:p>
        </w:tc>
        <w:tc>
          <w:tcPr>
            <w:tcW w:w="3260" w:type="dxa"/>
          </w:tcPr>
          <w:p w14:paraId="03B7D486" w14:textId="6F06F2D5" w:rsidR="00814330" w:rsidRDefault="00814330" w:rsidP="00814330">
            <w:pPr>
              <w:spacing w:line="240" w:lineRule="auto"/>
            </w:pPr>
            <w:r>
              <w:t>3</w:t>
            </w:r>
          </w:p>
        </w:tc>
      </w:tr>
      <w:tr w:rsidR="00814330" w14:paraId="0C057450" w14:textId="77777777" w:rsidTr="00814330">
        <w:trPr>
          <w:jc w:val="center"/>
        </w:trPr>
        <w:tc>
          <w:tcPr>
            <w:tcW w:w="1555" w:type="dxa"/>
          </w:tcPr>
          <w:p w14:paraId="21685902" w14:textId="77777777" w:rsidR="00814330" w:rsidRDefault="00814330" w:rsidP="00814330">
            <w:pPr>
              <w:spacing w:line="240" w:lineRule="auto"/>
            </w:pPr>
          </w:p>
        </w:tc>
        <w:tc>
          <w:tcPr>
            <w:tcW w:w="3260" w:type="dxa"/>
          </w:tcPr>
          <w:p w14:paraId="3B2B6D1B" w14:textId="4C34933D" w:rsidR="00814330" w:rsidRDefault="00814330" w:rsidP="00814330">
            <w:pPr>
              <w:spacing w:line="240" w:lineRule="auto"/>
            </w:pPr>
            <w:r>
              <w:t>3</w:t>
            </w:r>
          </w:p>
        </w:tc>
      </w:tr>
      <w:tr w:rsidR="00814330" w14:paraId="40E928DC" w14:textId="77777777" w:rsidTr="00814330">
        <w:trPr>
          <w:jc w:val="center"/>
        </w:trPr>
        <w:tc>
          <w:tcPr>
            <w:tcW w:w="1555" w:type="dxa"/>
          </w:tcPr>
          <w:p w14:paraId="484BC9D3" w14:textId="67ADC12B" w:rsidR="00814330" w:rsidRDefault="00814330" w:rsidP="00814330">
            <w:pPr>
              <w:spacing w:line="240" w:lineRule="auto"/>
            </w:pPr>
            <w:r>
              <w:t>4</w:t>
            </w:r>
          </w:p>
        </w:tc>
        <w:tc>
          <w:tcPr>
            <w:tcW w:w="3260" w:type="dxa"/>
          </w:tcPr>
          <w:p w14:paraId="1E8A764D" w14:textId="1313C8EC" w:rsidR="00814330" w:rsidRDefault="00814330" w:rsidP="00814330">
            <w:pPr>
              <w:spacing w:line="240" w:lineRule="auto"/>
            </w:pPr>
            <w:r>
              <w:t>4</w:t>
            </w:r>
          </w:p>
        </w:tc>
      </w:tr>
      <w:tr w:rsidR="00814330" w14:paraId="0A51B125" w14:textId="77777777" w:rsidTr="00814330">
        <w:trPr>
          <w:jc w:val="center"/>
        </w:trPr>
        <w:tc>
          <w:tcPr>
            <w:tcW w:w="1555" w:type="dxa"/>
          </w:tcPr>
          <w:p w14:paraId="4BD1654D" w14:textId="0FD882D7" w:rsidR="00814330" w:rsidRDefault="00814330" w:rsidP="00814330">
            <w:pPr>
              <w:spacing w:line="240" w:lineRule="auto"/>
            </w:pPr>
          </w:p>
        </w:tc>
        <w:tc>
          <w:tcPr>
            <w:tcW w:w="3260" w:type="dxa"/>
          </w:tcPr>
          <w:p w14:paraId="3B280B99" w14:textId="0BDF5C65" w:rsidR="00814330" w:rsidRDefault="00814330" w:rsidP="00814330">
            <w:pPr>
              <w:spacing w:line="240" w:lineRule="auto"/>
            </w:pPr>
            <w:r>
              <w:t>3</w:t>
            </w:r>
          </w:p>
        </w:tc>
      </w:tr>
      <w:tr w:rsidR="00814330" w14:paraId="7A63387B" w14:textId="77777777" w:rsidTr="00814330">
        <w:trPr>
          <w:jc w:val="center"/>
        </w:trPr>
        <w:tc>
          <w:tcPr>
            <w:tcW w:w="1555" w:type="dxa"/>
          </w:tcPr>
          <w:p w14:paraId="6133BD47" w14:textId="10AE6631" w:rsidR="00814330" w:rsidRDefault="00814330" w:rsidP="00814330">
            <w:pPr>
              <w:spacing w:line="240" w:lineRule="auto"/>
            </w:pPr>
            <w:r>
              <w:t>5</w:t>
            </w:r>
          </w:p>
        </w:tc>
        <w:tc>
          <w:tcPr>
            <w:tcW w:w="3260" w:type="dxa"/>
          </w:tcPr>
          <w:p w14:paraId="18F1414F" w14:textId="12E84983" w:rsidR="00814330" w:rsidRDefault="00814330" w:rsidP="00814330">
            <w:pPr>
              <w:spacing w:line="240" w:lineRule="auto"/>
            </w:pPr>
            <w:r>
              <w:t>5</w:t>
            </w:r>
          </w:p>
        </w:tc>
      </w:tr>
    </w:tbl>
    <w:p w14:paraId="327F07E0" w14:textId="77777777" w:rsidR="00814330" w:rsidRDefault="00814330" w:rsidP="00814330"/>
    <w:p w14:paraId="2EA4308D" w14:textId="77777777" w:rsidR="000671A5" w:rsidRPr="00EE5AAB" w:rsidRDefault="004D5620" w:rsidP="0041093D">
      <w:pPr>
        <w:pStyle w:val="ListParagraph"/>
        <w:rPr>
          <w:b/>
          <w:bCs/>
        </w:rPr>
      </w:pPr>
      <w:r w:rsidRPr="00EE5AAB">
        <w:rPr>
          <w:b/>
          <w:bCs/>
        </w:rPr>
        <w:t>Median imputation</w:t>
      </w:r>
    </w:p>
    <w:p w14:paraId="25513586" w14:textId="7F502C25" w:rsidR="000671A5" w:rsidRDefault="000671A5" w:rsidP="000671A5">
      <w:pPr>
        <w:pStyle w:val="ListParagraph"/>
        <w:numPr>
          <w:ilvl w:val="1"/>
          <w:numId w:val="20"/>
        </w:numPr>
      </w:pPr>
      <w:r>
        <w:t>Applicable for Numeric columns only</w:t>
      </w:r>
    </w:p>
    <w:p w14:paraId="0BD73D17" w14:textId="665BA3BB" w:rsidR="00D905D9" w:rsidRDefault="004D5620" w:rsidP="000671A5">
      <w:pPr>
        <w:pStyle w:val="ListParagraph"/>
        <w:numPr>
          <w:ilvl w:val="1"/>
          <w:numId w:val="20"/>
        </w:numPr>
      </w:pPr>
      <w:r>
        <w:t>The missing values will get replaced with the Median value of the selected column</w:t>
      </w:r>
    </w:p>
    <w:p w14:paraId="64A5254F" w14:textId="5B4120BD" w:rsidR="00814330" w:rsidRDefault="00814330" w:rsidP="00814330">
      <w:pPr>
        <w:pStyle w:val="ListParagraph"/>
        <w:numPr>
          <w:ilvl w:val="0"/>
          <w:numId w:val="0"/>
        </w:numPr>
        <w:ind w:left="1440"/>
      </w:pPr>
      <w:r>
        <w:t>In the example below, Median value is 3, hence the missing values will get replaced with 3</w:t>
      </w:r>
    </w:p>
    <w:tbl>
      <w:tblPr>
        <w:tblStyle w:val="TableGrid"/>
        <w:tblW w:w="0" w:type="auto"/>
        <w:jc w:val="center"/>
        <w:tblLook w:val="04A0" w:firstRow="1" w:lastRow="0" w:firstColumn="1" w:lastColumn="0" w:noHBand="0" w:noVBand="1"/>
      </w:tblPr>
      <w:tblGrid>
        <w:gridCol w:w="1555"/>
        <w:gridCol w:w="3543"/>
      </w:tblGrid>
      <w:tr w:rsidR="00814330" w:rsidRPr="00814330" w14:paraId="6662A4E0" w14:textId="77777777" w:rsidTr="00E604AF">
        <w:trPr>
          <w:jc w:val="center"/>
        </w:trPr>
        <w:tc>
          <w:tcPr>
            <w:tcW w:w="1555" w:type="dxa"/>
          </w:tcPr>
          <w:p w14:paraId="1555C35A" w14:textId="77777777" w:rsidR="00814330" w:rsidRPr="00814330" w:rsidRDefault="00814330" w:rsidP="002E0ACB">
            <w:pPr>
              <w:spacing w:line="240" w:lineRule="auto"/>
              <w:rPr>
                <w:b/>
                <w:bCs/>
              </w:rPr>
            </w:pPr>
            <w:r w:rsidRPr="00814330">
              <w:rPr>
                <w:b/>
                <w:bCs/>
              </w:rPr>
              <w:t>Col A</w:t>
            </w:r>
          </w:p>
        </w:tc>
        <w:tc>
          <w:tcPr>
            <w:tcW w:w="3543" w:type="dxa"/>
          </w:tcPr>
          <w:p w14:paraId="16341051" w14:textId="285DA70C" w:rsidR="00814330" w:rsidRPr="00814330" w:rsidRDefault="00814330" w:rsidP="002E0ACB">
            <w:pPr>
              <w:spacing w:line="240" w:lineRule="auto"/>
              <w:rPr>
                <w:b/>
                <w:bCs/>
              </w:rPr>
            </w:pPr>
            <w:r w:rsidRPr="00814330">
              <w:rPr>
                <w:b/>
                <w:bCs/>
              </w:rPr>
              <w:t xml:space="preserve">Output of </w:t>
            </w:r>
            <w:r w:rsidR="00E604AF">
              <w:rPr>
                <w:b/>
                <w:bCs/>
              </w:rPr>
              <w:t>Median</w:t>
            </w:r>
            <w:r w:rsidRPr="00814330">
              <w:rPr>
                <w:b/>
                <w:bCs/>
              </w:rPr>
              <w:t xml:space="preserve"> Imputation</w:t>
            </w:r>
          </w:p>
        </w:tc>
      </w:tr>
      <w:tr w:rsidR="00814330" w14:paraId="73D780C9" w14:textId="77777777" w:rsidTr="00E604AF">
        <w:trPr>
          <w:jc w:val="center"/>
        </w:trPr>
        <w:tc>
          <w:tcPr>
            <w:tcW w:w="1555" w:type="dxa"/>
          </w:tcPr>
          <w:p w14:paraId="715C2114" w14:textId="77777777" w:rsidR="00814330" w:rsidRDefault="00814330" w:rsidP="002E0ACB">
            <w:pPr>
              <w:spacing w:line="240" w:lineRule="auto"/>
            </w:pPr>
            <w:r>
              <w:t>1</w:t>
            </w:r>
          </w:p>
        </w:tc>
        <w:tc>
          <w:tcPr>
            <w:tcW w:w="3543" w:type="dxa"/>
          </w:tcPr>
          <w:p w14:paraId="766DF832" w14:textId="77777777" w:rsidR="00814330" w:rsidRDefault="00814330" w:rsidP="002E0ACB">
            <w:pPr>
              <w:spacing w:line="240" w:lineRule="auto"/>
            </w:pPr>
            <w:r>
              <w:t>1</w:t>
            </w:r>
          </w:p>
        </w:tc>
      </w:tr>
      <w:tr w:rsidR="00814330" w14:paraId="16C5AACE" w14:textId="77777777" w:rsidTr="00E604AF">
        <w:trPr>
          <w:jc w:val="center"/>
        </w:trPr>
        <w:tc>
          <w:tcPr>
            <w:tcW w:w="1555" w:type="dxa"/>
          </w:tcPr>
          <w:p w14:paraId="2D748B24" w14:textId="77777777" w:rsidR="00814330" w:rsidRDefault="00814330" w:rsidP="002E0ACB">
            <w:pPr>
              <w:spacing w:line="240" w:lineRule="auto"/>
            </w:pPr>
            <w:r>
              <w:t>2</w:t>
            </w:r>
          </w:p>
        </w:tc>
        <w:tc>
          <w:tcPr>
            <w:tcW w:w="3543" w:type="dxa"/>
          </w:tcPr>
          <w:p w14:paraId="6B0AC21C" w14:textId="77777777" w:rsidR="00814330" w:rsidRDefault="00814330" w:rsidP="002E0ACB">
            <w:pPr>
              <w:spacing w:line="240" w:lineRule="auto"/>
            </w:pPr>
            <w:r>
              <w:t>2</w:t>
            </w:r>
          </w:p>
        </w:tc>
      </w:tr>
      <w:tr w:rsidR="00814330" w14:paraId="611ED8FF" w14:textId="77777777" w:rsidTr="00E604AF">
        <w:trPr>
          <w:jc w:val="center"/>
        </w:trPr>
        <w:tc>
          <w:tcPr>
            <w:tcW w:w="1555" w:type="dxa"/>
          </w:tcPr>
          <w:p w14:paraId="3836536A" w14:textId="77777777" w:rsidR="00814330" w:rsidRDefault="00814330" w:rsidP="002E0ACB">
            <w:pPr>
              <w:spacing w:line="240" w:lineRule="auto"/>
            </w:pPr>
            <w:r>
              <w:t>3</w:t>
            </w:r>
          </w:p>
        </w:tc>
        <w:tc>
          <w:tcPr>
            <w:tcW w:w="3543" w:type="dxa"/>
          </w:tcPr>
          <w:p w14:paraId="172AD44A" w14:textId="77777777" w:rsidR="00814330" w:rsidRDefault="00814330" w:rsidP="002E0ACB">
            <w:pPr>
              <w:spacing w:line="240" w:lineRule="auto"/>
            </w:pPr>
            <w:r>
              <w:t>3</w:t>
            </w:r>
          </w:p>
        </w:tc>
      </w:tr>
      <w:tr w:rsidR="00814330" w14:paraId="0727A045" w14:textId="77777777" w:rsidTr="00E604AF">
        <w:trPr>
          <w:jc w:val="center"/>
        </w:trPr>
        <w:tc>
          <w:tcPr>
            <w:tcW w:w="1555" w:type="dxa"/>
          </w:tcPr>
          <w:p w14:paraId="77779EBA" w14:textId="77777777" w:rsidR="00814330" w:rsidRDefault="00814330" w:rsidP="002E0ACB">
            <w:pPr>
              <w:spacing w:line="240" w:lineRule="auto"/>
            </w:pPr>
          </w:p>
        </w:tc>
        <w:tc>
          <w:tcPr>
            <w:tcW w:w="3543" w:type="dxa"/>
          </w:tcPr>
          <w:p w14:paraId="43113B95" w14:textId="77777777" w:rsidR="00814330" w:rsidRDefault="00814330" w:rsidP="002E0ACB">
            <w:pPr>
              <w:spacing w:line="240" w:lineRule="auto"/>
            </w:pPr>
            <w:r>
              <w:t>3</w:t>
            </w:r>
          </w:p>
        </w:tc>
      </w:tr>
      <w:tr w:rsidR="00814330" w14:paraId="7E1AD55D" w14:textId="77777777" w:rsidTr="00E604AF">
        <w:trPr>
          <w:jc w:val="center"/>
        </w:trPr>
        <w:tc>
          <w:tcPr>
            <w:tcW w:w="1555" w:type="dxa"/>
          </w:tcPr>
          <w:p w14:paraId="163C2214" w14:textId="77777777" w:rsidR="00814330" w:rsidRDefault="00814330" w:rsidP="002E0ACB">
            <w:pPr>
              <w:spacing w:line="240" w:lineRule="auto"/>
            </w:pPr>
            <w:r>
              <w:t>4</w:t>
            </w:r>
          </w:p>
        </w:tc>
        <w:tc>
          <w:tcPr>
            <w:tcW w:w="3543" w:type="dxa"/>
          </w:tcPr>
          <w:p w14:paraId="1BF416C9" w14:textId="77777777" w:rsidR="00814330" w:rsidRDefault="00814330" w:rsidP="002E0ACB">
            <w:pPr>
              <w:spacing w:line="240" w:lineRule="auto"/>
            </w:pPr>
            <w:r>
              <w:t>4</w:t>
            </w:r>
          </w:p>
        </w:tc>
      </w:tr>
      <w:tr w:rsidR="00814330" w14:paraId="62A6C321" w14:textId="77777777" w:rsidTr="00E604AF">
        <w:trPr>
          <w:jc w:val="center"/>
        </w:trPr>
        <w:tc>
          <w:tcPr>
            <w:tcW w:w="1555" w:type="dxa"/>
          </w:tcPr>
          <w:p w14:paraId="66784166" w14:textId="77777777" w:rsidR="00814330" w:rsidRDefault="00814330" w:rsidP="002E0ACB">
            <w:pPr>
              <w:spacing w:line="240" w:lineRule="auto"/>
            </w:pPr>
          </w:p>
        </w:tc>
        <w:tc>
          <w:tcPr>
            <w:tcW w:w="3543" w:type="dxa"/>
          </w:tcPr>
          <w:p w14:paraId="2E71E68F" w14:textId="77777777" w:rsidR="00814330" w:rsidRDefault="00814330" w:rsidP="002E0ACB">
            <w:pPr>
              <w:spacing w:line="240" w:lineRule="auto"/>
            </w:pPr>
            <w:r>
              <w:t>3</w:t>
            </w:r>
          </w:p>
        </w:tc>
      </w:tr>
      <w:tr w:rsidR="00814330" w14:paraId="12B9360F" w14:textId="77777777" w:rsidTr="00E604AF">
        <w:trPr>
          <w:jc w:val="center"/>
        </w:trPr>
        <w:tc>
          <w:tcPr>
            <w:tcW w:w="1555" w:type="dxa"/>
          </w:tcPr>
          <w:p w14:paraId="3298B842" w14:textId="77777777" w:rsidR="00814330" w:rsidRDefault="00814330" w:rsidP="002E0ACB">
            <w:pPr>
              <w:spacing w:line="240" w:lineRule="auto"/>
            </w:pPr>
            <w:r>
              <w:t>5</w:t>
            </w:r>
          </w:p>
        </w:tc>
        <w:tc>
          <w:tcPr>
            <w:tcW w:w="3543" w:type="dxa"/>
          </w:tcPr>
          <w:p w14:paraId="27E18BB4" w14:textId="77777777" w:rsidR="00814330" w:rsidRDefault="00814330" w:rsidP="002E0ACB">
            <w:pPr>
              <w:spacing w:line="240" w:lineRule="auto"/>
            </w:pPr>
            <w:r>
              <w:t>5</w:t>
            </w:r>
          </w:p>
        </w:tc>
      </w:tr>
    </w:tbl>
    <w:p w14:paraId="1A4B001C" w14:textId="77777777" w:rsidR="00814330" w:rsidRDefault="00814330" w:rsidP="00814330">
      <w:pPr>
        <w:pStyle w:val="ListParagraph"/>
        <w:numPr>
          <w:ilvl w:val="0"/>
          <w:numId w:val="0"/>
        </w:numPr>
        <w:ind w:left="720"/>
      </w:pPr>
    </w:p>
    <w:p w14:paraId="0846CB26" w14:textId="7907E620" w:rsidR="004D5620" w:rsidRPr="00EE5AAB" w:rsidRDefault="000671A5" w:rsidP="0041093D">
      <w:pPr>
        <w:pStyle w:val="ListParagraph"/>
        <w:rPr>
          <w:b/>
          <w:bCs/>
        </w:rPr>
      </w:pPr>
      <w:r w:rsidRPr="00EE5AAB">
        <w:rPr>
          <w:b/>
          <w:bCs/>
        </w:rPr>
        <w:t>Mode Imputation</w:t>
      </w:r>
    </w:p>
    <w:p w14:paraId="3F1462E5" w14:textId="7AF07CCB" w:rsidR="000671A5" w:rsidRDefault="000671A5" w:rsidP="000671A5">
      <w:pPr>
        <w:pStyle w:val="ListParagraph"/>
        <w:numPr>
          <w:ilvl w:val="1"/>
          <w:numId w:val="20"/>
        </w:numPr>
      </w:pPr>
      <w:r>
        <w:t>Applicable for Numeric columns only</w:t>
      </w:r>
    </w:p>
    <w:p w14:paraId="76F07B64" w14:textId="558B4418" w:rsidR="000671A5" w:rsidRDefault="000671A5" w:rsidP="000671A5">
      <w:pPr>
        <w:pStyle w:val="ListParagraph"/>
        <w:numPr>
          <w:ilvl w:val="1"/>
          <w:numId w:val="20"/>
        </w:numPr>
      </w:pPr>
      <w:r>
        <w:lastRenderedPageBreak/>
        <w:t>The missing values will get replaced with the Mode value of the selected column</w:t>
      </w:r>
    </w:p>
    <w:p w14:paraId="5AC02E33" w14:textId="341C41FF" w:rsidR="00814330" w:rsidRDefault="00814330" w:rsidP="00814330">
      <w:pPr>
        <w:pStyle w:val="ListParagraph"/>
        <w:numPr>
          <w:ilvl w:val="0"/>
          <w:numId w:val="0"/>
        </w:numPr>
        <w:ind w:left="1440"/>
      </w:pPr>
      <w:r>
        <w:t xml:space="preserve">In the example below, Mode of Col A is 4 as it is </w:t>
      </w:r>
      <w:r w:rsidRPr="000A5F48">
        <w:rPr>
          <w:b/>
          <w:bCs/>
        </w:rPr>
        <w:t>most frequently appearing</w:t>
      </w:r>
      <w:r>
        <w:t xml:space="preserve"> value. Hence, the missing values will get replaced with 4</w:t>
      </w:r>
    </w:p>
    <w:p w14:paraId="3B1CB592" w14:textId="576E6506" w:rsidR="00E57733" w:rsidRDefault="00E57733" w:rsidP="00814330">
      <w:pPr>
        <w:pStyle w:val="ListParagraph"/>
        <w:numPr>
          <w:ilvl w:val="0"/>
          <w:numId w:val="0"/>
        </w:numPr>
        <w:ind w:left="1440"/>
      </w:pPr>
      <w:r>
        <w:tab/>
      </w:r>
    </w:p>
    <w:tbl>
      <w:tblPr>
        <w:tblStyle w:val="TableGrid"/>
        <w:tblW w:w="0" w:type="auto"/>
        <w:jc w:val="center"/>
        <w:tblLook w:val="04A0" w:firstRow="1" w:lastRow="0" w:firstColumn="1" w:lastColumn="0" w:noHBand="0" w:noVBand="1"/>
      </w:tblPr>
      <w:tblGrid>
        <w:gridCol w:w="1555"/>
        <w:gridCol w:w="3260"/>
      </w:tblGrid>
      <w:tr w:rsidR="00814330" w:rsidRPr="00814330" w14:paraId="652E7B3B" w14:textId="77777777" w:rsidTr="002E0ACB">
        <w:trPr>
          <w:jc w:val="center"/>
        </w:trPr>
        <w:tc>
          <w:tcPr>
            <w:tcW w:w="1555" w:type="dxa"/>
          </w:tcPr>
          <w:p w14:paraId="2333D4B2" w14:textId="77777777" w:rsidR="00814330" w:rsidRPr="00814330" w:rsidRDefault="00814330" w:rsidP="002E0ACB">
            <w:pPr>
              <w:spacing w:line="240" w:lineRule="auto"/>
              <w:rPr>
                <w:b/>
                <w:bCs/>
              </w:rPr>
            </w:pPr>
            <w:r w:rsidRPr="00814330">
              <w:rPr>
                <w:b/>
                <w:bCs/>
              </w:rPr>
              <w:t>Col A</w:t>
            </w:r>
          </w:p>
        </w:tc>
        <w:tc>
          <w:tcPr>
            <w:tcW w:w="3260" w:type="dxa"/>
          </w:tcPr>
          <w:p w14:paraId="16736D22" w14:textId="4403D666" w:rsidR="00814330" w:rsidRPr="00814330" w:rsidRDefault="00814330" w:rsidP="002E0ACB">
            <w:pPr>
              <w:spacing w:line="240" w:lineRule="auto"/>
              <w:rPr>
                <w:b/>
                <w:bCs/>
              </w:rPr>
            </w:pPr>
            <w:r w:rsidRPr="00814330">
              <w:rPr>
                <w:b/>
                <w:bCs/>
              </w:rPr>
              <w:t xml:space="preserve">Output of </w:t>
            </w:r>
            <w:r w:rsidR="00E604AF">
              <w:rPr>
                <w:b/>
                <w:bCs/>
              </w:rPr>
              <w:t>Mode</w:t>
            </w:r>
            <w:r w:rsidRPr="00814330">
              <w:rPr>
                <w:b/>
                <w:bCs/>
              </w:rPr>
              <w:t xml:space="preserve"> Imputation</w:t>
            </w:r>
          </w:p>
        </w:tc>
      </w:tr>
      <w:tr w:rsidR="00814330" w14:paraId="73B8805D" w14:textId="77777777" w:rsidTr="002E0ACB">
        <w:trPr>
          <w:jc w:val="center"/>
        </w:trPr>
        <w:tc>
          <w:tcPr>
            <w:tcW w:w="1555" w:type="dxa"/>
          </w:tcPr>
          <w:p w14:paraId="433A6405" w14:textId="77777777" w:rsidR="00814330" w:rsidRDefault="00814330" w:rsidP="002E0ACB">
            <w:pPr>
              <w:spacing w:line="240" w:lineRule="auto"/>
            </w:pPr>
            <w:r>
              <w:t>1</w:t>
            </w:r>
          </w:p>
        </w:tc>
        <w:tc>
          <w:tcPr>
            <w:tcW w:w="3260" w:type="dxa"/>
          </w:tcPr>
          <w:p w14:paraId="321BE8A3" w14:textId="77777777" w:rsidR="00814330" w:rsidRDefault="00814330" w:rsidP="002E0ACB">
            <w:pPr>
              <w:spacing w:line="240" w:lineRule="auto"/>
            </w:pPr>
            <w:r>
              <w:t>1</w:t>
            </w:r>
          </w:p>
        </w:tc>
      </w:tr>
      <w:tr w:rsidR="00814330" w14:paraId="52AD4EDF" w14:textId="77777777" w:rsidTr="002E0ACB">
        <w:trPr>
          <w:jc w:val="center"/>
        </w:trPr>
        <w:tc>
          <w:tcPr>
            <w:tcW w:w="1555" w:type="dxa"/>
          </w:tcPr>
          <w:p w14:paraId="0821771C" w14:textId="77777777" w:rsidR="00814330" w:rsidRDefault="00814330" w:rsidP="002E0ACB">
            <w:pPr>
              <w:spacing w:line="240" w:lineRule="auto"/>
            </w:pPr>
            <w:r>
              <w:t>2</w:t>
            </w:r>
          </w:p>
        </w:tc>
        <w:tc>
          <w:tcPr>
            <w:tcW w:w="3260" w:type="dxa"/>
          </w:tcPr>
          <w:p w14:paraId="06E32273" w14:textId="77777777" w:rsidR="00814330" w:rsidRDefault="00814330" w:rsidP="002E0ACB">
            <w:pPr>
              <w:spacing w:line="240" w:lineRule="auto"/>
            </w:pPr>
            <w:r>
              <w:t>2</w:t>
            </w:r>
          </w:p>
        </w:tc>
      </w:tr>
      <w:tr w:rsidR="00814330" w14:paraId="38B8F114" w14:textId="77777777" w:rsidTr="002E0ACB">
        <w:trPr>
          <w:jc w:val="center"/>
        </w:trPr>
        <w:tc>
          <w:tcPr>
            <w:tcW w:w="1555" w:type="dxa"/>
          </w:tcPr>
          <w:p w14:paraId="5DB7AA96" w14:textId="77777777" w:rsidR="00814330" w:rsidRDefault="00814330" w:rsidP="002E0ACB">
            <w:pPr>
              <w:spacing w:line="240" w:lineRule="auto"/>
            </w:pPr>
            <w:r>
              <w:t>3</w:t>
            </w:r>
          </w:p>
        </w:tc>
        <w:tc>
          <w:tcPr>
            <w:tcW w:w="3260" w:type="dxa"/>
          </w:tcPr>
          <w:p w14:paraId="6A1813B5" w14:textId="77777777" w:rsidR="00814330" w:rsidRDefault="00814330" w:rsidP="002E0ACB">
            <w:pPr>
              <w:spacing w:line="240" w:lineRule="auto"/>
            </w:pPr>
            <w:r>
              <w:t>3</w:t>
            </w:r>
          </w:p>
        </w:tc>
      </w:tr>
      <w:tr w:rsidR="00814330" w14:paraId="741D4B2D" w14:textId="77777777" w:rsidTr="002E0ACB">
        <w:trPr>
          <w:jc w:val="center"/>
        </w:trPr>
        <w:tc>
          <w:tcPr>
            <w:tcW w:w="1555" w:type="dxa"/>
          </w:tcPr>
          <w:p w14:paraId="2A055C71" w14:textId="77777777" w:rsidR="00814330" w:rsidRDefault="00814330" w:rsidP="002E0ACB">
            <w:pPr>
              <w:spacing w:line="240" w:lineRule="auto"/>
            </w:pPr>
          </w:p>
        </w:tc>
        <w:tc>
          <w:tcPr>
            <w:tcW w:w="3260" w:type="dxa"/>
          </w:tcPr>
          <w:p w14:paraId="2AB81C2A" w14:textId="1110E0C8" w:rsidR="00814330" w:rsidRDefault="00814330" w:rsidP="002E0ACB">
            <w:pPr>
              <w:spacing w:line="240" w:lineRule="auto"/>
            </w:pPr>
            <w:r>
              <w:t>4</w:t>
            </w:r>
          </w:p>
        </w:tc>
      </w:tr>
      <w:tr w:rsidR="00814330" w14:paraId="012C78F2" w14:textId="77777777" w:rsidTr="002E0ACB">
        <w:trPr>
          <w:jc w:val="center"/>
        </w:trPr>
        <w:tc>
          <w:tcPr>
            <w:tcW w:w="1555" w:type="dxa"/>
          </w:tcPr>
          <w:p w14:paraId="22D9E7F9" w14:textId="77777777" w:rsidR="00814330" w:rsidRDefault="00814330" w:rsidP="002E0ACB">
            <w:pPr>
              <w:spacing w:line="240" w:lineRule="auto"/>
            </w:pPr>
            <w:r>
              <w:t>4</w:t>
            </w:r>
          </w:p>
        </w:tc>
        <w:tc>
          <w:tcPr>
            <w:tcW w:w="3260" w:type="dxa"/>
          </w:tcPr>
          <w:p w14:paraId="1CA50138" w14:textId="77777777" w:rsidR="00814330" w:rsidRDefault="00814330" w:rsidP="002E0ACB">
            <w:pPr>
              <w:spacing w:line="240" w:lineRule="auto"/>
            </w:pPr>
            <w:r>
              <w:t>4</w:t>
            </w:r>
          </w:p>
        </w:tc>
      </w:tr>
      <w:tr w:rsidR="00814330" w14:paraId="6DCADA5A" w14:textId="77777777" w:rsidTr="002E0ACB">
        <w:trPr>
          <w:jc w:val="center"/>
        </w:trPr>
        <w:tc>
          <w:tcPr>
            <w:tcW w:w="1555" w:type="dxa"/>
          </w:tcPr>
          <w:p w14:paraId="222886DA" w14:textId="77777777" w:rsidR="00814330" w:rsidRDefault="00814330" w:rsidP="002E0ACB">
            <w:pPr>
              <w:spacing w:line="240" w:lineRule="auto"/>
            </w:pPr>
          </w:p>
        </w:tc>
        <w:tc>
          <w:tcPr>
            <w:tcW w:w="3260" w:type="dxa"/>
          </w:tcPr>
          <w:p w14:paraId="07CA0FBF" w14:textId="010CF9B5" w:rsidR="00814330" w:rsidRDefault="00814330" w:rsidP="002E0ACB">
            <w:pPr>
              <w:spacing w:line="240" w:lineRule="auto"/>
            </w:pPr>
            <w:r>
              <w:t>4</w:t>
            </w:r>
          </w:p>
        </w:tc>
      </w:tr>
      <w:tr w:rsidR="00814330" w14:paraId="1CE7E050" w14:textId="77777777" w:rsidTr="002E0ACB">
        <w:trPr>
          <w:jc w:val="center"/>
        </w:trPr>
        <w:tc>
          <w:tcPr>
            <w:tcW w:w="1555" w:type="dxa"/>
          </w:tcPr>
          <w:p w14:paraId="1A27AD97" w14:textId="64958B4D" w:rsidR="00814330" w:rsidRDefault="00814330" w:rsidP="002E0ACB">
            <w:pPr>
              <w:spacing w:line="240" w:lineRule="auto"/>
            </w:pPr>
            <w:r>
              <w:t>4</w:t>
            </w:r>
          </w:p>
        </w:tc>
        <w:tc>
          <w:tcPr>
            <w:tcW w:w="3260" w:type="dxa"/>
          </w:tcPr>
          <w:p w14:paraId="7F3B3186" w14:textId="4BB17AE7" w:rsidR="00814330" w:rsidRDefault="00814330" w:rsidP="002E0ACB">
            <w:pPr>
              <w:spacing w:line="240" w:lineRule="auto"/>
            </w:pPr>
            <w:r>
              <w:t>4</w:t>
            </w:r>
          </w:p>
        </w:tc>
      </w:tr>
      <w:tr w:rsidR="00814330" w14:paraId="70643CEE" w14:textId="77777777" w:rsidTr="002E0ACB">
        <w:trPr>
          <w:jc w:val="center"/>
        </w:trPr>
        <w:tc>
          <w:tcPr>
            <w:tcW w:w="1555" w:type="dxa"/>
          </w:tcPr>
          <w:p w14:paraId="6BBD7489" w14:textId="580DEB5A" w:rsidR="00814330" w:rsidRDefault="00814330" w:rsidP="002E0ACB">
            <w:pPr>
              <w:spacing w:line="240" w:lineRule="auto"/>
            </w:pPr>
            <w:r>
              <w:t>5</w:t>
            </w:r>
          </w:p>
        </w:tc>
        <w:tc>
          <w:tcPr>
            <w:tcW w:w="3260" w:type="dxa"/>
          </w:tcPr>
          <w:p w14:paraId="5E2C9BDC" w14:textId="69D43E56" w:rsidR="00814330" w:rsidRDefault="00814330" w:rsidP="002E0ACB">
            <w:pPr>
              <w:spacing w:line="240" w:lineRule="auto"/>
            </w:pPr>
            <w:r>
              <w:t>5</w:t>
            </w:r>
          </w:p>
        </w:tc>
      </w:tr>
      <w:tr w:rsidR="00814330" w14:paraId="167262C3" w14:textId="77777777" w:rsidTr="002E0ACB">
        <w:trPr>
          <w:jc w:val="center"/>
        </w:trPr>
        <w:tc>
          <w:tcPr>
            <w:tcW w:w="1555" w:type="dxa"/>
          </w:tcPr>
          <w:p w14:paraId="3E8EC364" w14:textId="290AC87E" w:rsidR="00814330" w:rsidRDefault="00814330" w:rsidP="002E0ACB">
            <w:pPr>
              <w:spacing w:line="240" w:lineRule="auto"/>
            </w:pPr>
            <w:r>
              <w:t>4</w:t>
            </w:r>
          </w:p>
        </w:tc>
        <w:tc>
          <w:tcPr>
            <w:tcW w:w="3260" w:type="dxa"/>
          </w:tcPr>
          <w:p w14:paraId="05EAA96D" w14:textId="0E68622E" w:rsidR="00814330" w:rsidRDefault="00814330" w:rsidP="002E0ACB">
            <w:pPr>
              <w:spacing w:line="240" w:lineRule="auto"/>
            </w:pPr>
            <w:r>
              <w:t>4</w:t>
            </w:r>
          </w:p>
        </w:tc>
      </w:tr>
    </w:tbl>
    <w:p w14:paraId="6CD0D978" w14:textId="77777777" w:rsidR="00814330" w:rsidRDefault="00814330" w:rsidP="00814330">
      <w:pPr>
        <w:pStyle w:val="ListParagraph"/>
        <w:numPr>
          <w:ilvl w:val="0"/>
          <w:numId w:val="0"/>
        </w:numPr>
        <w:ind w:left="1440"/>
      </w:pPr>
    </w:p>
    <w:p w14:paraId="23AB44C0" w14:textId="532E228B" w:rsidR="000671A5" w:rsidRPr="00EE5AAB" w:rsidRDefault="000671A5" w:rsidP="000671A5">
      <w:pPr>
        <w:pStyle w:val="ListParagraph"/>
        <w:rPr>
          <w:b/>
          <w:bCs/>
        </w:rPr>
      </w:pPr>
      <w:r w:rsidRPr="00EE5AAB">
        <w:rPr>
          <w:b/>
          <w:bCs/>
        </w:rPr>
        <w:t>Arbitrary Value Imputation</w:t>
      </w:r>
    </w:p>
    <w:p w14:paraId="2BF01A05" w14:textId="0CEB0D87" w:rsidR="000671A5" w:rsidRDefault="000671A5" w:rsidP="000671A5">
      <w:pPr>
        <w:pStyle w:val="ListParagraph"/>
        <w:numPr>
          <w:ilvl w:val="1"/>
          <w:numId w:val="20"/>
        </w:numPr>
      </w:pPr>
      <w:r>
        <w:t xml:space="preserve">Applicable on both numeric and </w:t>
      </w:r>
      <w:r w:rsidR="00E57733">
        <w:t>text columns</w:t>
      </w:r>
      <w:r>
        <w:t xml:space="preserve"> </w:t>
      </w:r>
    </w:p>
    <w:p w14:paraId="1C4373A3" w14:textId="186B21AD" w:rsidR="000671A5" w:rsidRDefault="000671A5" w:rsidP="000671A5">
      <w:pPr>
        <w:pStyle w:val="ListParagraph"/>
        <w:numPr>
          <w:ilvl w:val="1"/>
          <w:numId w:val="20"/>
        </w:numPr>
      </w:pPr>
      <w:r>
        <w:t>On selecting this option, user will need to enter a value. All the missing values of the selected column will get replaced with the value entered by user.</w:t>
      </w:r>
    </w:p>
    <w:p w14:paraId="60F795FB" w14:textId="2F0F43B8" w:rsidR="00E604AF" w:rsidRDefault="00E604AF" w:rsidP="00E604AF">
      <w:pPr>
        <w:ind w:left="1080"/>
      </w:pPr>
      <w:r>
        <w:t>Ex, User has entered value 8, Hence, the missing values of Col A will get replaced with 8</w:t>
      </w:r>
    </w:p>
    <w:tbl>
      <w:tblPr>
        <w:tblStyle w:val="TableGrid"/>
        <w:tblW w:w="0" w:type="auto"/>
        <w:jc w:val="center"/>
        <w:tblLook w:val="04A0" w:firstRow="1" w:lastRow="0" w:firstColumn="1" w:lastColumn="0" w:noHBand="0" w:noVBand="1"/>
      </w:tblPr>
      <w:tblGrid>
        <w:gridCol w:w="1555"/>
        <w:gridCol w:w="3260"/>
      </w:tblGrid>
      <w:tr w:rsidR="00E604AF" w:rsidRPr="00814330" w14:paraId="29075673" w14:textId="77777777" w:rsidTr="002E0ACB">
        <w:trPr>
          <w:jc w:val="center"/>
        </w:trPr>
        <w:tc>
          <w:tcPr>
            <w:tcW w:w="1555" w:type="dxa"/>
          </w:tcPr>
          <w:p w14:paraId="427C5AA3" w14:textId="77777777" w:rsidR="00E604AF" w:rsidRPr="00814330" w:rsidRDefault="00E604AF" w:rsidP="002E0ACB">
            <w:pPr>
              <w:spacing w:line="240" w:lineRule="auto"/>
              <w:rPr>
                <w:b/>
                <w:bCs/>
              </w:rPr>
            </w:pPr>
            <w:r w:rsidRPr="00814330">
              <w:rPr>
                <w:b/>
                <w:bCs/>
              </w:rPr>
              <w:t>Col A</w:t>
            </w:r>
          </w:p>
        </w:tc>
        <w:tc>
          <w:tcPr>
            <w:tcW w:w="3260" w:type="dxa"/>
          </w:tcPr>
          <w:p w14:paraId="37ADFE73" w14:textId="36FD417C" w:rsidR="00E604AF" w:rsidRPr="00814330" w:rsidRDefault="00E604AF" w:rsidP="002E0ACB">
            <w:pPr>
              <w:spacing w:line="240" w:lineRule="auto"/>
              <w:rPr>
                <w:b/>
                <w:bCs/>
              </w:rPr>
            </w:pPr>
            <w:r w:rsidRPr="00814330">
              <w:rPr>
                <w:b/>
                <w:bCs/>
              </w:rPr>
              <w:t xml:space="preserve">Output of </w:t>
            </w:r>
            <w:r>
              <w:rPr>
                <w:b/>
                <w:bCs/>
              </w:rPr>
              <w:t>Arbitrary</w:t>
            </w:r>
            <w:r w:rsidRPr="00814330">
              <w:rPr>
                <w:b/>
                <w:bCs/>
              </w:rPr>
              <w:t xml:space="preserve"> Imputation</w:t>
            </w:r>
          </w:p>
        </w:tc>
      </w:tr>
      <w:tr w:rsidR="00E604AF" w14:paraId="6A8DD7B1" w14:textId="77777777" w:rsidTr="002E0ACB">
        <w:trPr>
          <w:jc w:val="center"/>
        </w:trPr>
        <w:tc>
          <w:tcPr>
            <w:tcW w:w="1555" w:type="dxa"/>
          </w:tcPr>
          <w:p w14:paraId="198C36FF" w14:textId="77777777" w:rsidR="00E604AF" w:rsidRDefault="00E604AF" w:rsidP="002E0ACB">
            <w:pPr>
              <w:spacing w:line="240" w:lineRule="auto"/>
            </w:pPr>
            <w:r>
              <w:t>1</w:t>
            </w:r>
          </w:p>
        </w:tc>
        <w:tc>
          <w:tcPr>
            <w:tcW w:w="3260" w:type="dxa"/>
          </w:tcPr>
          <w:p w14:paraId="33269779" w14:textId="77777777" w:rsidR="00E604AF" w:rsidRDefault="00E604AF" w:rsidP="002E0ACB">
            <w:pPr>
              <w:spacing w:line="240" w:lineRule="auto"/>
            </w:pPr>
            <w:r>
              <w:t>1</w:t>
            </w:r>
          </w:p>
        </w:tc>
      </w:tr>
      <w:tr w:rsidR="00E604AF" w14:paraId="7C799004" w14:textId="77777777" w:rsidTr="002E0ACB">
        <w:trPr>
          <w:jc w:val="center"/>
        </w:trPr>
        <w:tc>
          <w:tcPr>
            <w:tcW w:w="1555" w:type="dxa"/>
          </w:tcPr>
          <w:p w14:paraId="5E98A03A" w14:textId="77777777" w:rsidR="00E604AF" w:rsidRDefault="00E604AF" w:rsidP="002E0ACB">
            <w:pPr>
              <w:spacing w:line="240" w:lineRule="auto"/>
            </w:pPr>
            <w:r>
              <w:t>2</w:t>
            </w:r>
          </w:p>
        </w:tc>
        <w:tc>
          <w:tcPr>
            <w:tcW w:w="3260" w:type="dxa"/>
          </w:tcPr>
          <w:p w14:paraId="2047C5BC" w14:textId="77777777" w:rsidR="00E604AF" w:rsidRDefault="00E604AF" w:rsidP="002E0ACB">
            <w:pPr>
              <w:spacing w:line="240" w:lineRule="auto"/>
            </w:pPr>
            <w:r>
              <w:t>2</w:t>
            </w:r>
          </w:p>
        </w:tc>
      </w:tr>
      <w:tr w:rsidR="00E604AF" w14:paraId="3F2AA3E4" w14:textId="77777777" w:rsidTr="002E0ACB">
        <w:trPr>
          <w:jc w:val="center"/>
        </w:trPr>
        <w:tc>
          <w:tcPr>
            <w:tcW w:w="1555" w:type="dxa"/>
          </w:tcPr>
          <w:p w14:paraId="5E96D7AC" w14:textId="77777777" w:rsidR="00E604AF" w:rsidRDefault="00E604AF" w:rsidP="002E0ACB">
            <w:pPr>
              <w:spacing w:line="240" w:lineRule="auto"/>
            </w:pPr>
            <w:r>
              <w:t>3</w:t>
            </w:r>
          </w:p>
        </w:tc>
        <w:tc>
          <w:tcPr>
            <w:tcW w:w="3260" w:type="dxa"/>
          </w:tcPr>
          <w:p w14:paraId="5BDCC2D1" w14:textId="77777777" w:rsidR="00E604AF" w:rsidRDefault="00E604AF" w:rsidP="002E0ACB">
            <w:pPr>
              <w:spacing w:line="240" w:lineRule="auto"/>
            </w:pPr>
            <w:r>
              <w:t>3</w:t>
            </w:r>
          </w:p>
        </w:tc>
      </w:tr>
      <w:tr w:rsidR="00E604AF" w14:paraId="619BC35B" w14:textId="77777777" w:rsidTr="002E0ACB">
        <w:trPr>
          <w:jc w:val="center"/>
        </w:trPr>
        <w:tc>
          <w:tcPr>
            <w:tcW w:w="1555" w:type="dxa"/>
          </w:tcPr>
          <w:p w14:paraId="61DE451B" w14:textId="77777777" w:rsidR="00E604AF" w:rsidRDefault="00E604AF" w:rsidP="002E0ACB">
            <w:pPr>
              <w:spacing w:line="240" w:lineRule="auto"/>
            </w:pPr>
          </w:p>
        </w:tc>
        <w:tc>
          <w:tcPr>
            <w:tcW w:w="3260" w:type="dxa"/>
          </w:tcPr>
          <w:p w14:paraId="270E1080" w14:textId="2CAD099F" w:rsidR="00E604AF" w:rsidRDefault="00E604AF" w:rsidP="002E0ACB">
            <w:pPr>
              <w:spacing w:line="240" w:lineRule="auto"/>
            </w:pPr>
            <w:r>
              <w:t>8</w:t>
            </w:r>
          </w:p>
        </w:tc>
      </w:tr>
      <w:tr w:rsidR="00E604AF" w14:paraId="4779B486" w14:textId="77777777" w:rsidTr="002E0ACB">
        <w:trPr>
          <w:jc w:val="center"/>
        </w:trPr>
        <w:tc>
          <w:tcPr>
            <w:tcW w:w="1555" w:type="dxa"/>
          </w:tcPr>
          <w:p w14:paraId="2FA2777D" w14:textId="77777777" w:rsidR="00E604AF" w:rsidRDefault="00E604AF" w:rsidP="002E0ACB">
            <w:pPr>
              <w:spacing w:line="240" w:lineRule="auto"/>
            </w:pPr>
            <w:r>
              <w:lastRenderedPageBreak/>
              <w:t>4</w:t>
            </w:r>
          </w:p>
        </w:tc>
        <w:tc>
          <w:tcPr>
            <w:tcW w:w="3260" w:type="dxa"/>
          </w:tcPr>
          <w:p w14:paraId="06CED2CD" w14:textId="77777777" w:rsidR="00E604AF" w:rsidRDefault="00E604AF" w:rsidP="002E0ACB">
            <w:pPr>
              <w:spacing w:line="240" w:lineRule="auto"/>
            </w:pPr>
            <w:r>
              <w:t>4</w:t>
            </w:r>
          </w:p>
        </w:tc>
      </w:tr>
      <w:tr w:rsidR="00E604AF" w14:paraId="6E52AD7E" w14:textId="77777777" w:rsidTr="002E0ACB">
        <w:trPr>
          <w:jc w:val="center"/>
        </w:trPr>
        <w:tc>
          <w:tcPr>
            <w:tcW w:w="1555" w:type="dxa"/>
          </w:tcPr>
          <w:p w14:paraId="230F5F69" w14:textId="77777777" w:rsidR="00E604AF" w:rsidRDefault="00E604AF" w:rsidP="002E0ACB">
            <w:pPr>
              <w:spacing w:line="240" w:lineRule="auto"/>
            </w:pPr>
          </w:p>
        </w:tc>
        <w:tc>
          <w:tcPr>
            <w:tcW w:w="3260" w:type="dxa"/>
          </w:tcPr>
          <w:p w14:paraId="1FCBF3BF" w14:textId="6E8CCA54" w:rsidR="00E604AF" w:rsidRDefault="00E604AF" w:rsidP="002E0ACB">
            <w:pPr>
              <w:spacing w:line="240" w:lineRule="auto"/>
            </w:pPr>
            <w:r>
              <w:t>8</w:t>
            </w:r>
          </w:p>
        </w:tc>
      </w:tr>
      <w:tr w:rsidR="00E604AF" w14:paraId="133FFA1F" w14:textId="77777777" w:rsidTr="002E0ACB">
        <w:trPr>
          <w:jc w:val="center"/>
        </w:trPr>
        <w:tc>
          <w:tcPr>
            <w:tcW w:w="1555" w:type="dxa"/>
          </w:tcPr>
          <w:p w14:paraId="74D6A312" w14:textId="77777777" w:rsidR="00E604AF" w:rsidRDefault="00E604AF" w:rsidP="002E0ACB">
            <w:pPr>
              <w:spacing w:line="240" w:lineRule="auto"/>
            </w:pPr>
            <w:r>
              <w:t>5</w:t>
            </w:r>
          </w:p>
        </w:tc>
        <w:tc>
          <w:tcPr>
            <w:tcW w:w="3260" w:type="dxa"/>
          </w:tcPr>
          <w:p w14:paraId="693AE3BF" w14:textId="77777777" w:rsidR="00E604AF" w:rsidRDefault="00E604AF" w:rsidP="002E0ACB">
            <w:pPr>
              <w:spacing w:line="240" w:lineRule="auto"/>
            </w:pPr>
            <w:r>
              <w:t>5</w:t>
            </w:r>
          </w:p>
        </w:tc>
      </w:tr>
    </w:tbl>
    <w:p w14:paraId="595A5C3C" w14:textId="77777777" w:rsidR="00E604AF" w:rsidRDefault="00E604AF" w:rsidP="00E604AF">
      <w:pPr>
        <w:pStyle w:val="ListParagraph"/>
        <w:numPr>
          <w:ilvl w:val="0"/>
          <w:numId w:val="0"/>
        </w:numPr>
        <w:ind w:left="720"/>
      </w:pPr>
    </w:p>
    <w:p w14:paraId="045AE9AE" w14:textId="4E43C910" w:rsidR="000671A5" w:rsidRPr="00EE5AAB" w:rsidRDefault="000671A5" w:rsidP="000671A5">
      <w:pPr>
        <w:pStyle w:val="ListParagraph"/>
        <w:rPr>
          <w:b/>
          <w:bCs/>
        </w:rPr>
      </w:pPr>
      <w:r w:rsidRPr="00EE5AAB">
        <w:rPr>
          <w:b/>
          <w:bCs/>
        </w:rPr>
        <w:t>End or Tail Imputation</w:t>
      </w:r>
    </w:p>
    <w:p w14:paraId="74B8C37D" w14:textId="39E89170" w:rsidR="009245B5" w:rsidRDefault="009245B5" w:rsidP="009245B5">
      <w:pPr>
        <w:pStyle w:val="ListParagraph"/>
        <w:numPr>
          <w:ilvl w:val="1"/>
          <w:numId w:val="20"/>
        </w:numPr>
      </w:pPr>
      <w:r>
        <w:t>Applicable for only Numeric columns</w:t>
      </w:r>
    </w:p>
    <w:p w14:paraId="19855A9C" w14:textId="5988BCD1" w:rsidR="000671A5" w:rsidRDefault="009245B5" w:rsidP="009245B5">
      <w:pPr>
        <w:pStyle w:val="ListParagraph"/>
        <w:numPr>
          <w:ilvl w:val="1"/>
          <w:numId w:val="20"/>
        </w:numPr>
      </w:pPr>
      <w:r>
        <w:t>On selecting this option, the missing value of the selected column will get replaced with the value equivalent to 3 times the std. deviation of that column</w:t>
      </w:r>
    </w:p>
    <w:p w14:paraId="6DC0882C" w14:textId="77777777" w:rsidR="00E57733" w:rsidRDefault="00E57733" w:rsidP="00E57733">
      <w:pPr>
        <w:pStyle w:val="ListParagraph"/>
        <w:numPr>
          <w:ilvl w:val="0"/>
          <w:numId w:val="0"/>
        </w:numPr>
        <w:ind w:left="1440"/>
      </w:pPr>
    </w:p>
    <w:p w14:paraId="3CFE1D6F" w14:textId="42D961F2" w:rsidR="009245B5" w:rsidRDefault="009245B5" w:rsidP="009245B5">
      <w:pPr>
        <w:pStyle w:val="ListParagraph"/>
      </w:pPr>
      <w:r w:rsidRPr="00EE5AAB">
        <w:rPr>
          <w:b/>
          <w:bCs/>
        </w:rPr>
        <w:t>Frequent Category Imputation</w:t>
      </w:r>
      <w:r w:rsidR="00BA453D">
        <w:t xml:space="preserve"> – This is applicable for Categorical columns only. On selecting this option, the missing values of the column will get replaced with most occurring categorical value </w:t>
      </w:r>
    </w:p>
    <w:p w14:paraId="288F6399" w14:textId="30115532" w:rsidR="00BA453D" w:rsidRDefault="00BA453D" w:rsidP="00BA453D">
      <w:pPr>
        <w:pStyle w:val="ListParagraph"/>
        <w:numPr>
          <w:ilvl w:val="0"/>
          <w:numId w:val="0"/>
        </w:numPr>
        <w:ind w:left="720"/>
      </w:pPr>
      <w:r>
        <w:t>Ex, here A is the most frequent category, hence, the missing values will get replaced with A</w:t>
      </w:r>
    </w:p>
    <w:tbl>
      <w:tblPr>
        <w:tblStyle w:val="TableGrid"/>
        <w:tblW w:w="0" w:type="auto"/>
        <w:tblInd w:w="720" w:type="dxa"/>
        <w:tblLook w:val="04A0" w:firstRow="1" w:lastRow="0" w:firstColumn="1" w:lastColumn="0" w:noHBand="0" w:noVBand="1"/>
      </w:tblPr>
      <w:tblGrid>
        <w:gridCol w:w="1969"/>
        <w:gridCol w:w="4536"/>
      </w:tblGrid>
      <w:tr w:rsidR="00BA453D" w14:paraId="71274578" w14:textId="77777777" w:rsidTr="00BA453D">
        <w:tc>
          <w:tcPr>
            <w:tcW w:w="1969" w:type="dxa"/>
          </w:tcPr>
          <w:p w14:paraId="107B690A" w14:textId="39F78ED7" w:rsidR="00BA453D" w:rsidRPr="00BA453D" w:rsidRDefault="00BA453D" w:rsidP="00BA453D">
            <w:pPr>
              <w:pStyle w:val="ListParagraph"/>
              <w:numPr>
                <w:ilvl w:val="0"/>
                <w:numId w:val="0"/>
              </w:numPr>
              <w:rPr>
                <w:b/>
                <w:bCs/>
              </w:rPr>
            </w:pPr>
            <w:r w:rsidRPr="00BA453D">
              <w:rPr>
                <w:b/>
                <w:bCs/>
              </w:rPr>
              <w:t>Col A</w:t>
            </w:r>
          </w:p>
        </w:tc>
        <w:tc>
          <w:tcPr>
            <w:tcW w:w="4536" w:type="dxa"/>
          </w:tcPr>
          <w:p w14:paraId="69796512" w14:textId="750198F8" w:rsidR="00BA453D" w:rsidRPr="00BA453D" w:rsidRDefault="00BA453D" w:rsidP="00BA453D">
            <w:pPr>
              <w:pStyle w:val="ListParagraph"/>
              <w:numPr>
                <w:ilvl w:val="0"/>
                <w:numId w:val="0"/>
              </w:numPr>
              <w:rPr>
                <w:b/>
                <w:bCs/>
              </w:rPr>
            </w:pPr>
            <w:r w:rsidRPr="00BA453D">
              <w:rPr>
                <w:b/>
                <w:bCs/>
              </w:rPr>
              <w:t>Output for Frequent Category Imputation</w:t>
            </w:r>
          </w:p>
        </w:tc>
      </w:tr>
      <w:tr w:rsidR="00BA453D" w14:paraId="3B0FCC23" w14:textId="77777777" w:rsidTr="00BA453D">
        <w:tc>
          <w:tcPr>
            <w:tcW w:w="1969" w:type="dxa"/>
          </w:tcPr>
          <w:p w14:paraId="0AA0F5F2" w14:textId="0D31DE4C" w:rsidR="00BA453D" w:rsidRDefault="00BA453D" w:rsidP="00BA453D">
            <w:pPr>
              <w:pStyle w:val="ListParagraph"/>
              <w:numPr>
                <w:ilvl w:val="0"/>
                <w:numId w:val="0"/>
              </w:numPr>
            </w:pPr>
            <w:r>
              <w:t>A</w:t>
            </w:r>
          </w:p>
        </w:tc>
        <w:tc>
          <w:tcPr>
            <w:tcW w:w="4536" w:type="dxa"/>
          </w:tcPr>
          <w:p w14:paraId="5C080760" w14:textId="7C02A0CD" w:rsidR="00BA453D" w:rsidRDefault="00BA453D" w:rsidP="00BA453D">
            <w:pPr>
              <w:pStyle w:val="ListParagraph"/>
              <w:numPr>
                <w:ilvl w:val="0"/>
                <w:numId w:val="0"/>
              </w:numPr>
            </w:pPr>
            <w:r>
              <w:t>A</w:t>
            </w:r>
          </w:p>
        </w:tc>
      </w:tr>
      <w:tr w:rsidR="00BA453D" w14:paraId="43EE9623" w14:textId="77777777" w:rsidTr="00BA453D">
        <w:tc>
          <w:tcPr>
            <w:tcW w:w="1969" w:type="dxa"/>
          </w:tcPr>
          <w:p w14:paraId="68172185" w14:textId="4D29B238" w:rsidR="00BA453D" w:rsidRDefault="00BA453D" w:rsidP="00BA453D">
            <w:pPr>
              <w:pStyle w:val="ListParagraph"/>
              <w:numPr>
                <w:ilvl w:val="0"/>
                <w:numId w:val="0"/>
              </w:numPr>
            </w:pPr>
            <w:r>
              <w:t>A</w:t>
            </w:r>
          </w:p>
        </w:tc>
        <w:tc>
          <w:tcPr>
            <w:tcW w:w="4536" w:type="dxa"/>
          </w:tcPr>
          <w:p w14:paraId="5A6DDE1B" w14:textId="0BDFD1DC" w:rsidR="00BA453D" w:rsidRDefault="00BA453D" w:rsidP="00BA453D">
            <w:pPr>
              <w:pStyle w:val="ListParagraph"/>
              <w:numPr>
                <w:ilvl w:val="0"/>
                <w:numId w:val="0"/>
              </w:numPr>
            </w:pPr>
            <w:r>
              <w:t>A</w:t>
            </w:r>
          </w:p>
        </w:tc>
      </w:tr>
      <w:tr w:rsidR="00BA453D" w14:paraId="367D823B" w14:textId="77777777" w:rsidTr="00BA453D">
        <w:tc>
          <w:tcPr>
            <w:tcW w:w="1969" w:type="dxa"/>
          </w:tcPr>
          <w:p w14:paraId="33029EDF" w14:textId="53A6F96A" w:rsidR="00BA453D" w:rsidRDefault="00BA453D" w:rsidP="00BA453D">
            <w:pPr>
              <w:pStyle w:val="ListParagraph"/>
              <w:numPr>
                <w:ilvl w:val="0"/>
                <w:numId w:val="0"/>
              </w:numPr>
            </w:pPr>
            <w:r>
              <w:t>B</w:t>
            </w:r>
          </w:p>
        </w:tc>
        <w:tc>
          <w:tcPr>
            <w:tcW w:w="4536" w:type="dxa"/>
          </w:tcPr>
          <w:p w14:paraId="0695A8E8" w14:textId="623C7315" w:rsidR="00BA453D" w:rsidRDefault="00BA453D" w:rsidP="00BA453D">
            <w:pPr>
              <w:pStyle w:val="ListParagraph"/>
              <w:numPr>
                <w:ilvl w:val="0"/>
                <w:numId w:val="0"/>
              </w:numPr>
            </w:pPr>
            <w:r>
              <w:t>B</w:t>
            </w:r>
          </w:p>
        </w:tc>
      </w:tr>
      <w:tr w:rsidR="00BA453D" w14:paraId="442CA115" w14:textId="77777777" w:rsidTr="00BA453D">
        <w:tc>
          <w:tcPr>
            <w:tcW w:w="1969" w:type="dxa"/>
          </w:tcPr>
          <w:p w14:paraId="07F9E2E2" w14:textId="47BB4700" w:rsidR="00BA453D" w:rsidRDefault="00BA453D" w:rsidP="00BA453D">
            <w:pPr>
              <w:pStyle w:val="ListParagraph"/>
              <w:numPr>
                <w:ilvl w:val="0"/>
                <w:numId w:val="0"/>
              </w:numPr>
            </w:pPr>
            <w:r>
              <w:t>C</w:t>
            </w:r>
          </w:p>
        </w:tc>
        <w:tc>
          <w:tcPr>
            <w:tcW w:w="4536" w:type="dxa"/>
          </w:tcPr>
          <w:p w14:paraId="1881BC97" w14:textId="2B35405C" w:rsidR="00BA453D" w:rsidRDefault="00BA453D" w:rsidP="00BA453D">
            <w:pPr>
              <w:pStyle w:val="ListParagraph"/>
              <w:numPr>
                <w:ilvl w:val="0"/>
                <w:numId w:val="0"/>
              </w:numPr>
            </w:pPr>
            <w:r>
              <w:t>C</w:t>
            </w:r>
          </w:p>
        </w:tc>
      </w:tr>
      <w:tr w:rsidR="00BA453D" w14:paraId="4B58E75D" w14:textId="77777777" w:rsidTr="00BA453D">
        <w:tc>
          <w:tcPr>
            <w:tcW w:w="1969" w:type="dxa"/>
          </w:tcPr>
          <w:p w14:paraId="7F2C6D41" w14:textId="77777777" w:rsidR="00BA453D" w:rsidRDefault="00BA453D" w:rsidP="00BA453D">
            <w:pPr>
              <w:pStyle w:val="ListParagraph"/>
              <w:numPr>
                <w:ilvl w:val="0"/>
                <w:numId w:val="0"/>
              </w:numPr>
            </w:pPr>
          </w:p>
        </w:tc>
        <w:tc>
          <w:tcPr>
            <w:tcW w:w="4536" w:type="dxa"/>
          </w:tcPr>
          <w:p w14:paraId="66685384" w14:textId="4417DE98" w:rsidR="00BA453D" w:rsidRDefault="00BA453D" w:rsidP="00BA453D">
            <w:pPr>
              <w:pStyle w:val="ListParagraph"/>
              <w:numPr>
                <w:ilvl w:val="0"/>
                <w:numId w:val="0"/>
              </w:numPr>
            </w:pPr>
            <w:r>
              <w:t>A</w:t>
            </w:r>
          </w:p>
        </w:tc>
      </w:tr>
      <w:tr w:rsidR="00BA453D" w14:paraId="79625C24" w14:textId="77777777" w:rsidTr="00BA453D">
        <w:tc>
          <w:tcPr>
            <w:tcW w:w="1969" w:type="dxa"/>
          </w:tcPr>
          <w:p w14:paraId="0CE44517" w14:textId="4D75B6FB" w:rsidR="00BA453D" w:rsidRDefault="00BA453D" w:rsidP="00BA453D">
            <w:pPr>
              <w:pStyle w:val="ListParagraph"/>
              <w:numPr>
                <w:ilvl w:val="0"/>
                <w:numId w:val="0"/>
              </w:numPr>
            </w:pPr>
            <w:r>
              <w:t>D</w:t>
            </w:r>
          </w:p>
        </w:tc>
        <w:tc>
          <w:tcPr>
            <w:tcW w:w="4536" w:type="dxa"/>
          </w:tcPr>
          <w:p w14:paraId="2C3B48BE" w14:textId="62C3519F" w:rsidR="00BA453D" w:rsidRDefault="00BA453D" w:rsidP="00BA453D">
            <w:pPr>
              <w:pStyle w:val="ListParagraph"/>
              <w:numPr>
                <w:ilvl w:val="0"/>
                <w:numId w:val="0"/>
              </w:numPr>
            </w:pPr>
            <w:r>
              <w:t>D</w:t>
            </w:r>
          </w:p>
        </w:tc>
      </w:tr>
      <w:tr w:rsidR="00BA453D" w14:paraId="5BDCB85F" w14:textId="77777777" w:rsidTr="00BA453D">
        <w:tc>
          <w:tcPr>
            <w:tcW w:w="1969" w:type="dxa"/>
          </w:tcPr>
          <w:p w14:paraId="3DB09AD6" w14:textId="3D99EBF4" w:rsidR="00BA453D" w:rsidRDefault="00BA453D" w:rsidP="00BA453D">
            <w:pPr>
              <w:pStyle w:val="ListParagraph"/>
              <w:numPr>
                <w:ilvl w:val="0"/>
                <w:numId w:val="0"/>
              </w:numPr>
            </w:pPr>
            <w:r>
              <w:t>A</w:t>
            </w:r>
          </w:p>
        </w:tc>
        <w:tc>
          <w:tcPr>
            <w:tcW w:w="4536" w:type="dxa"/>
          </w:tcPr>
          <w:p w14:paraId="3B30D80A" w14:textId="7A1F29E2" w:rsidR="00BA453D" w:rsidRDefault="00BA453D" w:rsidP="00BA453D">
            <w:pPr>
              <w:pStyle w:val="ListParagraph"/>
              <w:numPr>
                <w:ilvl w:val="0"/>
                <w:numId w:val="0"/>
              </w:numPr>
            </w:pPr>
            <w:r>
              <w:t>A</w:t>
            </w:r>
          </w:p>
        </w:tc>
      </w:tr>
      <w:tr w:rsidR="00BA453D" w14:paraId="3E4B5952" w14:textId="77777777" w:rsidTr="00BA453D">
        <w:tc>
          <w:tcPr>
            <w:tcW w:w="1969" w:type="dxa"/>
          </w:tcPr>
          <w:p w14:paraId="0F092CDF" w14:textId="77777777" w:rsidR="00BA453D" w:rsidRDefault="00BA453D" w:rsidP="00BA453D">
            <w:pPr>
              <w:pStyle w:val="ListParagraph"/>
              <w:numPr>
                <w:ilvl w:val="0"/>
                <w:numId w:val="0"/>
              </w:numPr>
            </w:pPr>
          </w:p>
        </w:tc>
        <w:tc>
          <w:tcPr>
            <w:tcW w:w="4536" w:type="dxa"/>
          </w:tcPr>
          <w:p w14:paraId="6E0B305D" w14:textId="1896BD3D" w:rsidR="00BA453D" w:rsidRDefault="00BA453D" w:rsidP="00BA453D">
            <w:pPr>
              <w:pStyle w:val="ListParagraph"/>
              <w:numPr>
                <w:ilvl w:val="0"/>
                <w:numId w:val="0"/>
              </w:numPr>
            </w:pPr>
            <w:r>
              <w:t>A</w:t>
            </w:r>
          </w:p>
        </w:tc>
      </w:tr>
      <w:tr w:rsidR="00BA453D" w14:paraId="1CD8DE13" w14:textId="77777777" w:rsidTr="00BA453D">
        <w:tc>
          <w:tcPr>
            <w:tcW w:w="1969" w:type="dxa"/>
          </w:tcPr>
          <w:p w14:paraId="212FB56E" w14:textId="46CC506D" w:rsidR="00BA453D" w:rsidRDefault="00BA453D" w:rsidP="00BA453D">
            <w:pPr>
              <w:pStyle w:val="ListParagraph"/>
              <w:numPr>
                <w:ilvl w:val="0"/>
                <w:numId w:val="0"/>
              </w:numPr>
            </w:pPr>
            <w:r>
              <w:t>B</w:t>
            </w:r>
          </w:p>
        </w:tc>
        <w:tc>
          <w:tcPr>
            <w:tcW w:w="4536" w:type="dxa"/>
          </w:tcPr>
          <w:p w14:paraId="3E4FF78E" w14:textId="69E683A1" w:rsidR="00BA453D" w:rsidRDefault="00BA453D" w:rsidP="00BA453D">
            <w:pPr>
              <w:pStyle w:val="ListParagraph"/>
              <w:numPr>
                <w:ilvl w:val="0"/>
                <w:numId w:val="0"/>
              </w:numPr>
            </w:pPr>
            <w:r>
              <w:t>B</w:t>
            </w:r>
          </w:p>
        </w:tc>
      </w:tr>
    </w:tbl>
    <w:p w14:paraId="49682731" w14:textId="77777777" w:rsidR="00BA453D" w:rsidRDefault="00BA453D" w:rsidP="00BA453D">
      <w:pPr>
        <w:pStyle w:val="ListParagraph"/>
        <w:numPr>
          <w:ilvl w:val="0"/>
          <w:numId w:val="0"/>
        </w:numPr>
        <w:ind w:left="720"/>
      </w:pPr>
    </w:p>
    <w:p w14:paraId="2F6B4697" w14:textId="7D7C111B" w:rsidR="009245B5" w:rsidRPr="00EE5AAB" w:rsidRDefault="009245B5" w:rsidP="009245B5">
      <w:pPr>
        <w:pStyle w:val="ListParagraph"/>
        <w:rPr>
          <w:b/>
          <w:bCs/>
        </w:rPr>
      </w:pPr>
      <w:r w:rsidRPr="00EE5AAB">
        <w:rPr>
          <w:b/>
          <w:bCs/>
        </w:rPr>
        <w:t>Random Sample imputation</w:t>
      </w:r>
    </w:p>
    <w:p w14:paraId="1BA924A2" w14:textId="7DF82397" w:rsidR="009245B5" w:rsidRDefault="009245B5" w:rsidP="009245B5">
      <w:pPr>
        <w:pStyle w:val="ListParagraph"/>
        <w:numPr>
          <w:ilvl w:val="1"/>
          <w:numId w:val="20"/>
        </w:numPr>
      </w:pPr>
      <w:r>
        <w:t>Applicable to both Continuous and Categorical columns</w:t>
      </w:r>
    </w:p>
    <w:p w14:paraId="091FFD08" w14:textId="23FE38A1" w:rsidR="009245B5" w:rsidRDefault="009245B5" w:rsidP="009245B5">
      <w:pPr>
        <w:pStyle w:val="ListParagraph"/>
        <w:numPr>
          <w:ilvl w:val="1"/>
          <w:numId w:val="20"/>
        </w:numPr>
      </w:pPr>
      <w:r>
        <w:t>On selecting this option, missing values of the selected column will get replaced with the random values of the same column.</w:t>
      </w:r>
    </w:p>
    <w:p w14:paraId="6ACF4DAE" w14:textId="37159EB6" w:rsidR="00BA453D" w:rsidRDefault="00BA453D" w:rsidP="00BA453D">
      <w:pPr>
        <w:pStyle w:val="ListParagraph"/>
        <w:numPr>
          <w:ilvl w:val="0"/>
          <w:numId w:val="0"/>
        </w:numPr>
        <w:ind w:left="720"/>
      </w:pPr>
      <w:r>
        <w:t>Ex, Here, the missing value are replaced with random values from the column i.e.,  1, 2, and 5</w:t>
      </w:r>
    </w:p>
    <w:tbl>
      <w:tblPr>
        <w:tblStyle w:val="TableGrid"/>
        <w:tblW w:w="0" w:type="auto"/>
        <w:tblInd w:w="720" w:type="dxa"/>
        <w:tblLook w:val="04A0" w:firstRow="1" w:lastRow="0" w:firstColumn="1" w:lastColumn="0" w:noHBand="0" w:noVBand="1"/>
      </w:tblPr>
      <w:tblGrid>
        <w:gridCol w:w="1969"/>
        <w:gridCol w:w="4536"/>
      </w:tblGrid>
      <w:tr w:rsidR="00BA453D" w14:paraId="58A77FBA" w14:textId="77777777" w:rsidTr="006C636A">
        <w:tc>
          <w:tcPr>
            <w:tcW w:w="1969" w:type="dxa"/>
          </w:tcPr>
          <w:p w14:paraId="7C0155D2" w14:textId="77777777" w:rsidR="00BA453D" w:rsidRPr="00BA453D" w:rsidRDefault="00BA453D" w:rsidP="006C636A">
            <w:pPr>
              <w:pStyle w:val="ListParagraph"/>
              <w:numPr>
                <w:ilvl w:val="0"/>
                <w:numId w:val="0"/>
              </w:numPr>
              <w:rPr>
                <w:b/>
                <w:bCs/>
              </w:rPr>
            </w:pPr>
            <w:r w:rsidRPr="00BA453D">
              <w:rPr>
                <w:b/>
                <w:bCs/>
              </w:rPr>
              <w:t>Col A</w:t>
            </w:r>
          </w:p>
        </w:tc>
        <w:tc>
          <w:tcPr>
            <w:tcW w:w="4536" w:type="dxa"/>
          </w:tcPr>
          <w:p w14:paraId="5A465E96" w14:textId="6F00D53D" w:rsidR="00BA453D" w:rsidRPr="00BA453D" w:rsidRDefault="00BA453D" w:rsidP="006C636A">
            <w:pPr>
              <w:pStyle w:val="ListParagraph"/>
              <w:numPr>
                <w:ilvl w:val="0"/>
                <w:numId w:val="0"/>
              </w:numPr>
              <w:rPr>
                <w:b/>
                <w:bCs/>
              </w:rPr>
            </w:pPr>
            <w:r w:rsidRPr="00BA453D">
              <w:rPr>
                <w:b/>
                <w:bCs/>
              </w:rPr>
              <w:t xml:space="preserve">Output for </w:t>
            </w:r>
            <w:r>
              <w:rPr>
                <w:b/>
                <w:bCs/>
              </w:rPr>
              <w:t xml:space="preserve">Random Sample Imputation </w:t>
            </w:r>
          </w:p>
        </w:tc>
      </w:tr>
      <w:tr w:rsidR="00BA453D" w14:paraId="268A95DD" w14:textId="77777777" w:rsidTr="006C636A">
        <w:tc>
          <w:tcPr>
            <w:tcW w:w="1969" w:type="dxa"/>
          </w:tcPr>
          <w:p w14:paraId="2CDBD73E" w14:textId="6744421F" w:rsidR="00BA453D" w:rsidRDefault="00BA453D" w:rsidP="006C636A">
            <w:pPr>
              <w:pStyle w:val="ListParagraph"/>
              <w:numPr>
                <w:ilvl w:val="0"/>
                <w:numId w:val="0"/>
              </w:numPr>
            </w:pPr>
            <w:r>
              <w:t>1</w:t>
            </w:r>
          </w:p>
        </w:tc>
        <w:tc>
          <w:tcPr>
            <w:tcW w:w="4536" w:type="dxa"/>
          </w:tcPr>
          <w:p w14:paraId="08DD22BE" w14:textId="04D0D973" w:rsidR="00BA453D" w:rsidRDefault="00BA453D" w:rsidP="006C636A">
            <w:pPr>
              <w:pStyle w:val="ListParagraph"/>
              <w:numPr>
                <w:ilvl w:val="0"/>
                <w:numId w:val="0"/>
              </w:numPr>
            </w:pPr>
            <w:r>
              <w:t>1</w:t>
            </w:r>
          </w:p>
        </w:tc>
      </w:tr>
      <w:tr w:rsidR="00BA453D" w14:paraId="4F9215AB" w14:textId="77777777" w:rsidTr="006C636A">
        <w:tc>
          <w:tcPr>
            <w:tcW w:w="1969" w:type="dxa"/>
          </w:tcPr>
          <w:p w14:paraId="2DA3F3A9" w14:textId="449F9DB0" w:rsidR="00BA453D" w:rsidRDefault="00BA453D" w:rsidP="006C636A">
            <w:pPr>
              <w:pStyle w:val="ListParagraph"/>
              <w:numPr>
                <w:ilvl w:val="0"/>
                <w:numId w:val="0"/>
              </w:numPr>
            </w:pPr>
            <w:r>
              <w:lastRenderedPageBreak/>
              <w:t>2</w:t>
            </w:r>
          </w:p>
        </w:tc>
        <w:tc>
          <w:tcPr>
            <w:tcW w:w="4536" w:type="dxa"/>
          </w:tcPr>
          <w:p w14:paraId="05C772F7" w14:textId="468B78AE" w:rsidR="00BA453D" w:rsidRDefault="00BA453D" w:rsidP="006C636A">
            <w:pPr>
              <w:pStyle w:val="ListParagraph"/>
              <w:numPr>
                <w:ilvl w:val="0"/>
                <w:numId w:val="0"/>
              </w:numPr>
            </w:pPr>
            <w:r>
              <w:t>2</w:t>
            </w:r>
          </w:p>
        </w:tc>
      </w:tr>
      <w:tr w:rsidR="00BA453D" w14:paraId="6CC00A68" w14:textId="77777777" w:rsidTr="006C636A">
        <w:tc>
          <w:tcPr>
            <w:tcW w:w="1969" w:type="dxa"/>
          </w:tcPr>
          <w:p w14:paraId="325613D8" w14:textId="288B61E7" w:rsidR="00BA453D" w:rsidRDefault="00BA453D" w:rsidP="006C636A">
            <w:pPr>
              <w:pStyle w:val="ListParagraph"/>
              <w:numPr>
                <w:ilvl w:val="0"/>
                <w:numId w:val="0"/>
              </w:numPr>
            </w:pPr>
            <w:r>
              <w:t>3</w:t>
            </w:r>
          </w:p>
        </w:tc>
        <w:tc>
          <w:tcPr>
            <w:tcW w:w="4536" w:type="dxa"/>
          </w:tcPr>
          <w:p w14:paraId="2B440D54" w14:textId="23828980" w:rsidR="00BA453D" w:rsidRDefault="00BA453D" w:rsidP="006C636A">
            <w:pPr>
              <w:pStyle w:val="ListParagraph"/>
              <w:numPr>
                <w:ilvl w:val="0"/>
                <w:numId w:val="0"/>
              </w:numPr>
            </w:pPr>
            <w:r>
              <w:t>3</w:t>
            </w:r>
          </w:p>
        </w:tc>
      </w:tr>
      <w:tr w:rsidR="00BA453D" w14:paraId="1E239E82" w14:textId="77777777" w:rsidTr="006C636A">
        <w:tc>
          <w:tcPr>
            <w:tcW w:w="1969" w:type="dxa"/>
          </w:tcPr>
          <w:p w14:paraId="1E5C2F25" w14:textId="0637A866" w:rsidR="00BA453D" w:rsidRDefault="00BA453D" w:rsidP="006C636A">
            <w:pPr>
              <w:pStyle w:val="ListParagraph"/>
              <w:numPr>
                <w:ilvl w:val="0"/>
                <w:numId w:val="0"/>
              </w:numPr>
            </w:pPr>
          </w:p>
        </w:tc>
        <w:tc>
          <w:tcPr>
            <w:tcW w:w="4536" w:type="dxa"/>
          </w:tcPr>
          <w:p w14:paraId="51895F8E" w14:textId="29708F40" w:rsidR="00BA453D" w:rsidRDefault="00BA453D" w:rsidP="006C636A">
            <w:pPr>
              <w:pStyle w:val="ListParagraph"/>
              <w:numPr>
                <w:ilvl w:val="0"/>
                <w:numId w:val="0"/>
              </w:numPr>
            </w:pPr>
            <w:r>
              <w:t>1</w:t>
            </w:r>
          </w:p>
        </w:tc>
      </w:tr>
      <w:tr w:rsidR="00BA453D" w14:paraId="629ED9B5" w14:textId="77777777" w:rsidTr="006C636A">
        <w:tc>
          <w:tcPr>
            <w:tcW w:w="1969" w:type="dxa"/>
          </w:tcPr>
          <w:p w14:paraId="5784A57C" w14:textId="77777777" w:rsidR="00BA453D" w:rsidRDefault="00BA453D" w:rsidP="006C636A">
            <w:pPr>
              <w:pStyle w:val="ListParagraph"/>
              <w:numPr>
                <w:ilvl w:val="0"/>
                <w:numId w:val="0"/>
              </w:numPr>
            </w:pPr>
          </w:p>
        </w:tc>
        <w:tc>
          <w:tcPr>
            <w:tcW w:w="4536" w:type="dxa"/>
          </w:tcPr>
          <w:p w14:paraId="16CD7219" w14:textId="002DC537" w:rsidR="00BA453D" w:rsidRDefault="00BA453D" w:rsidP="006C636A">
            <w:pPr>
              <w:pStyle w:val="ListParagraph"/>
              <w:numPr>
                <w:ilvl w:val="0"/>
                <w:numId w:val="0"/>
              </w:numPr>
            </w:pPr>
            <w:r>
              <w:t>2</w:t>
            </w:r>
          </w:p>
        </w:tc>
      </w:tr>
      <w:tr w:rsidR="00BA453D" w14:paraId="60205AB0" w14:textId="77777777" w:rsidTr="006C636A">
        <w:tc>
          <w:tcPr>
            <w:tcW w:w="1969" w:type="dxa"/>
          </w:tcPr>
          <w:p w14:paraId="0312F08A" w14:textId="6B60733B" w:rsidR="00BA453D" w:rsidRDefault="00BA453D" w:rsidP="006C636A">
            <w:pPr>
              <w:pStyle w:val="ListParagraph"/>
              <w:numPr>
                <w:ilvl w:val="0"/>
                <w:numId w:val="0"/>
              </w:numPr>
            </w:pPr>
            <w:r>
              <w:t>5</w:t>
            </w:r>
          </w:p>
        </w:tc>
        <w:tc>
          <w:tcPr>
            <w:tcW w:w="4536" w:type="dxa"/>
          </w:tcPr>
          <w:p w14:paraId="08A2944F" w14:textId="7667D99B" w:rsidR="00BA453D" w:rsidRDefault="00BA453D" w:rsidP="006C636A">
            <w:pPr>
              <w:pStyle w:val="ListParagraph"/>
              <w:numPr>
                <w:ilvl w:val="0"/>
                <w:numId w:val="0"/>
              </w:numPr>
            </w:pPr>
            <w:r>
              <w:t>5</w:t>
            </w:r>
          </w:p>
        </w:tc>
      </w:tr>
      <w:tr w:rsidR="00BA453D" w14:paraId="56685796" w14:textId="77777777" w:rsidTr="006C636A">
        <w:tc>
          <w:tcPr>
            <w:tcW w:w="1969" w:type="dxa"/>
          </w:tcPr>
          <w:p w14:paraId="5444076A" w14:textId="011E1F47" w:rsidR="00BA453D" w:rsidRDefault="00BA453D" w:rsidP="006C636A">
            <w:pPr>
              <w:pStyle w:val="ListParagraph"/>
              <w:numPr>
                <w:ilvl w:val="0"/>
                <w:numId w:val="0"/>
              </w:numPr>
            </w:pPr>
            <w:r>
              <w:t>6</w:t>
            </w:r>
          </w:p>
        </w:tc>
        <w:tc>
          <w:tcPr>
            <w:tcW w:w="4536" w:type="dxa"/>
          </w:tcPr>
          <w:p w14:paraId="50DD573B" w14:textId="562DD899" w:rsidR="00BA453D" w:rsidRDefault="00BA453D" w:rsidP="006C636A">
            <w:pPr>
              <w:pStyle w:val="ListParagraph"/>
              <w:numPr>
                <w:ilvl w:val="0"/>
                <w:numId w:val="0"/>
              </w:numPr>
            </w:pPr>
            <w:r>
              <w:t>6</w:t>
            </w:r>
          </w:p>
        </w:tc>
      </w:tr>
      <w:tr w:rsidR="00BA453D" w14:paraId="1982B796" w14:textId="77777777" w:rsidTr="006C636A">
        <w:tc>
          <w:tcPr>
            <w:tcW w:w="1969" w:type="dxa"/>
          </w:tcPr>
          <w:p w14:paraId="7BF4F792" w14:textId="77777777" w:rsidR="00BA453D" w:rsidRDefault="00BA453D" w:rsidP="006C636A">
            <w:pPr>
              <w:pStyle w:val="ListParagraph"/>
              <w:numPr>
                <w:ilvl w:val="0"/>
                <w:numId w:val="0"/>
              </w:numPr>
            </w:pPr>
          </w:p>
        </w:tc>
        <w:tc>
          <w:tcPr>
            <w:tcW w:w="4536" w:type="dxa"/>
          </w:tcPr>
          <w:p w14:paraId="7FCA9352" w14:textId="3B6CA2A4" w:rsidR="00BA453D" w:rsidRDefault="00BA453D" w:rsidP="006C636A">
            <w:pPr>
              <w:pStyle w:val="ListParagraph"/>
              <w:numPr>
                <w:ilvl w:val="0"/>
                <w:numId w:val="0"/>
              </w:numPr>
            </w:pPr>
            <w:r>
              <w:t>5</w:t>
            </w:r>
          </w:p>
        </w:tc>
      </w:tr>
      <w:tr w:rsidR="00BA453D" w14:paraId="49DD1C4B" w14:textId="77777777" w:rsidTr="006C636A">
        <w:tc>
          <w:tcPr>
            <w:tcW w:w="1969" w:type="dxa"/>
          </w:tcPr>
          <w:p w14:paraId="46C9C6A4" w14:textId="24D4BF78" w:rsidR="00BA453D" w:rsidRDefault="00BA453D" w:rsidP="006C636A">
            <w:pPr>
              <w:pStyle w:val="ListParagraph"/>
              <w:numPr>
                <w:ilvl w:val="0"/>
                <w:numId w:val="0"/>
              </w:numPr>
            </w:pPr>
            <w:r>
              <w:t>4</w:t>
            </w:r>
          </w:p>
        </w:tc>
        <w:tc>
          <w:tcPr>
            <w:tcW w:w="4536" w:type="dxa"/>
          </w:tcPr>
          <w:p w14:paraId="45D6508D" w14:textId="3D0B4519" w:rsidR="00BA453D" w:rsidRDefault="00BA453D" w:rsidP="006C636A">
            <w:pPr>
              <w:pStyle w:val="ListParagraph"/>
              <w:numPr>
                <w:ilvl w:val="0"/>
                <w:numId w:val="0"/>
              </w:numPr>
            </w:pPr>
            <w:r>
              <w:t>4</w:t>
            </w:r>
          </w:p>
        </w:tc>
      </w:tr>
    </w:tbl>
    <w:p w14:paraId="09688F9C" w14:textId="3FD2FFFC" w:rsidR="009245B5" w:rsidRPr="000671A5" w:rsidRDefault="009245B5" w:rsidP="009245B5">
      <w:pPr>
        <w:pStyle w:val="ListParagraph"/>
        <w:numPr>
          <w:ilvl w:val="0"/>
          <w:numId w:val="0"/>
        </w:numPr>
        <w:ind w:left="1440"/>
      </w:pPr>
    </w:p>
    <w:p w14:paraId="598E679F" w14:textId="1A915101" w:rsidR="009245B5" w:rsidRPr="00920251" w:rsidRDefault="009245B5" w:rsidP="00D91E3D">
      <w:pPr>
        <w:pStyle w:val="Heading6"/>
      </w:pPr>
      <w:bookmarkStart w:id="71" w:name="_Toc67070269"/>
      <w:r w:rsidRPr="00920251">
        <w:t>Noise</w:t>
      </w:r>
      <w:r w:rsidR="00D91E3D">
        <w:t xml:space="preserve"> Handling</w:t>
      </w:r>
      <w:bookmarkEnd w:id="71"/>
    </w:p>
    <w:p w14:paraId="174A5111" w14:textId="07978931" w:rsidR="00D91E3D" w:rsidRDefault="00D91E3D" w:rsidP="00AB2703">
      <w:pPr>
        <w:pStyle w:val="ListParagraph"/>
        <w:numPr>
          <w:ilvl w:val="0"/>
          <w:numId w:val="33"/>
        </w:numPr>
        <w:rPr>
          <w:b/>
          <w:bCs/>
        </w:rPr>
      </w:pPr>
      <w:r>
        <w:rPr>
          <w:b/>
          <w:bCs/>
        </w:rPr>
        <w:t>Discard Noise</w:t>
      </w:r>
    </w:p>
    <w:p w14:paraId="75FBFE2A" w14:textId="2A896F49" w:rsidR="00D91E3D" w:rsidRDefault="00D91E3D" w:rsidP="00D91E3D">
      <w:pPr>
        <w:pStyle w:val="ListParagraph"/>
        <w:numPr>
          <w:ilvl w:val="1"/>
          <w:numId w:val="33"/>
        </w:numPr>
      </w:pPr>
      <w:r>
        <w:t>On selecting this option ,the entire rows having missing values will get deleted from the dataset</w:t>
      </w:r>
    </w:p>
    <w:p w14:paraId="5B76C1F7" w14:textId="77777777" w:rsidR="00D91E3D" w:rsidRDefault="00D91E3D" w:rsidP="00D91E3D">
      <w:pPr>
        <w:pStyle w:val="ListParagraph"/>
        <w:numPr>
          <w:ilvl w:val="0"/>
          <w:numId w:val="0"/>
        </w:numPr>
        <w:ind w:left="720"/>
        <w:rPr>
          <w:b/>
          <w:bCs/>
        </w:rPr>
      </w:pPr>
    </w:p>
    <w:p w14:paraId="394A780A" w14:textId="512BC5A6" w:rsidR="00D91E3D" w:rsidRDefault="00D91E3D" w:rsidP="00AB2703">
      <w:pPr>
        <w:pStyle w:val="ListParagraph"/>
        <w:numPr>
          <w:ilvl w:val="0"/>
          <w:numId w:val="33"/>
        </w:numPr>
        <w:rPr>
          <w:b/>
          <w:bCs/>
        </w:rPr>
      </w:pPr>
      <w:r w:rsidRPr="00D91E3D">
        <w:rPr>
          <w:b/>
          <w:bCs/>
        </w:rPr>
        <w:t>Remove Noise</w:t>
      </w:r>
    </w:p>
    <w:p w14:paraId="7BFDFAE0" w14:textId="2DABABA9" w:rsidR="009245B5" w:rsidRPr="00D91E3D" w:rsidRDefault="00AB2703" w:rsidP="00D91E3D">
      <w:pPr>
        <w:pStyle w:val="ListParagraph"/>
        <w:numPr>
          <w:ilvl w:val="1"/>
          <w:numId w:val="33"/>
        </w:numPr>
        <w:rPr>
          <w:b/>
          <w:bCs/>
        </w:rPr>
      </w:pPr>
      <w:r>
        <w:t>On selecting this option, all the noise from the selected column will get replaced with Null values. Once the noise is removed, the column becomes eligible for Missing Value handling operation. User can then select one of the options to handle the missing values</w:t>
      </w:r>
    </w:p>
    <w:p w14:paraId="2DE54F9B" w14:textId="77777777" w:rsidR="00D91E3D" w:rsidRPr="00D91E3D" w:rsidRDefault="00D91E3D" w:rsidP="00D91E3D">
      <w:pPr>
        <w:pStyle w:val="ListParagraph"/>
        <w:numPr>
          <w:ilvl w:val="0"/>
          <w:numId w:val="0"/>
        </w:numPr>
        <w:ind w:left="1440"/>
        <w:rPr>
          <w:b/>
          <w:bCs/>
        </w:rPr>
      </w:pPr>
    </w:p>
    <w:tbl>
      <w:tblPr>
        <w:tblW w:w="3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579"/>
      </w:tblGrid>
      <w:tr w:rsidR="006C636A" w:rsidRPr="006C636A" w14:paraId="33904BFE" w14:textId="77777777" w:rsidTr="006C636A">
        <w:trPr>
          <w:trHeight w:val="300"/>
          <w:jc w:val="center"/>
        </w:trPr>
        <w:tc>
          <w:tcPr>
            <w:tcW w:w="960" w:type="dxa"/>
            <w:shd w:val="clear" w:color="auto" w:fill="auto"/>
            <w:noWrap/>
            <w:vAlign w:val="bottom"/>
            <w:hideMark/>
          </w:tcPr>
          <w:p w14:paraId="7E08A33E" w14:textId="77777777" w:rsidR="006C636A" w:rsidRPr="006C636A" w:rsidRDefault="006C636A" w:rsidP="006C636A">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Col</w:t>
            </w:r>
          </w:p>
        </w:tc>
        <w:tc>
          <w:tcPr>
            <w:tcW w:w="2579" w:type="dxa"/>
            <w:shd w:val="clear" w:color="auto" w:fill="auto"/>
            <w:noWrap/>
            <w:vAlign w:val="bottom"/>
            <w:hideMark/>
          </w:tcPr>
          <w:p w14:paraId="2C6B8313" w14:textId="016CB859" w:rsidR="006C636A" w:rsidRPr="006C636A" w:rsidRDefault="006C636A" w:rsidP="006C636A">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Output for Remove Noise</w:t>
            </w:r>
          </w:p>
        </w:tc>
      </w:tr>
      <w:tr w:rsidR="006C636A" w:rsidRPr="006C636A" w14:paraId="24268265" w14:textId="77777777" w:rsidTr="006C636A">
        <w:trPr>
          <w:trHeight w:val="300"/>
          <w:jc w:val="center"/>
        </w:trPr>
        <w:tc>
          <w:tcPr>
            <w:tcW w:w="960" w:type="dxa"/>
            <w:shd w:val="clear" w:color="auto" w:fill="auto"/>
            <w:noWrap/>
            <w:vAlign w:val="bottom"/>
            <w:hideMark/>
          </w:tcPr>
          <w:p w14:paraId="41C00BD1" w14:textId="77777777" w:rsidR="006C636A" w:rsidRPr="006C636A" w:rsidRDefault="006C636A" w:rsidP="00DC4CC8">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1</w:t>
            </w:r>
          </w:p>
        </w:tc>
        <w:tc>
          <w:tcPr>
            <w:tcW w:w="2579" w:type="dxa"/>
            <w:shd w:val="clear" w:color="auto" w:fill="auto"/>
            <w:noWrap/>
            <w:vAlign w:val="bottom"/>
            <w:hideMark/>
          </w:tcPr>
          <w:p w14:paraId="7F9221C5" w14:textId="788E5FFE" w:rsidR="006C636A" w:rsidRPr="006C636A" w:rsidRDefault="007E6048" w:rsidP="007E6048">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r>
      <w:tr w:rsidR="006C636A" w:rsidRPr="006C636A" w14:paraId="7185F45D" w14:textId="77777777" w:rsidTr="006C636A">
        <w:trPr>
          <w:trHeight w:val="300"/>
          <w:jc w:val="center"/>
        </w:trPr>
        <w:tc>
          <w:tcPr>
            <w:tcW w:w="960" w:type="dxa"/>
            <w:shd w:val="clear" w:color="auto" w:fill="auto"/>
            <w:noWrap/>
            <w:vAlign w:val="bottom"/>
            <w:hideMark/>
          </w:tcPr>
          <w:p w14:paraId="74653208" w14:textId="77777777" w:rsidR="006C636A" w:rsidRPr="006C636A" w:rsidRDefault="006C636A" w:rsidP="00DC4CC8">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2</w:t>
            </w:r>
          </w:p>
        </w:tc>
        <w:tc>
          <w:tcPr>
            <w:tcW w:w="2579" w:type="dxa"/>
            <w:shd w:val="clear" w:color="auto" w:fill="auto"/>
            <w:noWrap/>
            <w:vAlign w:val="bottom"/>
            <w:hideMark/>
          </w:tcPr>
          <w:p w14:paraId="693D58D6" w14:textId="090581DF" w:rsidR="006C636A" w:rsidRPr="006C636A" w:rsidRDefault="007E6048" w:rsidP="007E6048">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r>
      <w:tr w:rsidR="006C636A" w:rsidRPr="006C636A" w14:paraId="1A3202AD" w14:textId="77777777" w:rsidTr="006C636A">
        <w:trPr>
          <w:trHeight w:val="300"/>
          <w:jc w:val="center"/>
        </w:trPr>
        <w:tc>
          <w:tcPr>
            <w:tcW w:w="960" w:type="dxa"/>
            <w:shd w:val="clear" w:color="auto" w:fill="auto"/>
            <w:noWrap/>
            <w:vAlign w:val="bottom"/>
            <w:hideMark/>
          </w:tcPr>
          <w:p w14:paraId="3AFC7FD5" w14:textId="77777777" w:rsidR="006C636A" w:rsidRPr="006C636A" w:rsidRDefault="006C636A" w:rsidP="00DC4CC8">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3</w:t>
            </w:r>
          </w:p>
        </w:tc>
        <w:tc>
          <w:tcPr>
            <w:tcW w:w="2579" w:type="dxa"/>
            <w:shd w:val="clear" w:color="auto" w:fill="auto"/>
            <w:noWrap/>
            <w:vAlign w:val="bottom"/>
            <w:hideMark/>
          </w:tcPr>
          <w:p w14:paraId="03C0E586" w14:textId="3353FF63" w:rsidR="006C636A" w:rsidRPr="006C636A" w:rsidRDefault="007E6048" w:rsidP="007E6048">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r>
      <w:tr w:rsidR="006C636A" w:rsidRPr="006C636A" w14:paraId="42A22322" w14:textId="77777777" w:rsidTr="006C636A">
        <w:trPr>
          <w:trHeight w:val="300"/>
          <w:jc w:val="center"/>
        </w:trPr>
        <w:tc>
          <w:tcPr>
            <w:tcW w:w="960" w:type="dxa"/>
            <w:shd w:val="clear" w:color="auto" w:fill="auto"/>
            <w:noWrap/>
            <w:vAlign w:val="bottom"/>
            <w:hideMark/>
          </w:tcPr>
          <w:p w14:paraId="0B9D54C8" w14:textId="77777777" w:rsidR="006C636A" w:rsidRPr="006C636A" w:rsidRDefault="006C636A" w:rsidP="00DC4CC8">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4</w:t>
            </w:r>
          </w:p>
        </w:tc>
        <w:tc>
          <w:tcPr>
            <w:tcW w:w="2579" w:type="dxa"/>
            <w:shd w:val="clear" w:color="auto" w:fill="auto"/>
            <w:noWrap/>
            <w:vAlign w:val="bottom"/>
            <w:hideMark/>
          </w:tcPr>
          <w:p w14:paraId="2DCA3D65" w14:textId="3879355C" w:rsidR="006C636A" w:rsidRPr="006C636A" w:rsidRDefault="007E6048" w:rsidP="007E6048">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r>
      <w:tr w:rsidR="006C636A" w:rsidRPr="006C636A" w14:paraId="363830C5" w14:textId="77777777" w:rsidTr="006C636A">
        <w:trPr>
          <w:trHeight w:val="300"/>
          <w:jc w:val="center"/>
        </w:trPr>
        <w:tc>
          <w:tcPr>
            <w:tcW w:w="960" w:type="dxa"/>
            <w:shd w:val="clear" w:color="auto" w:fill="auto"/>
            <w:noWrap/>
            <w:vAlign w:val="bottom"/>
            <w:hideMark/>
          </w:tcPr>
          <w:p w14:paraId="612AA837" w14:textId="77777777" w:rsidR="006C636A" w:rsidRPr="006C636A" w:rsidRDefault="006C636A" w:rsidP="00DC4CC8">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5</w:t>
            </w:r>
          </w:p>
        </w:tc>
        <w:tc>
          <w:tcPr>
            <w:tcW w:w="2579" w:type="dxa"/>
            <w:shd w:val="clear" w:color="auto" w:fill="auto"/>
            <w:noWrap/>
            <w:vAlign w:val="bottom"/>
            <w:hideMark/>
          </w:tcPr>
          <w:p w14:paraId="3C843028" w14:textId="1D00CD56" w:rsidR="006C636A" w:rsidRPr="006C636A" w:rsidRDefault="007E6048" w:rsidP="007E6048">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r>
      <w:tr w:rsidR="006C636A" w:rsidRPr="006C636A" w14:paraId="69372D95" w14:textId="77777777" w:rsidTr="006C636A">
        <w:trPr>
          <w:trHeight w:val="300"/>
          <w:jc w:val="center"/>
        </w:trPr>
        <w:tc>
          <w:tcPr>
            <w:tcW w:w="960" w:type="dxa"/>
            <w:shd w:val="clear" w:color="auto" w:fill="auto"/>
            <w:noWrap/>
            <w:vAlign w:val="bottom"/>
            <w:hideMark/>
          </w:tcPr>
          <w:p w14:paraId="24B3BEEC" w14:textId="77777777" w:rsidR="006C636A" w:rsidRPr="006C636A" w:rsidRDefault="006C636A" w:rsidP="00DC4CC8">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6</w:t>
            </w:r>
          </w:p>
        </w:tc>
        <w:tc>
          <w:tcPr>
            <w:tcW w:w="2579" w:type="dxa"/>
            <w:shd w:val="clear" w:color="auto" w:fill="auto"/>
            <w:noWrap/>
            <w:vAlign w:val="bottom"/>
            <w:hideMark/>
          </w:tcPr>
          <w:p w14:paraId="1EB036E8" w14:textId="42D21796" w:rsidR="006C636A" w:rsidRPr="006C636A" w:rsidRDefault="007E6048" w:rsidP="007E6048">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r>
      <w:tr w:rsidR="006C636A" w:rsidRPr="006C636A" w14:paraId="0CF1D8DF" w14:textId="77777777" w:rsidTr="006C636A">
        <w:trPr>
          <w:trHeight w:val="300"/>
          <w:jc w:val="center"/>
        </w:trPr>
        <w:tc>
          <w:tcPr>
            <w:tcW w:w="960" w:type="dxa"/>
            <w:shd w:val="clear" w:color="auto" w:fill="auto"/>
            <w:noWrap/>
            <w:vAlign w:val="bottom"/>
            <w:hideMark/>
          </w:tcPr>
          <w:p w14:paraId="04DC9C07" w14:textId="2F842F7C" w:rsidR="006C636A" w:rsidRPr="006C636A" w:rsidRDefault="007E6048" w:rsidP="00DC4CC8">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579" w:type="dxa"/>
            <w:shd w:val="clear" w:color="auto" w:fill="auto"/>
            <w:noWrap/>
            <w:vAlign w:val="bottom"/>
            <w:hideMark/>
          </w:tcPr>
          <w:p w14:paraId="1E5A656D" w14:textId="10DFA9F1" w:rsidR="006C636A" w:rsidRPr="006C636A" w:rsidRDefault="007E6048" w:rsidP="007E6048">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r>
      <w:tr w:rsidR="006C636A" w:rsidRPr="006C636A" w14:paraId="7D72794E" w14:textId="77777777" w:rsidTr="006C636A">
        <w:trPr>
          <w:trHeight w:val="300"/>
          <w:jc w:val="center"/>
        </w:trPr>
        <w:tc>
          <w:tcPr>
            <w:tcW w:w="960" w:type="dxa"/>
            <w:shd w:val="clear" w:color="000000" w:fill="FF0000"/>
            <w:noWrap/>
            <w:vAlign w:val="bottom"/>
            <w:hideMark/>
          </w:tcPr>
          <w:p w14:paraId="3519A76C" w14:textId="77777777" w:rsidR="006C636A" w:rsidRPr="006C636A" w:rsidRDefault="006C636A" w:rsidP="00DC4CC8">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w:t>
            </w:r>
          </w:p>
        </w:tc>
        <w:tc>
          <w:tcPr>
            <w:tcW w:w="2579" w:type="dxa"/>
            <w:shd w:val="clear" w:color="auto" w:fill="auto"/>
            <w:noWrap/>
            <w:vAlign w:val="bottom"/>
            <w:hideMark/>
          </w:tcPr>
          <w:p w14:paraId="3438ADDB" w14:textId="091D7855" w:rsidR="006C636A" w:rsidRPr="006C636A" w:rsidRDefault="006C636A" w:rsidP="007E6048">
            <w:pPr>
              <w:spacing w:before="0" w:after="0" w:line="240" w:lineRule="auto"/>
              <w:rPr>
                <w:rFonts w:ascii="Calibri" w:eastAsia="Times New Roman" w:hAnsi="Calibri" w:cs="Calibri"/>
                <w:color w:val="000000"/>
                <w:lang w:val="en-US"/>
              </w:rPr>
            </w:pPr>
          </w:p>
        </w:tc>
      </w:tr>
      <w:tr w:rsidR="006C636A" w:rsidRPr="006C636A" w14:paraId="40D2E353" w14:textId="77777777" w:rsidTr="006C636A">
        <w:trPr>
          <w:trHeight w:val="300"/>
          <w:jc w:val="center"/>
        </w:trPr>
        <w:tc>
          <w:tcPr>
            <w:tcW w:w="960" w:type="dxa"/>
            <w:shd w:val="clear" w:color="000000" w:fill="FF0000"/>
            <w:noWrap/>
            <w:vAlign w:val="bottom"/>
            <w:hideMark/>
          </w:tcPr>
          <w:p w14:paraId="2BA4A1DE" w14:textId="77777777" w:rsidR="006C636A" w:rsidRPr="006C636A" w:rsidRDefault="006C636A" w:rsidP="00DC4CC8">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w:t>
            </w:r>
          </w:p>
        </w:tc>
        <w:tc>
          <w:tcPr>
            <w:tcW w:w="2579" w:type="dxa"/>
            <w:shd w:val="clear" w:color="auto" w:fill="auto"/>
            <w:noWrap/>
            <w:vAlign w:val="bottom"/>
            <w:hideMark/>
          </w:tcPr>
          <w:p w14:paraId="65E2974A" w14:textId="5F5B8C03" w:rsidR="006C636A" w:rsidRPr="006C636A" w:rsidRDefault="006C636A" w:rsidP="007E6048">
            <w:pPr>
              <w:spacing w:before="0" w:after="0" w:line="240" w:lineRule="auto"/>
              <w:rPr>
                <w:rFonts w:ascii="Calibri" w:eastAsia="Times New Roman" w:hAnsi="Calibri" w:cs="Calibri"/>
                <w:color w:val="000000"/>
                <w:lang w:val="en-US"/>
              </w:rPr>
            </w:pPr>
          </w:p>
        </w:tc>
      </w:tr>
      <w:tr w:rsidR="006C636A" w:rsidRPr="006C636A" w14:paraId="6DD56E15" w14:textId="77777777" w:rsidTr="006C636A">
        <w:trPr>
          <w:trHeight w:val="300"/>
          <w:jc w:val="center"/>
        </w:trPr>
        <w:tc>
          <w:tcPr>
            <w:tcW w:w="960" w:type="dxa"/>
            <w:shd w:val="clear" w:color="auto" w:fill="auto"/>
            <w:noWrap/>
            <w:vAlign w:val="bottom"/>
            <w:hideMark/>
          </w:tcPr>
          <w:p w14:paraId="7567C123" w14:textId="77777777" w:rsidR="006C636A" w:rsidRPr="006C636A" w:rsidRDefault="006C636A" w:rsidP="00DC4CC8">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8</w:t>
            </w:r>
          </w:p>
        </w:tc>
        <w:tc>
          <w:tcPr>
            <w:tcW w:w="2579" w:type="dxa"/>
            <w:shd w:val="clear" w:color="auto" w:fill="auto"/>
            <w:noWrap/>
            <w:vAlign w:val="bottom"/>
            <w:hideMark/>
          </w:tcPr>
          <w:p w14:paraId="286961B0" w14:textId="7D1E81BC" w:rsidR="006C636A" w:rsidRPr="006C636A" w:rsidRDefault="007E6048" w:rsidP="007E6048">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r>
      <w:tr w:rsidR="006C636A" w:rsidRPr="006C636A" w14:paraId="7B9A6DB4" w14:textId="77777777" w:rsidTr="006C636A">
        <w:trPr>
          <w:trHeight w:val="300"/>
          <w:jc w:val="center"/>
        </w:trPr>
        <w:tc>
          <w:tcPr>
            <w:tcW w:w="960" w:type="dxa"/>
            <w:shd w:val="clear" w:color="auto" w:fill="auto"/>
            <w:noWrap/>
            <w:vAlign w:val="bottom"/>
            <w:hideMark/>
          </w:tcPr>
          <w:p w14:paraId="2FED10F8" w14:textId="77777777" w:rsidR="006C636A" w:rsidRPr="006C636A" w:rsidRDefault="006C636A" w:rsidP="00DC4CC8">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9</w:t>
            </w:r>
          </w:p>
        </w:tc>
        <w:tc>
          <w:tcPr>
            <w:tcW w:w="2579" w:type="dxa"/>
            <w:shd w:val="clear" w:color="auto" w:fill="auto"/>
            <w:noWrap/>
            <w:vAlign w:val="bottom"/>
            <w:hideMark/>
          </w:tcPr>
          <w:p w14:paraId="34B0BEF4" w14:textId="1663F366" w:rsidR="006C636A" w:rsidRPr="006C636A" w:rsidRDefault="007E6048" w:rsidP="007E6048">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r>
      <w:tr w:rsidR="006C636A" w:rsidRPr="006C636A" w14:paraId="676DCE72" w14:textId="77777777" w:rsidTr="006C636A">
        <w:trPr>
          <w:trHeight w:val="300"/>
          <w:jc w:val="center"/>
        </w:trPr>
        <w:tc>
          <w:tcPr>
            <w:tcW w:w="960" w:type="dxa"/>
            <w:shd w:val="clear" w:color="auto" w:fill="auto"/>
            <w:noWrap/>
            <w:vAlign w:val="bottom"/>
            <w:hideMark/>
          </w:tcPr>
          <w:p w14:paraId="6E6F9523" w14:textId="77777777" w:rsidR="006C636A" w:rsidRPr="006C636A" w:rsidRDefault="006C636A" w:rsidP="00DC4CC8">
            <w:pPr>
              <w:spacing w:before="0" w:after="0" w:line="240" w:lineRule="auto"/>
              <w:rPr>
                <w:rFonts w:ascii="Calibri" w:eastAsia="Times New Roman" w:hAnsi="Calibri" w:cs="Calibri"/>
                <w:color w:val="000000"/>
                <w:lang w:val="en-US"/>
              </w:rPr>
            </w:pPr>
            <w:r w:rsidRPr="006C636A">
              <w:rPr>
                <w:rFonts w:ascii="Calibri" w:eastAsia="Times New Roman" w:hAnsi="Calibri" w:cs="Calibri"/>
                <w:color w:val="000000"/>
                <w:lang w:val="en-US"/>
              </w:rPr>
              <w:t>10</w:t>
            </w:r>
          </w:p>
        </w:tc>
        <w:tc>
          <w:tcPr>
            <w:tcW w:w="2579" w:type="dxa"/>
            <w:shd w:val="clear" w:color="auto" w:fill="auto"/>
            <w:noWrap/>
            <w:vAlign w:val="bottom"/>
            <w:hideMark/>
          </w:tcPr>
          <w:p w14:paraId="49B95E91" w14:textId="48BF7CA1" w:rsidR="006C636A" w:rsidRPr="006C636A" w:rsidRDefault="007E6048" w:rsidP="007E6048">
            <w:pPr>
              <w:spacing w:before="0"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r>
    </w:tbl>
    <w:p w14:paraId="339DD1D4" w14:textId="77777777" w:rsidR="006C636A" w:rsidRPr="009245B5" w:rsidRDefault="006C636A" w:rsidP="00AB2703">
      <w:pPr>
        <w:rPr>
          <w:b/>
          <w:bCs/>
        </w:rPr>
      </w:pPr>
    </w:p>
    <w:p w14:paraId="5A930156" w14:textId="12D11593" w:rsidR="00B30A51" w:rsidRDefault="00B30A51" w:rsidP="00B30A51">
      <w:pPr>
        <w:pStyle w:val="ListParagraph"/>
        <w:numPr>
          <w:ilvl w:val="0"/>
          <w:numId w:val="35"/>
        </w:numPr>
        <w:rPr>
          <w:b/>
          <w:bCs/>
        </w:rPr>
      </w:pPr>
      <w:r w:rsidRPr="00B30A51">
        <w:rPr>
          <w:b/>
          <w:bCs/>
        </w:rPr>
        <w:t xml:space="preserve">Replace </w:t>
      </w:r>
      <w:r>
        <w:rPr>
          <w:b/>
          <w:bCs/>
        </w:rPr>
        <w:t xml:space="preserve">noise </w:t>
      </w:r>
      <w:r w:rsidRPr="00B30A51">
        <w:rPr>
          <w:b/>
          <w:bCs/>
        </w:rPr>
        <w:t>with Mean</w:t>
      </w:r>
    </w:p>
    <w:p w14:paraId="6DDCE508" w14:textId="7C5F0FDA" w:rsidR="00B30A51" w:rsidRPr="00B30A51" w:rsidRDefault="00B30A51" w:rsidP="00B30A51">
      <w:pPr>
        <w:pStyle w:val="ListParagraph"/>
        <w:numPr>
          <w:ilvl w:val="1"/>
          <w:numId w:val="35"/>
        </w:numPr>
        <w:rPr>
          <w:b/>
          <w:bCs/>
        </w:rPr>
      </w:pPr>
      <w:r>
        <w:t>On selecting this option, the noise from the selected column will get replaced with the mean value of the column</w:t>
      </w:r>
    </w:p>
    <w:p w14:paraId="5971A8FB" w14:textId="4248FC7E" w:rsidR="00B30A51" w:rsidRDefault="00B30A51" w:rsidP="00B30A51">
      <w:pPr>
        <w:pStyle w:val="ListParagraph"/>
        <w:numPr>
          <w:ilvl w:val="0"/>
          <w:numId w:val="35"/>
        </w:numPr>
        <w:rPr>
          <w:b/>
          <w:bCs/>
        </w:rPr>
      </w:pPr>
      <w:r w:rsidRPr="00B30A51">
        <w:rPr>
          <w:b/>
          <w:bCs/>
        </w:rPr>
        <w:lastRenderedPageBreak/>
        <w:t xml:space="preserve">Replace </w:t>
      </w:r>
      <w:r>
        <w:rPr>
          <w:b/>
          <w:bCs/>
        </w:rPr>
        <w:t xml:space="preserve">noise </w:t>
      </w:r>
      <w:r w:rsidRPr="00B30A51">
        <w:rPr>
          <w:b/>
          <w:bCs/>
        </w:rPr>
        <w:t>with Me</w:t>
      </w:r>
      <w:r>
        <w:rPr>
          <w:b/>
          <w:bCs/>
        </w:rPr>
        <w:t>di</w:t>
      </w:r>
      <w:r w:rsidRPr="00B30A51">
        <w:rPr>
          <w:b/>
          <w:bCs/>
        </w:rPr>
        <w:t>an</w:t>
      </w:r>
    </w:p>
    <w:p w14:paraId="786C9101" w14:textId="7C1AD9E1" w:rsidR="00B30A51" w:rsidRPr="00B30A51" w:rsidRDefault="00B30A51" w:rsidP="00B30A51">
      <w:pPr>
        <w:pStyle w:val="ListParagraph"/>
        <w:numPr>
          <w:ilvl w:val="1"/>
          <w:numId w:val="35"/>
        </w:numPr>
        <w:rPr>
          <w:b/>
          <w:bCs/>
        </w:rPr>
      </w:pPr>
      <w:r>
        <w:t>On selecting this option, the noise from the selected column will get replaced with the Median value of the column</w:t>
      </w:r>
    </w:p>
    <w:p w14:paraId="0D4AC1C9" w14:textId="682E4952" w:rsidR="00B30A51" w:rsidRDefault="00B30A51" w:rsidP="00B30A51">
      <w:pPr>
        <w:pStyle w:val="ListParagraph"/>
        <w:numPr>
          <w:ilvl w:val="0"/>
          <w:numId w:val="35"/>
        </w:numPr>
        <w:rPr>
          <w:b/>
          <w:bCs/>
        </w:rPr>
      </w:pPr>
      <w:r w:rsidRPr="00B30A51">
        <w:rPr>
          <w:b/>
          <w:bCs/>
        </w:rPr>
        <w:t xml:space="preserve">Replace </w:t>
      </w:r>
      <w:r>
        <w:rPr>
          <w:b/>
          <w:bCs/>
        </w:rPr>
        <w:t xml:space="preserve">noise </w:t>
      </w:r>
      <w:r w:rsidRPr="00B30A51">
        <w:rPr>
          <w:b/>
          <w:bCs/>
        </w:rPr>
        <w:t xml:space="preserve">with </w:t>
      </w:r>
      <w:r>
        <w:rPr>
          <w:b/>
          <w:bCs/>
        </w:rPr>
        <w:t>Mode</w:t>
      </w:r>
    </w:p>
    <w:p w14:paraId="07F8FF3C" w14:textId="68D4614A" w:rsidR="00B30A51" w:rsidRPr="00B30A51" w:rsidRDefault="00B30A51" w:rsidP="00B30A51">
      <w:pPr>
        <w:pStyle w:val="ListParagraph"/>
        <w:numPr>
          <w:ilvl w:val="1"/>
          <w:numId w:val="35"/>
        </w:numPr>
        <w:rPr>
          <w:b/>
          <w:bCs/>
        </w:rPr>
      </w:pPr>
      <w:r>
        <w:t>On selecting this option, the noise from the selected column will get replaced with the Mode value of the column</w:t>
      </w:r>
    </w:p>
    <w:p w14:paraId="3011190A" w14:textId="76DC4E02" w:rsidR="00B30A51" w:rsidRDefault="00B30A51" w:rsidP="00B30A51">
      <w:pPr>
        <w:pStyle w:val="ListParagraph"/>
        <w:numPr>
          <w:ilvl w:val="0"/>
          <w:numId w:val="35"/>
        </w:numPr>
        <w:rPr>
          <w:b/>
          <w:bCs/>
        </w:rPr>
      </w:pPr>
      <w:r w:rsidRPr="00B30A51">
        <w:rPr>
          <w:b/>
          <w:bCs/>
        </w:rPr>
        <w:t xml:space="preserve">Replace </w:t>
      </w:r>
      <w:r>
        <w:rPr>
          <w:b/>
          <w:bCs/>
        </w:rPr>
        <w:t xml:space="preserve">noise </w:t>
      </w:r>
      <w:r w:rsidRPr="00B30A51">
        <w:rPr>
          <w:b/>
          <w:bCs/>
        </w:rPr>
        <w:t xml:space="preserve">with </w:t>
      </w:r>
      <w:r>
        <w:rPr>
          <w:b/>
          <w:bCs/>
        </w:rPr>
        <w:t>End or Tail value</w:t>
      </w:r>
    </w:p>
    <w:p w14:paraId="146064D4" w14:textId="32C73D43" w:rsidR="00B30A51" w:rsidRDefault="00B30A51" w:rsidP="00B30A51">
      <w:pPr>
        <w:pStyle w:val="ListParagraph"/>
        <w:numPr>
          <w:ilvl w:val="1"/>
          <w:numId w:val="35"/>
        </w:numPr>
      </w:pPr>
      <w:r>
        <w:t>On selecting this option, the Noise of the selected column will get replaced with the value equivalent to 3 times the std. deviation of that column</w:t>
      </w:r>
    </w:p>
    <w:p w14:paraId="01103A57" w14:textId="19E0D04F" w:rsidR="00B30A51" w:rsidRDefault="00B30A51" w:rsidP="00B30A51">
      <w:pPr>
        <w:pStyle w:val="ListParagraph"/>
        <w:numPr>
          <w:ilvl w:val="0"/>
          <w:numId w:val="35"/>
        </w:numPr>
        <w:rPr>
          <w:b/>
          <w:bCs/>
        </w:rPr>
      </w:pPr>
      <w:r w:rsidRPr="00B30A51">
        <w:rPr>
          <w:b/>
          <w:bCs/>
        </w:rPr>
        <w:t xml:space="preserve">Replace </w:t>
      </w:r>
      <w:r>
        <w:rPr>
          <w:b/>
          <w:bCs/>
        </w:rPr>
        <w:t xml:space="preserve">noise </w:t>
      </w:r>
      <w:r w:rsidRPr="00B30A51">
        <w:rPr>
          <w:b/>
          <w:bCs/>
        </w:rPr>
        <w:t xml:space="preserve">with </w:t>
      </w:r>
      <w:r>
        <w:rPr>
          <w:b/>
          <w:bCs/>
        </w:rPr>
        <w:t>Arbitrary value</w:t>
      </w:r>
    </w:p>
    <w:p w14:paraId="326101EA" w14:textId="64EADB13" w:rsidR="00B30A51" w:rsidRDefault="00B30A51" w:rsidP="00B30A51">
      <w:pPr>
        <w:pStyle w:val="ListParagraph"/>
        <w:numPr>
          <w:ilvl w:val="1"/>
          <w:numId w:val="20"/>
        </w:numPr>
      </w:pPr>
      <w:r>
        <w:t>On selecting this option, user will need to enter a value. All the noise of the selected column will get replaced with the value entered by user.</w:t>
      </w:r>
    </w:p>
    <w:p w14:paraId="7822982B" w14:textId="77777777" w:rsidR="00EB490B" w:rsidRDefault="00EB490B" w:rsidP="00EB490B">
      <w:pPr>
        <w:pStyle w:val="ListParagraph"/>
        <w:numPr>
          <w:ilvl w:val="0"/>
          <w:numId w:val="35"/>
        </w:numPr>
        <w:rPr>
          <w:b/>
          <w:bCs/>
        </w:rPr>
      </w:pPr>
      <w:r w:rsidRPr="00B30A51">
        <w:rPr>
          <w:b/>
          <w:bCs/>
        </w:rPr>
        <w:t xml:space="preserve">Replace </w:t>
      </w:r>
      <w:r>
        <w:rPr>
          <w:b/>
          <w:bCs/>
        </w:rPr>
        <w:t xml:space="preserve">noise </w:t>
      </w:r>
      <w:r w:rsidRPr="00B30A51">
        <w:rPr>
          <w:b/>
          <w:bCs/>
        </w:rPr>
        <w:t xml:space="preserve">with </w:t>
      </w:r>
      <w:r>
        <w:rPr>
          <w:b/>
          <w:bCs/>
        </w:rPr>
        <w:t>Arbitrary value</w:t>
      </w:r>
    </w:p>
    <w:p w14:paraId="5D3C9C4A" w14:textId="0ED40CD4" w:rsidR="00EB490B" w:rsidRDefault="00EB490B" w:rsidP="00EB490B">
      <w:pPr>
        <w:pStyle w:val="ListParagraph"/>
        <w:numPr>
          <w:ilvl w:val="1"/>
          <w:numId w:val="20"/>
        </w:numPr>
      </w:pPr>
      <w:r>
        <w:t>On selecting this option, noise values of the selected column will get replaced with the random values of the same column.</w:t>
      </w:r>
    </w:p>
    <w:p w14:paraId="65F0213E" w14:textId="77777777" w:rsidR="00B30A51" w:rsidRPr="00B30A51" w:rsidRDefault="00B30A51" w:rsidP="00B30A51">
      <w:pPr>
        <w:rPr>
          <w:b/>
          <w:bCs/>
        </w:rPr>
      </w:pPr>
    </w:p>
    <w:p w14:paraId="7F112E85" w14:textId="535C92D1" w:rsidR="00EE5AAB" w:rsidRDefault="00EE5AAB" w:rsidP="00EE5AAB">
      <w:pPr>
        <w:pStyle w:val="Heading6"/>
      </w:pPr>
      <w:bookmarkStart w:id="72" w:name="_Toc67070270"/>
      <w:r>
        <w:t>Transformation</w:t>
      </w:r>
      <w:bookmarkEnd w:id="72"/>
    </w:p>
    <w:p w14:paraId="01E17FD1" w14:textId="3C14A52B" w:rsidR="00AB2703" w:rsidRDefault="00AB2703" w:rsidP="00920251">
      <w:pPr>
        <w:rPr>
          <w:b/>
          <w:bCs/>
        </w:rPr>
      </w:pPr>
      <w:r>
        <w:rPr>
          <w:b/>
          <w:bCs/>
        </w:rPr>
        <w:t>Math Operation</w:t>
      </w:r>
    </w:p>
    <w:p w14:paraId="43740B03" w14:textId="1D11168C" w:rsidR="00AB2703" w:rsidRDefault="00F57A84" w:rsidP="00F57A84">
      <w:r w:rsidRPr="00F57A84">
        <w:t>This option is applicable only for Numeric columns</w:t>
      </w:r>
    </w:p>
    <w:p w14:paraId="339AB21B" w14:textId="47A07672" w:rsidR="00F57A84" w:rsidRDefault="00F57A84" w:rsidP="00F57A84">
      <w:pPr>
        <w:pStyle w:val="ListParagraph"/>
      </w:pPr>
      <w:r w:rsidRPr="00B60B5A">
        <w:rPr>
          <w:b/>
          <w:bCs/>
        </w:rPr>
        <w:t>Add to column</w:t>
      </w:r>
      <w:r>
        <w:t xml:space="preserve"> – On selecting this option, user will need to enter a value. The entered value will get added to each value of the selected column</w:t>
      </w:r>
    </w:p>
    <w:p w14:paraId="71ECCB87" w14:textId="475273C8" w:rsidR="00DC4CC8" w:rsidRDefault="00DC4CC8" w:rsidP="00DC4CC8">
      <w:pPr>
        <w:ind w:firstLine="720"/>
      </w:pPr>
      <w:r>
        <w:t>Ex. Value entered by user – 3</w:t>
      </w:r>
    </w:p>
    <w:tbl>
      <w:tblPr>
        <w:tblStyle w:val="TableGrid"/>
        <w:tblW w:w="0" w:type="auto"/>
        <w:jc w:val="center"/>
        <w:tblLook w:val="04A0" w:firstRow="1" w:lastRow="0" w:firstColumn="1" w:lastColumn="0" w:noHBand="0" w:noVBand="1"/>
      </w:tblPr>
      <w:tblGrid>
        <w:gridCol w:w="2405"/>
        <w:gridCol w:w="3119"/>
      </w:tblGrid>
      <w:tr w:rsidR="00DC4CC8" w14:paraId="350EF2D6" w14:textId="77777777" w:rsidTr="00DC4CC8">
        <w:trPr>
          <w:jc w:val="center"/>
        </w:trPr>
        <w:tc>
          <w:tcPr>
            <w:tcW w:w="2405" w:type="dxa"/>
          </w:tcPr>
          <w:p w14:paraId="4F786485" w14:textId="22FEDE74" w:rsidR="00DC4CC8" w:rsidRDefault="00DC4CC8" w:rsidP="00DC4CC8">
            <w:pPr>
              <w:spacing w:line="240" w:lineRule="auto"/>
            </w:pPr>
            <w:r>
              <w:t>Col A</w:t>
            </w:r>
          </w:p>
        </w:tc>
        <w:tc>
          <w:tcPr>
            <w:tcW w:w="3119" w:type="dxa"/>
          </w:tcPr>
          <w:p w14:paraId="58B50F0B" w14:textId="53CE7C3D" w:rsidR="00DC4CC8" w:rsidRDefault="00DC4CC8" w:rsidP="00DC4CC8">
            <w:pPr>
              <w:spacing w:line="240" w:lineRule="auto"/>
            </w:pPr>
            <w:r>
              <w:t>Output of Add to Column</w:t>
            </w:r>
          </w:p>
        </w:tc>
      </w:tr>
      <w:tr w:rsidR="00DC4CC8" w14:paraId="3B9129C8" w14:textId="77777777" w:rsidTr="00DC4CC8">
        <w:trPr>
          <w:jc w:val="center"/>
        </w:trPr>
        <w:tc>
          <w:tcPr>
            <w:tcW w:w="2405" w:type="dxa"/>
          </w:tcPr>
          <w:p w14:paraId="1986CD6B" w14:textId="60823FB6" w:rsidR="00DC4CC8" w:rsidRDefault="00DC4CC8" w:rsidP="00DC4CC8">
            <w:pPr>
              <w:spacing w:line="240" w:lineRule="auto"/>
            </w:pPr>
            <w:r>
              <w:t>2</w:t>
            </w:r>
          </w:p>
        </w:tc>
        <w:tc>
          <w:tcPr>
            <w:tcW w:w="3119" w:type="dxa"/>
          </w:tcPr>
          <w:p w14:paraId="638334E5" w14:textId="3AF4B303" w:rsidR="00DC4CC8" w:rsidRDefault="00DC4CC8" w:rsidP="00DC4CC8">
            <w:pPr>
              <w:spacing w:line="240" w:lineRule="auto"/>
            </w:pPr>
            <w:r>
              <w:t>5</w:t>
            </w:r>
          </w:p>
        </w:tc>
      </w:tr>
      <w:tr w:rsidR="00DC4CC8" w14:paraId="30C49F25" w14:textId="77777777" w:rsidTr="00DC4CC8">
        <w:trPr>
          <w:jc w:val="center"/>
        </w:trPr>
        <w:tc>
          <w:tcPr>
            <w:tcW w:w="2405" w:type="dxa"/>
          </w:tcPr>
          <w:p w14:paraId="4AFCA969" w14:textId="7FD31AEE" w:rsidR="00DC4CC8" w:rsidRDefault="00DC4CC8" w:rsidP="00DC4CC8">
            <w:pPr>
              <w:spacing w:line="240" w:lineRule="auto"/>
            </w:pPr>
            <w:r>
              <w:t>3</w:t>
            </w:r>
          </w:p>
        </w:tc>
        <w:tc>
          <w:tcPr>
            <w:tcW w:w="3119" w:type="dxa"/>
          </w:tcPr>
          <w:p w14:paraId="59FBED1F" w14:textId="58845593" w:rsidR="00DC4CC8" w:rsidRDefault="00DC4CC8" w:rsidP="00DC4CC8">
            <w:pPr>
              <w:spacing w:line="240" w:lineRule="auto"/>
            </w:pPr>
            <w:r>
              <w:t>6</w:t>
            </w:r>
          </w:p>
        </w:tc>
      </w:tr>
      <w:tr w:rsidR="00DC4CC8" w14:paraId="2C4BF72C" w14:textId="77777777" w:rsidTr="00DC4CC8">
        <w:trPr>
          <w:jc w:val="center"/>
        </w:trPr>
        <w:tc>
          <w:tcPr>
            <w:tcW w:w="2405" w:type="dxa"/>
          </w:tcPr>
          <w:p w14:paraId="021A22F7" w14:textId="7B0A5E3C" w:rsidR="00DC4CC8" w:rsidRDefault="00DC4CC8" w:rsidP="00DC4CC8">
            <w:pPr>
              <w:spacing w:line="240" w:lineRule="auto"/>
            </w:pPr>
            <w:r>
              <w:t>11</w:t>
            </w:r>
          </w:p>
        </w:tc>
        <w:tc>
          <w:tcPr>
            <w:tcW w:w="3119" w:type="dxa"/>
          </w:tcPr>
          <w:p w14:paraId="3FBC0D03" w14:textId="192E326C" w:rsidR="00DC4CC8" w:rsidRDefault="00DC4CC8" w:rsidP="00DC4CC8">
            <w:pPr>
              <w:spacing w:line="240" w:lineRule="auto"/>
            </w:pPr>
            <w:r>
              <w:t>14</w:t>
            </w:r>
          </w:p>
        </w:tc>
      </w:tr>
      <w:tr w:rsidR="00DC4CC8" w14:paraId="582C8DD0" w14:textId="77777777" w:rsidTr="00DC4CC8">
        <w:trPr>
          <w:jc w:val="center"/>
        </w:trPr>
        <w:tc>
          <w:tcPr>
            <w:tcW w:w="2405" w:type="dxa"/>
          </w:tcPr>
          <w:p w14:paraId="79561D9C" w14:textId="51801D66" w:rsidR="00DC4CC8" w:rsidRDefault="00DC4CC8" w:rsidP="00DC4CC8">
            <w:pPr>
              <w:spacing w:line="240" w:lineRule="auto"/>
            </w:pPr>
            <w:r>
              <w:t>8</w:t>
            </w:r>
          </w:p>
        </w:tc>
        <w:tc>
          <w:tcPr>
            <w:tcW w:w="3119" w:type="dxa"/>
          </w:tcPr>
          <w:p w14:paraId="77BAE693" w14:textId="7063A59E" w:rsidR="00DC4CC8" w:rsidRDefault="00DC4CC8" w:rsidP="00DC4CC8">
            <w:pPr>
              <w:spacing w:line="240" w:lineRule="auto"/>
            </w:pPr>
            <w:r>
              <w:t>11</w:t>
            </w:r>
          </w:p>
        </w:tc>
      </w:tr>
      <w:tr w:rsidR="00DC4CC8" w14:paraId="0DF4146F" w14:textId="77777777" w:rsidTr="00DC4CC8">
        <w:trPr>
          <w:jc w:val="center"/>
        </w:trPr>
        <w:tc>
          <w:tcPr>
            <w:tcW w:w="2405" w:type="dxa"/>
          </w:tcPr>
          <w:p w14:paraId="40493A81" w14:textId="1727BD92" w:rsidR="00DC4CC8" w:rsidRDefault="00DC4CC8" w:rsidP="00DC4CC8">
            <w:r>
              <w:t>1</w:t>
            </w:r>
          </w:p>
        </w:tc>
        <w:tc>
          <w:tcPr>
            <w:tcW w:w="3119" w:type="dxa"/>
          </w:tcPr>
          <w:p w14:paraId="54564DD0" w14:textId="6AA0369E" w:rsidR="00DC4CC8" w:rsidRDefault="00DC4CC8" w:rsidP="00DC4CC8">
            <w:r>
              <w:t>4</w:t>
            </w:r>
          </w:p>
        </w:tc>
      </w:tr>
    </w:tbl>
    <w:p w14:paraId="450C0F8B" w14:textId="77777777" w:rsidR="00DC4CC8" w:rsidRDefault="00DC4CC8" w:rsidP="00DC4CC8">
      <w:pPr>
        <w:ind w:firstLine="720"/>
      </w:pPr>
    </w:p>
    <w:p w14:paraId="1556839F" w14:textId="15949201" w:rsidR="003B3720" w:rsidRDefault="00546AF4" w:rsidP="00F57A84">
      <w:pPr>
        <w:pStyle w:val="ListParagraph"/>
      </w:pPr>
      <w:r w:rsidRPr="00B60B5A">
        <w:rPr>
          <w:b/>
          <w:bCs/>
        </w:rPr>
        <w:lastRenderedPageBreak/>
        <w:t>Subtract from column</w:t>
      </w:r>
      <w:r>
        <w:t xml:space="preserve"> </w:t>
      </w:r>
      <w:r w:rsidR="00EB41DC">
        <w:t>– On selecting this option, user will need to enter a value. The entered value will get subtracted from each value of the selected column</w:t>
      </w:r>
    </w:p>
    <w:p w14:paraId="68D745BF" w14:textId="7DC7E667" w:rsidR="00DC4CC8" w:rsidRDefault="00DC4CC8" w:rsidP="00DC4CC8">
      <w:pPr>
        <w:pStyle w:val="ListParagraph"/>
        <w:numPr>
          <w:ilvl w:val="0"/>
          <w:numId w:val="0"/>
        </w:numPr>
        <w:ind w:left="720"/>
      </w:pPr>
      <w:r>
        <w:t>Ex. Value entered by user – 2</w:t>
      </w:r>
    </w:p>
    <w:tbl>
      <w:tblPr>
        <w:tblStyle w:val="TableGrid"/>
        <w:tblW w:w="0" w:type="auto"/>
        <w:jc w:val="center"/>
        <w:tblLook w:val="04A0" w:firstRow="1" w:lastRow="0" w:firstColumn="1" w:lastColumn="0" w:noHBand="0" w:noVBand="1"/>
      </w:tblPr>
      <w:tblGrid>
        <w:gridCol w:w="2405"/>
        <w:gridCol w:w="3119"/>
      </w:tblGrid>
      <w:tr w:rsidR="00DC4CC8" w14:paraId="5931103C" w14:textId="77777777" w:rsidTr="002E0ACB">
        <w:trPr>
          <w:jc w:val="center"/>
        </w:trPr>
        <w:tc>
          <w:tcPr>
            <w:tcW w:w="2405" w:type="dxa"/>
          </w:tcPr>
          <w:p w14:paraId="259B9EE8" w14:textId="77777777" w:rsidR="00DC4CC8" w:rsidRDefault="00DC4CC8" w:rsidP="002E0ACB">
            <w:pPr>
              <w:spacing w:line="240" w:lineRule="auto"/>
            </w:pPr>
            <w:r>
              <w:t>Col A</w:t>
            </w:r>
          </w:p>
        </w:tc>
        <w:tc>
          <w:tcPr>
            <w:tcW w:w="3119" w:type="dxa"/>
          </w:tcPr>
          <w:p w14:paraId="5E2C010C" w14:textId="02C79C33" w:rsidR="00DC4CC8" w:rsidRDefault="00DC4CC8" w:rsidP="002E0ACB">
            <w:pPr>
              <w:spacing w:line="240" w:lineRule="auto"/>
            </w:pPr>
            <w:r>
              <w:t xml:space="preserve">Output of </w:t>
            </w:r>
            <w:r w:rsidR="00FA5BDA">
              <w:t>Subtract</w:t>
            </w:r>
            <w:r>
              <w:t xml:space="preserve"> </w:t>
            </w:r>
            <w:r w:rsidR="00FA5BDA">
              <w:t>from</w:t>
            </w:r>
            <w:r>
              <w:t xml:space="preserve"> Column</w:t>
            </w:r>
          </w:p>
        </w:tc>
      </w:tr>
      <w:tr w:rsidR="00DC4CC8" w14:paraId="2389A6E1" w14:textId="77777777" w:rsidTr="002E0ACB">
        <w:trPr>
          <w:jc w:val="center"/>
        </w:trPr>
        <w:tc>
          <w:tcPr>
            <w:tcW w:w="2405" w:type="dxa"/>
          </w:tcPr>
          <w:p w14:paraId="4A48B6B2" w14:textId="230C4C4B" w:rsidR="00DC4CC8" w:rsidRDefault="00DC4CC8" w:rsidP="002E0ACB">
            <w:pPr>
              <w:spacing w:line="240" w:lineRule="auto"/>
            </w:pPr>
            <w:r>
              <w:t>5</w:t>
            </w:r>
          </w:p>
        </w:tc>
        <w:tc>
          <w:tcPr>
            <w:tcW w:w="3119" w:type="dxa"/>
          </w:tcPr>
          <w:p w14:paraId="6295AFE4" w14:textId="1DABEED3" w:rsidR="00DC4CC8" w:rsidRDefault="00DC4CC8" w:rsidP="002E0ACB">
            <w:pPr>
              <w:spacing w:line="240" w:lineRule="auto"/>
            </w:pPr>
            <w:r>
              <w:t>3</w:t>
            </w:r>
          </w:p>
        </w:tc>
      </w:tr>
      <w:tr w:rsidR="00DC4CC8" w14:paraId="29CF631A" w14:textId="77777777" w:rsidTr="002E0ACB">
        <w:trPr>
          <w:jc w:val="center"/>
        </w:trPr>
        <w:tc>
          <w:tcPr>
            <w:tcW w:w="2405" w:type="dxa"/>
          </w:tcPr>
          <w:p w14:paraId="72D3D289" w14:textId="5C440904" w:rsidR="00DC4CC8" w:rsidRDefault="00DC4CC8" w:rsidP="002E0ACB">
            <w:pPr>
              <w:spacing w:line="240" w:lineRule="auto"/>
            </w:pPr>
            <w:r>
              <w:t>14</w:t>
            </w:r>
          </w:p>
        </w:tc>
        <w:tc>
          <w:tcPr>
            <w:tcW w:w="3119" w:type="dxa"/>
          </w:tcPr>
          <w:p w14:paraId="4340D8F1" w14:textId="4C303A4A" w:rsidR="00DC4CC8" w:rsidRDefault="00DC4CC8" w:rsidP="002E0ACB">
            <w:pPr>
              <w:spacing w:line="240" w:lineRule="auto"/>
            </w:pPr>
            <w:r>
              <w:t>12</w:t>
            </w:r>
          </w:p>
        </w:tc>
      </w:tr>
      <w:tr w:rsidR="00DC4CC8" w14:paraId="18C9274D" w14:textId="77777777" w:rsidTr="002E0ACB">
        <w:trPr>
          <w:jc w:val="center"/>
        </w:trPr>
        <w:tc>
          <w:tcPr>
            <w:tcW w:w="2405" w:type="dxa"/>
          </w:tcPr>
          <w:p w14:paraId="1419B636" w14:textId="77777777" w:rsidR="00DC4CC8" w:rsidRDefault="00DC4CC8" w:rsidP="002E0ACB">
            <w:pPr>
              <w:spacing w:line="240" w:lineRule="auto"/>
            </w:pPr>
            <w:r>
              <w:t>11</w:t>
            </w:r>
          </w:p>
        </w:tc>
        <w:tc>
          <w:tcPr>
            <w:tcW w:w="3119" w:type="dxa"/>
          </w:tcPr>
          <w:p w14:paraId="39700052" w14:textId="423648A9" w:rsidR="00DC4CC8" w:rsidRDefault="00DC4CC8" w:rsidP="002E0ACB">
            <w:pPr>
              <w:spacing w:line="240" w:lineRule="auto"/>
            </w:pPr>
            <w:r>
              <w:t>9</w:t>
            </w:r>
          </w:p>
        </w:tc>
      </w:tr>
      <w:tr w:rsidR="00DC4CC8" w14:paraId="013F0FD6" w14:textId="77777777" w:rsidTr="002E0ACB">
        <w:trPr>
          <w:jc w:val="center"/>
        </w:trPr>
        <w:tc>
          <w:tcPr>
            <w:tcW w:w="2405" w:type="dxa"/>
          </w:tcPr>
          <w:p w14:paraId="77F582D2" w14:textId="77777777" w:rsidR="00DC4CC8" w:rsidRDefault="00DC4CC8" w:rsidP="002E0ACB">
            <w:pPr>
              <w:spacing w:line="240" w:lineRule="auto"/>
            </w:pPr>
            <w:r>
              <w:t>8</w:t>
            </w:r>
          </w:p>
        </w:tc>
        <w:tc>
          <w:tcPr>
            <w:tcW w:w="3119" w:type="dxa"/>
          </w:tcPr>
          <w:p w14:paraId="20A8A7EE" w14:textId="004E690A" w:rsidR="00DC4CC8" w:rsidRDefault="00DC4CC8" w:rsidP="002E0ACB">
            <w:pPr>
              <w:spacing w:line="240" w:lineRule="auto"/>
            </w:pPr>
            <w:r>
              <w:t>6</w:t>
            </w:r>
          </w:p>
        </w:tc>
      </w:tr>
      <w:tr w:rsidR="00DC4CC8" w14:paraId="68A0C68E" w14:textId="77777777" w:rsidTr="002E0ACB">
        <w:trPr>
          <w:jc w:val="center"/>
        </w:trPr>
        <w:tc>
          <w:tcPr>
            <w:tcW w:w="2405" w:type="dxa"/>
          </w:tcPr>
          <w:p w14:paraId="6B4F24F6" w14:textId="037AAF7D" w:rsidR="00DC4CC8" w:rsidRDefault="00DC4CC8" w:rsidP="002E0ACB">
            <w:r>
              <w:t>10</w:t>
            </w:r>
          </w:p>
        </w:tc>
        <w:tc>
          <w:tcPr>
            <w:tcW w:w="3119" w:type="dxa"/>
          </w:tcPr>
          <w:p w14:paraId="5649CF41" w14:textId="007F9744" w:rsidR="00DC4CC8" w:rsidRDefault="00DC4CC8" w:rsidP="002E0ACB">
            <w:r>
              <w:t>8</w:t>
            </w:r>
          </w:p>
        </w:tc>
      </w:tr>
    </w:tbl>
    <w:p w14:paraId="7FB1F37F" w14:textId="77777777" w:rsidR="00DC4CC8" w:rsidRDefault="00DC4CC8" w:rsidP="00DC4CC8">
      <w:pPr>
        <w:pStyle w:val="ListParagraph"/>
        <w:numPr>
          <w:ilvl w:val="0"/>
          <w:numId w:val="0"/>
        </w:numPr>
        <w:ind w:left="720"/>
      </w:pPr>
    </w:p>
    <w:p w14:paraId="3FE3FE2A" w14:textId="3EF34925" w:rsidR="00EB41DC" w:rsidRDefault="00EB41DC" w:rsidP="00F57A84">
      <w:pPr>
        <w:pStyle w:val="ListParagraph"/>
      </w:pPr>
      <w:r w:rsidRPr="00B60B5A">
        <w:rPr>
          <w:b/>
          <w:bCs/>
        </w:rPr>
        <w:t>Divide from column</w:t>
      </w:r>
      <w:r>
        <w:t xml:space="preserve"> – On selecting this option, user will need to enter a value. The entered value will get divided from each value of the selected columns</w:t>
      </w:r>
    </w:p>
    <w:p w14:paraId="299FC102" w14:textId="77777777" w:rsidR="00DC4CC8" w:rsidRDefault="00DC4CC8" w:rsidP="00DC4CC8">
      <w:pPr>
        <w:pStyle w:val="ListParagraph"/>
        <w:numPr>
          <w:ilvl w:val="0"/>
          <w:numId w:val="0"/>
        </w:numPr>
        <w:ind w:left="720"/>
      </w:pPr>
      <w:r>
        <w:t>Ex. Value entered by user – 2</w:t>
      </w:r>
    </w:p>
    <w:tbl>
      <w:tblPr>
        <w:tblStyle w:val="TableGrid"/>
        <w:tblW w:w="0" w:type="auto"/>
        <w:jc w:val="center"/>
        <w:tblLook w:val="04A0" w:firstRow="1" w:lastRow="0" w:firstColumn="1" w:lastColumn="0" w:noHBand="0" w:noVBand="1"/>
      </w:tblPr>
      <w:tblGrid>
        <w:gridCol w:w="2405"/>
        <w:gridCol w:w="3119"/>
      </w:tblGrid>
      <w:tr w:rsidR="00DC4CC8" w14:paraId="320AB71D" w14:textId="77777777" w:rsidTr="002E0ACB">
        <w:trPr>
          <w:jc w:val="center"/>
        </w:trPr>
        <w:tc>
          <w:tcPr>
            <w:tcW w:w="2405" w:type="dxa"/>
          </w:tcPr>
          <w:p w14:paraId="70BC2524" w14:textId="77777777" w:rsidR="00DC4CC8" w:rsidRDefault="00DC4CC8" w:rsidP="002E0ACB">
            <w:pPr>
              <w:spacing w:line="240" w:lineRule="auto"/>
            </w:pPr>
            <w:r>
              <w:t>Col A</w:t>
            </w:r>
          </w:p>
        </w:tc>
        <w:tc>
          <w:tcPr>
            <w:tcW w:w="3119" w:type="dxa"/>
          </w:tcPr>
          <w:p w14:paraId="7CE9D7DA" w14:textId="64967666" w:rsidR="00DC4CC8" w:rsidRDefault="00DC4CC8" w:rsidP="002E0ACB">
            <w:pPr>
              <w:spacing w:line="240" w:lineRule="auto"/>
            </w:pPr>
            <w:r>
              <w:t xml:space="preserve">Output of </w:t>
            </w:r>
            <w:r w:rsidR="00FA5BDA">
              <w:t>Divide</w:t>
            </w:r>
            <w:r>
              <w:t xml:space="preserve"> </w:t>
            </w:r>
            <w:r w:rsidR="00FA5BDA">
              <w:t>from</w:t>
            </w:r>
            <w:r>
              <w:t xml:space="preserve"> Column</w:t>
            </w:r>
          </w:p>
        </w:tc>
      </w:tr>
      <w:tr w:rsidR="00DC4CC8" w14:paraId="56EB4C1E" w14:textId="77777777" w:rsidTr="002E0ACB">
        <w:trPr>
          <w:jc w:val="center"/>
        </w:trPr>
        <w:tc>
          <w:tcPr>
            <w:tcW w:w="2405" w:type="dxa"/>
          </w:tcPr>
          <w:p w14:paraId="601FA32F" w14:textId="77777777" w:rsidR="00DC4CC8" w:rsidRDefault="00DC4CC8" w:rsidP="002E0ACB">
            <w:pPr>
              <w:spacing w:line="240" w:lineRule="auto"/>
            </w:pPr>
            <w:r>
              <w:t>5</w:t>
            </w:r>
          </w:p>
        </w:tc>
        <w:tc>
          <w:tcPr>
            <w:tcW w:w="3119" w:type="dxa"/>
          </w:tcPr>
          <w:p w14:paraId="38C41F23" w14:textId="707B06CC" w:rsidR="00DC4CC8" w:rsidRDefault="00DC4CC8" w:rsidP="002E0ACB">
            <w:pPr>
              <w:spacing w:line="240" w:lineRule="auto"/>
            </w:pPr>
            <w:r>
              <w:t>2.5</w:t>
            </w:r>
          </w:p>
        </w:tc>
      </w:tr>
      <w:tr w:rsidR="00DC4CC8" w14:paraId="5EEE6B9A" w14:textId="77777777" w:rsidTr="002E0ACB">
        <w:trPr>
          <w:jc w:val="center"/>
        </w:trPr>
        <w:tc>
          <w:tcPr>
            <w:tcW w:w="2405" w:type="dxa"/>
          </w:tcPr>
          <w:p w14:paraId="1BD402E7" w14:textId="77777777" w:rsidR="00DC4CC8" w:rsidRDefault="00DC4CC8" w:rsidP="002E0ACB">
            <w:pPr>
              <w:spacing w:line="240" w:lineRule="auto"/>
            </w:pPr>
            <w:r>
              <w:t>14</w:t>
            </w:r>
          </w:p>
        </w:tc>
        <w:tc>
          <w:tcPr>
            <w:tcW w:w="3119" w:type="dxa"/>
          </w:tcPr>
          <w:p w14:paraId="2F800FE4" w14:textId="7848AF5F" w:rsidR="00DC4CC8" w:rsidRDefault="00DC4CC8" w:rsidP="002E0ACB">
            <w:pPr>
              <w:spacing w:line="240" w:lineRule="auto"/>
            </w:pPr>
            <w:r>
              <w:t>7</w:t>
            </w:r>
          </w:p>
        </w:tc>
      </w:tr>
      <w:tr w:rsidR="00DC4CC8" w14:paraId="1145B94C" w14:textId="77777777" w:rsidTr="002E0ACB">
        <w:trPr>
          <w:jc w:val="center"/>
        </w:trPr>
        <w:tc>
          <w:tcPr>
            <w:tcW w:w="2405" w:type="dxa"/>
          </w:tcPr>
          <w:p w14:paraId="7BA2E19C" w14:textId="77777777" w:rsidR="00DC4CC8" w:rsidRDefault="00DC4CC8" w:rsidP="002E0ACB">
            <w:pPr>
              <w:spacing w:line="240" w:lineRule="auto"/>
            </w:pPr>
            <w:r>
              <w:t>11</w:t>
            </w:r>
          </w:p>
        </w:tc>
        <w:tc>
          <w:tcPr>
            <w:tcW w:w="3119" w:type="dxa"/>
          </w:tcPr>
          <w:p w14:paraId="32B628BD" w14:textId="4234A0AC" w:rsidR="00DC4CC8" w:rsidRDefault="00DC4CC8" w:rsidP="002E0ACB">
            <w:pPr>
              <w:spacing w:line="240" w:lineRule="auto"/>
            </w:pPr>
            <w:r>
              <w:t>5.5</w:t>
            </w:r>
          </w:p>
        </w:tc>
      </w:tr>
      <w:tr w:rsidR="00DC4CC8" w14:paraId="3A21CF14" w14:textId="77777777" w:rsidTr="002E0ACB">
        <w:trPr>
          <w:jc w:val="center"/>
        </w:trPr>
        <w:tc>
          <w:tcPr>
            <w:tcW w:w="2405" w:type="dxa"/>
          </w:tcPr>
          <w:p w14:paraId="3AE25BE5" w14:textId="77777777" w:rsidR="00DC4CC8" w:rsidRDefault="00DC4CC8" w:rsidP="002E0ACB">
            <w:pPr>
              <w:spacing w:line="240" w:lineRule="auto"/>
            </w:pPr>
            <w:r>
              <w:t>8</w:t>
            </w:r>
          </w:p>
        </w:tc>
        <w:tc>
          <w:tcPr>
            <w:tcW w:w="3119" w:type="dxa"/>
          </w:tcPr>
          <w:p w14:paraId="18EC3E61" w14:textId="6AF98ED0" w:rsidR="00DC4CC8" w:rsidRDefault="00DC4CC8" w:rsidP="002E0ACB">
            <w:pPr>
              <w:spacing w:line="240" w:lineRule="auto"/>
            </w:pPr>
            <w:r>
              <w:t>4</w:t>
            </w:r>
          </w:p>
        </w:tc>
      </w:tr>
      <w:tr w:rsidR="00DC4CC8" w14:paraId="09F9B2A2" w14:textId="77777777" w:rsidTr="002E0ACB">
        <w:trPr>
          <w:jc w:val="center"/>
        </w:trPr>
        <w:tc>
          <w:tcPr>
            <w:tcW w:w="2405" w:type="dxa"/>
          </w:tcPr>
          <w:p w14:paraId="3E1202D0" w14:textId="77777777" w:rsidR="00DC4CC8" w:rsidRDefault="00DC4CC8" w:rsidP="002E0ACB">
            <w:r>
              <w:t>10</w:t>
            </w:r>
          </w:p>
        </w:tc>
        <w:tc>
          <w:tcPr>
            <w:tcW w:w="3119" w:type="dxa"/>
          </w:tcPr>
          <w:p w14:paraId="5402C984" w14:textId="31C3C2FA" w:rsidR="00DC4CC8" w:rsidRDefault="00DC4CC8" w:rsidP="002E0ACB">
            <w:r>
              <w:t>5</w:t>
            </w:r>
          </w:p>
        </w:tc>
      </w:tr>
    </w:tbl>
    <w:p w14:paraId="1649D5E7" w14:textId="77777777" w:rsidR="00DC4CC8" w:rsidRDefault="00DC4CC8" w:rsidP="00DC4CC8">
      <w:pPr>
        <w:pStyle w:val="ListParagraph"/>
        <w:numPr>
          <w:ilvl w:val="0"/>
          <w:numId w:val="0"/>
        </w:numPr>
        <w:ind w:left="720"/>
      </w:pPr>
    </w:p>
    <w:p w14:paraId="5961BB8A" w14:textId="3E1BAC77" w:rsidR="00EB41DC" w:rsidRDefault="00EB41DC" w:rsidP="00F57A84">
      <w:pPr>
        <w:pStyle w:val="ListParagraph"/>
      </w:pPr>
      <w:r w:rsidRPr="00B60B5A">
        <w:rPr>
          <w:b/>
          <w:bCs/>
        </w:rPr>
        <w:t xml:space="preserve">Multiply into column </w:t>
      </w:r>
      <w:r>
        <w:t xml:space="preserve">– On selecting this option, user will need to enter a value. The entered value will get multiplied </w:t>
      </w:r>
      <w:r w:rsidR="00B60B5A">
        <w:t>with</w:t>
      </w:r>
      <w:r>
        <w:t xml:space="preserve"> each value of the selected column</w:t>
      </w:r>
    </w:p>
    <w:p w14:paraId="5B772BAD" w14:textId="77777777" w:rsidR="00DC4CC8" w:rsidRDefault="00DC4CC8" w:rsidP="00DC4CC8">
      <w:pPr>
        <w:pStyle w:val="ListParagraph"/>
        <w:numPr>
          <w:ilvl w:val="0"/>
          <w:numId w:val="0"/>
        </w:numPr>
        <w:ind w:left="720"/>
      </w:pPr>
      <w:r>
        <w:t>Ex. Value entered by user – 2</w:t>
      </w:r>
    </w:p>
    <w:tbl>
      <w:tblPr>
        <w:tblStyle w:val="TableGrid"/>
        <w:tblW w:w="0" w:type="auto"/>
        <w:jc w:val="center"/>
        <w:tblLook w:val="04A0" w:firstRow="1" w:lastRow="0" w:firstColumn="1" w:lastColumn="0" w:noHBand="0" w:noVBand="1"/>
      </w:tblPr>
      <w:tblGrid>
        <w:gridCol w:w="2405"/>
        <w:gridCol w:w="3119"/>
      </w:tblGrid>
      <w:tr w:rsidR="00DC4CC8" w14:paraId="2580EDA1" w14:textId="77777777" w:rsidTr="002E0ACB">
        <w:trPr>
          <w:jc w:val="center"/>
        </w:trPr>
        <w:tc>
          <w:tcPr>
            <w:tcW w:w="2405" w:type="dxa"/>
          </w:tcPr>
          <w:p w14:paraId="05D36F95" w14:textId="77777777" w:rsidR="00DC4CC8" w:rsidRDefault="00DC4CC8" w:rsidP="002E0ACB">
            <w:pPr>
              <w:spacing w:line="240" w:lineRule="auto"/>
            </w:pPr>
            <w:r>
              <w:t>Col A</w:t>
            </w:r>
          </w:p>
        </w:tc>
        <w:tc>
          <w:tcPr>
            <w:tcW w:w="3119" w:type="dxa"/>
          </w:tcPr>
          <w:p w14:paraId="1B6C518A" w14:textId="27ADE9C4" w:rsidR="00DC4CC8" w:rsidRDefault="00DC4CC8" w:rsidP="002E0ACB">
            <w:pPr>
              <w:spacing w:line="240" w:lineRule="auto"/>
            </w:pPr>
            <w:r>
              <w:t xml:space="preserve">Output of </w:t>
            </w:r>
            <w:r w:rsidR="00FA5BDA">
              <w:t xml:space="preserve">Multiply to </w:t>
            </w:r>
            <w:r>
              <w:t>Column</w:t>
            </w:r>
          </w:p>
        </w:tc>
      </w:tr>
      <w:tr w:rsidR="00DC4CC8" w14:paraId="2318D898" w14:textId="77777777" w:rsidTr="002E0ACB">
        <w:trPr>
          <w:jc w:val="center"/>
        </w:trPr>
        <w:tc>
          <w:tcPr>
            <w:tcW w:w="2405" w:type="dxa"/>
          </w:tcPr>
          <w:p w14:paraId="5E2912CD" w14:textId="77777777" w:rsidR="00DC4CC8" w:rsidRDefault="00DC4CC8" w:rsidP="002E0ACB">
            <w:pPr>
              <w:spacing w:line="240" w:lineRule="auto"/>
            </w:pPr>
            <w:r>
              <w:t>5</w:t>
            </w:r>
          </w:p>
        </w:tc>
        <w:tc>
          <w:tcPr>
            <w:tcW w:w="3119" w:type="dxa"/>
          </w:tcPr>
          <w:p w14:paraId="68C33017" w14:textId="6E086181" w:rsidR="00DC4CC8" w:rsidRDefault="00DC4CC8" w:rsidP="002E0ACB">
            <w:pPr>
              <w:spacing w:line="240" w:lineRule="auto"/>
            </w:pPr>
            <w:r>
              <w:t>10</w:t>
            </w:r>
          </w:p>
        </w:tc>
      </w:tr>
      <w:tr w:rsidR="00DC4CC8" w14:paraId="2FE0B56D" w14:textId="77777777" w:rsidTr="002E0ACB">
        <w:trPr>
          <w:jc w:val="center"/>
        </w:trPr>
        <w:tc>
          <w:tcPr>
            <w:tcW w:w="2405" w:type="dxa"/>
          </w:tcPr>
          <w:p w14:paraId="0B3A0AD3" w14:textId="77777777" w:rsidR="00DC4CC8" w:rsidRDefault="00DC4CC8" w:rsidP="002E0ACB">
            <w:pPr>
              <w:spacing w:line="240" w:lineRule="auto"/>
            </w:pPr>
            <w:r>
              <w:t>14</w:t>
            </w:r>
          </w:p>
        </w:tc>
        <w:tc>
          <w:tcPr>
            <w:tcW w:w="3119" w:type="dxa"/>
          </w:tcPr>
          <w:p w14:paraId="4CBDFEB1" w14:textId="32795967" w:rsidR="00DC4CC8" w:rsidRDefault="00DC4CC8" w:rsidP="002E0ACB">
            <w:pPr>
              <w:spacing w:line="240" w:lineRule="auto"/>
            </w:pPr>
            <w:r>
              <w:t>28</w:t>
            </w:r>
          </w:p>
        </w:tc>
      </w:tr>
      <w:tr w:rsidR="00DC4CC8" w14:paraId="07D883AC" w14:textId="77777777" w:rsidTr="002E0ACB">
        <w:trPr>
          <w:jc w:val="center"/>
        </w:trPr>
        <w:tc>
          <w:tcPr>
            <w:tcW w:w="2405" w:type="dxa"/>
          </w:tcPr>
          <w:p w14:paraId="5A9CEA5E" w14:textId="77777777" w:rsidR="00DC4CC8" w:rsidRDefault="00DC4CC8" w:rsidP="002E0ACB">
            <w:pPr>
              <w:spacing w:line="240" w:lineRule="auto"/>
            </w:pPr>
            <w:r>
              <w:t>11</w:t>
            </w:r>
          </w:p>
        </w:tc>
        <w:tc>
          <w:tcPr>
            <w:tcW w:w="3119" w:type="dxa"/>
          </w:tcPr>
          <w:p w14:paraId="50D7F4D6" w14:textId="4C06DB76" w:rsidR="00DC4CC8" w:rsidRDefault="00DC4CC8" w:rsidP="002E0ACB">
            <w:pPr>
              <w:spacing w:line="240" w:lineRule="auto"/>
            </w:pPr>
            <w:r>
              <w:t>22</w:t>
            </w:r>
          </w:p>
        </w:tc>
      </w:tr>
      <w:tr w:rsidR="00DC4CC8" w14:paraId="74FDA144" w14:textId="77777777" w:rsidTr="002E0ACB">
        <w:trPr>
          <w:jc w:val="center"/>
        </w:trPr>
        <w:tc>
          <w:tcPr>
            <w:tcW w:w="2405" w:type="dxa"/>
          </w:tcPr>
          <w:p w14:paraId="18400D5E" w14:textId="77777777" w:rsidR="00DC4CC8" w:rsidRDefault="00DC4CC8" w:rsidP="002E0ACB">
            <w:pPr>
              <w:spacing w:line="240" w:lineRule="auto"/>
            </w:pPr>
            <w:r>
              <w:lastRenderedPageBreak/>
              <w:t>8</w:t>
            </w:r>
          </w:p>
        </w:tc>
        <w:tc>
          <w:tcPr>
            <w:tcW w:w="3119" w:type="dxa"/>
          </w:tcPr>
          <w:p w14:paraId="6C4D853F" w14:textId="003A1B4A" w:rsidR="00DC4CC8" w:rsidRDefault="00DC4CC8" w:rsidP="002E0ACB">
            <w:pPr>
              <w:spacing w:line="240" w:lineRule="auto"/>
            </w:pPr>
            <w:r>
              <w:t>16</w:t>
            </w:r>
          </w:p>
        </w:tc>
      </w:tr>
      <w:tr w:rsidR="00DC4CC8" w14:paraId="35710F00" w14:textId="77777777" w:rsidTr="002E0ACB">
        <w:trPr>
          <w:jc w:val="center"/>
        </w:trPr>
        <w:tc>
          <w:tcPr>
            <w:tcW w:w="2405" w:type="dxa"/>
          </w:tcPr>
          <w:p w14:paraId="4120B6BF" w14:textId="77777777" w:rsidR="00DC4CC8" w:rsidRDefault="00DC4CC8" w:rsidP="002E0ACB">
            <w:r>
              <w:t>10</w:t>
            </w:r>
          </w:p>
        </w:tc>
        <w:tc>
          <w:tcPr>
            <w:tcW w:w="3119" w:type="dxa"/>
          </w:tcPr>
          <w:p w14:paraId="1F0F9FC5" w14:textId="1A4364ED" w:rsidR="00DC4CC8" w:rsidRDefault="00DC4CC8" w:rsidP="002E0ACB">
            <w:r>
              <w:t>20</w:t>
            </w:r>
          </w:p>
        </w:tc>
      </w:tr>
    </w:tbl>
    <w:p w14:paraId="46B43230" w14:textId="77777777" w:rsidR="00DC4CC8" w:rsidRDefault="00DC4CC8" w:rsidP="00DC4CC8"/>
    <w:p w14:paraId="295161E9" w14:textId="763B1D49" w:rsidR="00EB41DC" w:rsidRDefault="00B60B5A" w:rsidP="00EB41DC">
      <w:pPr>
        <w:rPr>
          <w:b/>
          <w:bCs/>
        </w:rPr>
      </w:pPr>
      <w:r w:rsidRPr="00B60B5A">
        <w:rPr>
          <w:b/>
          <w:bCs/>
        </w:rPr>
        <w:t>Encoding</w:t>
      </w:r>
    </w:p>
    <w:p w14:paraId="54DF7680" w14:textId="243D4CF5" w:rsidR="00B60B5A" w:rsidRPr="00B60B5A" w:rsidRDefault="00B60B5A" w:rsidP="00EB41DC">
      <w:r w:rsidRPr="00B60B5A">
        <w:t xml:space="preserve">Encoding is </w:t>
      </w:r>
      <w:r>
        <w:t xml:space="preserve">applicable </w:t>
      </w:r>
      <w:r w:rsidRPr="00B60B5A">
        <w:t>for String columns</w:t>
      </w:r>
      <w:r>
        <w:t xml:space="preserve">. </w:t>
      </w:r>
      <w:r w:rsidR="00E47EB6" w:rsidRPr="009B7045">
        <w:t xml:space="preserve">Encoding allows the representation of categorical data </w:t>
      </w:r>
      <w:r w:rsidR="009B7045">
        <w:t xml:space="preserve">to </w:t>
      </w:r>
      <w:r w:rsidR="00E47EB6" w:rsidRPr="00B60B5A">
        <w:t>machine-readable form</w:t>
      </w:r>
      <w:r w:rsidR="00E47EB6">
        <w:t xml:space="preserve">. It </w:t>
      </w:r>
      <w:r>
        <w:t xml:space="preserve">is </w:t>
      </w:r>
      <w:r w:rsidRPr="009B7045">
        <w:rPr>
          <w:b/>
          <w:bCs/>
        </w:rPr>
        <w:t>mandatory</w:t>
      </w:r>
      <w:r>
        <w:t xml:space="preserve"> to select one of the following encoding methods for all the String columns</w:t>
      </w:r>
    </w:p>
    <w:p w14:paraId="40F14C3F" w14:textId="1E678252" w:rsidR="00F57A84" w:rsidRDefault="00B60B5A" w:rsidP="00B60B5A">
      <w:pPr>
        <w:pStyle w:val="ListParagraph"/>
      </w:pPr>
      <w:r w:rsidRPr="00B60B5A">
        <w:rPr>
          <w:b/>
          <w:bCs/>
        </w:rPr>
        <w:t>Label encoding</w:t>
      </w:r>
      <w:r>
        <w:t xml:space="preserve"> – On selecting </w:t>
      </w:r>
      <w:r w:rsidRPr="00B60B5A">
        <w:t xml:space="preserve">Label Encoding the </w:t>
      </w:r>
      <w:r w:rsidR="00E47EB6">
        <w:t>Categories</w:t>
      </w:r>
      <w:r w:rsidRPr="00B60B5A">
        <w:t xml:space="preserve"> are </w:t>
      </w:r>
      <w:r w:rsidR="00FA5BDA">
        <w:t>assigned with labels (</w:t>
      </w:r>
      <w:r w:rsidRPr="00B60B5A">
        <w:t>numeric form</w:t>
      </w:r>
      <w:r w:rsidR="00FA5BDA">
        <w:t>)</w:t>
      </w:r>
    </w:p>
    <w:p w14:paraId="6A7D30A3" w14:textId="77777777" w:rsidR="0093500F" w:rsidRDefault="0093500F" w:rsidP="00437ECE">
      <w:pPr>
        <w:spacing w:line="240" w:lineRule="auto"/>
        <w:ind w:firstLine="720"/>
      </w:pPr>
      <w:r>
        <w:t xml:space="preserve">Ex, </w:t>
      </w:r>
    </w:p>
    <w:p w14:paraId="07E3B356" w14:textId="1FA3D05D" w:rsidR="0093500F" w:rsidRDefault="0093500F" w:rsidP="00437ECE">
      <w:pPr>
        <w:spacing w:line="240" w:lineRule="auto"/>
        <w:ind w:firstLine="720"/>
      </w:pPr>
      <w:r>
        <w:t>In the example below, we have three categories – France, Germany, and Spain</w:t>
      </w:r>
    </w:p>
    <w:p w14:paraId="715E4C04" w14:textId="3ACEC90F" w:rsidR="0093500F" w:rsidRDefault="0093500F" w:rsidP="00437ECE">
      <w:pPr>
        <w:spacing w:line="240" w:lineRule="auto"/>
        <w:ind w:left="720"/>
      </w:pPr>
      <w:r>
        <w:t xml:space="preserve">On selecting, </w:t>
      </w:r>
      <w:r w:rsidR="009758A5">
        <w:t>L</w:t>
      </w:r>
      <w:r>
        <w:t xml:space="preserve">abel </w:t>
      </w:r>
      <w:r w:rsidR="009758A5">
        <w:t>E</w:t>
      </w:r>
      <w:r>
        <w:t xml:space="preserve">ncoding, a new column will get created replacing each category with unique number such as </w:t>
      </w:r>
    </w:p>
    <w:p w14:paraId="6B6E2353" w14:textId="055ED1D8" w:rsidR="0093500F" w:rsidRDefault="0093500F" w:rsidP="00437ECE">
      <w:pPr>
        <w:spacing w:line="240" w:lineRule="auto"/>
        <w:ind w:left="1440"/>
      </w:pPr>
      <w:r>
        <w:t>France – 1</w:t>
      </w:r>
    </w:p>
    <w:p w14:paraId="21A4EEC3" w14:textId="35893A96" w:rsidR="0093500F" w:rsidRDefault="0093500F" w:rsidP="00437ECE">
      <w:pPr>
        <w:spacing w:line="240" w:lineRule="auto"/>
        <w:ind w:left="1440"/>
      </w:pPr>
      <w:r>
        <w:t>Germany – 2</w:t>
      </w:r>
    </w:p>
    <w:p w14:paraId="6F3E7154" w14:textId="7E680A49" w:rsidR="0093500F" w:rsidRDefault="0093500F" w:rsidP="00437ECE">
      <w:pPr>
        <w:spacing w:line="240" w:lineRule="auto"/>
        <w:ind w:left="1440"/>
      </w:pPr>
      <w:r>
        <w:t>Spain - 3</w:t>
      </w:r>
    </w:p>
    <w:tbl>
      <w:tblPr>
        <w:tblStyle w:val="TableGrid"/>
        <w:tblW w:w="0" w:type="auto"/>
        <w:jc w:val="center"/>
        <w:tblLook w:val="04A0" w:firstRow="1" w:lastRow="0" w:firstColumn="1" w:lastColumn="0" w:noHBand="0" w:noVBand="1"/>
      </w:tblPr>
      <w:tblGrid>
        <w:gridCol w:w="1271"/>
        <w:gridCol w:w="851"/>
      </w:tblGrid>
      <w:tr w:rsidR="0093500F" w14:paraId="0B292CD2" w14:textId="77777777" w:rsidTr="0093500F">
        <w:trPr>
          <w:jc w:val="center"/>
        </w:trPr>
        <w:tc>
          <w:tcPr>
            <w:tcW w:w="1271" w:type="dxa"/>
          </w:tcPr>
          <w:p w14:paraId="535DFB1B" w14:textId="77777777" w:rsidR="0093500F" w:rsidRDefault="0093500F" w:rsidP="006C636A">
            <w:pPr>
              <w:rPr>
                <w:b/>
                <w:bCs/>
              </w:rPr>
            </w:pPr>
            <w:r>
              <w:rPr>
                <w:b/>
                <w:bCs/>
              </w:rPr>
              <w:t>Col</w:t>
            </w:r>
          </w:p>
        </w:tc>
        <w:tc>
          <w:tcPr>
            <w:tcW w:w="851" w:type="dxa"/>
          </w:tcPr>
          <w:p w14:paraId="57772428" w14:textId="77777777" w:rsidR="0093500F" w:rsidRDefault="0093500F" w:rsidP="006C636A">
            <w:pPr>
              <w:rPr>
                <w:b/>
                <w:bCs/>
              </w:rPr>
            </w:pPr>
            <w:r>
              <w:rPr>
                <w:b/>
                <w:bCs/>
              </w:rPr>
              <w:t xml:space="preserve">Col1 </w:t>
            </w:r>
          </w:p>
        </w:tc>
      </w:tr>
      <w:tr w:rsidR="0093500F" w14:paraId="642EB7F9" w14:textId="77777777" w:rsidTr="0093500F">
        <w:trPr>
          <w:jc w:val="center"/>
        </w:trPr>
        <w:tc>
          <w:tcPr>
            <w:tcW w:w="1271" w:type="dxa"/>
          </w:tcPr>
          <w:p w14:paraId="45A9199A" w14:textId="77777777" w:rsidR="0093500F" w:rsidRDefault="0093500F" w:rsidP="006C636A">
            <w:pPr>
              <w:spacing w:line="240" w:lineRule="auto"/>
            </w:pPr>
            <w:r>
              <w:t>France</w:t>
            </w:r>
          </w:p>
        </w:tc>
        <w:tc>
          <w:tcPr>
            <w:tcW w:w="851" w:type="dxa"/>
          </w:tcPr>
          <w:p w14:paraId="03481452" w14:textId="77777777" w:rsidR="0093500F" w:rsidRDefault="0093500F" w:rsidP="006C636A">
            <w:pPr>
              <w:spacing w:line="240" w:lineRule="auto"/>
            </w:pPr>
            <w:r>
              <w:t>1</w:t>
            </w:r>
          </w:p>
        </w:tc>
      </w:tr>
      <w:tr w:rsidR="0093500F" w14:paraId="1561CFB2" w14:textId="77777777" w:rsidTr="0093500F">
        <w:trPr>
          <w:jc w:val="center"/>
        </w:trPr>
        <w:tc>
          <w:tcPr>
            <w:tcW w:w="1271" w:type="dxa"/>
          </w:tcPr>
          <w:p w14:paraId="6F54C86F" w14:textId="77777777" w:rsidR="0093500F" w:rsidRDefault="0093500F" w:rsidP="006C636A">
            <w:pPr>
              <w:spacing w:line="240" w:lineRule="auto"/>
            </w:pPr>
            <w:r>
              <w:t>France</w:t>
            </w:r>
          </w:p>
        </w:tc>
        <w:tc>
          <w:tcPr>
            <w:tcW w:w="851" w:type="dxa"/>
          </w:tcPr>
          <w:p w14:paraId="229A49A1" w14:textId="77777777" w:rsidR="0093500F" w:rsidRDefault="0093500F" w:rsidP="006C636A">
            <w:pPr>
              <w:spacing w:line="240" w:lineRule="auto"/>
            </w:pPr>
            <w:r>
              <w:t>1</w:t>
            </w:r>
          </w:p>
        </w:tc>
      </w:tr>
      <w:tr w:rsidR="0093500F" w14:paraId="4F3A4A0B" w14:textId="77777777" w:rsidTr="0093500F">
        <w:trPr>
          <w:jc w:val="center"/>
        </w:trPr>
        <w:tc>
          <w:tcPr>
            <w:tcW w:w="1271" w:type="dxa"/>
          </w:tcPr>
          <w:p w14:paraId="6469AFC3" w14:textId="77777777" w:rsidR="0093500F" w:rsidRDefault="0093500F" w:rsidP="006C636A">
            <w:pPr>
              <w:spacing w:line="240" w:lineRule="auto"/>
            </w:pPr>
            <w:r>
              <w:t>Germany</w:t>
            </w:r>
          </w:p>
        </w:tc>
        <w:tc>
          <w:tcPr>
            <w:tcW w:w="851" w:type="dxa"/>
          </w:tcPr>
          <w:p w14:paraId="4588AC59" w14:textId="2BB835B7" w:rsidR="0093500F" w:rsidRDefault="0093500F" w:rsidP="006C636A">
            <w:pPr>
              <w:spacing w:line="240" w:lineRule="auto"/>
            </w:pPr>
            <w:r>
              <w:t>2</w:t>
            </w:r>
          </w:p>
        </w:tc>
      </w:tr>
      <w:tr w:rsidR="0093500F" w14:paraId="188FAADE" w14:textId="77777777" w:rsidTr="0093500F">
        <w:trPr>
          <w:jc w:val="center"/>
        </w:trPr>
        <w:tc>
          <w:tcPr>
            <w:tcW w:w="1271" w:type="dxa"/>
          </w:tcPr>
          <w:p w14:paraId="0A377399" w14:textId="77777777" w:rsidR="0093500F" w:rsidRDefault="0093500F" w:rsidP="006C636A">
            <w:pPr>
              <w:spacing w:line="240" w:lineRule="auto"/>
            </w:pPr>
            <w:r>
              <w:t>Spain</w:t>
            </w:r>
          </w:p>
        </w:tc>
        <w:tc>
          <w:tcPr>
            <w:tcW w:w="851" w:type="dxa"/>
          </w:tcPr>
          <w:p w14:paraId="0C5A61C4" w14:textId="7B26B1F4" w:rsidR="0093500F" w:rsidRDefault="0093500F" w:rsidP="006C636A">
            <w:pPr>
              <w:spacing w:line="240" w:lineRule="auto"/>
            </w:pPr>
            <w:r>
              <w:t>3</w:t>
            </w:r>
          </w:p>
        </w:tc>
      </w:tr>
      <w:tr w:rsidR="0093500F" w14:paraId="25C8B706" w14:textId="77777777" w:rsidTr="0093500F">
        <w:trPr>
          <w:jc w:val="center"/>
        </w:trPr>
        <w:tc>
          <w:tcPr>
            <w:tcW w:w="1271" w:type="dxa"/>
          </w:tcPr>
          <w:p w14:paraId="5A9AB7F1" w14:textId="77777777" w:rsidR="0093500F" w:rsidRDefault="0093500F" w:rsidP="006C636A">
            <w:pPr>
              <w:spacing w:line="240" w:lineRule="auto"/>
            </w:pPr>
            <w:r>
              <w:t>Germany</w:t>
            </w:r>
          </w:p>
        </w:tc>
        <w:tc>
          <w:tcPr>
            <w:tcW w:w="851" w:type="dxa"/>
          </w:tcPr>
          <w:p w14:paraId="7C8F7712" w14:textId="1685E2B7" w:rsidR="0093500F" w:rsidRDefault="0093500F" w:rsidP="006C636A">
            <w:pPr>
              <w:spacing w:line="240" w:lineRule="auto"/>
            </w:pPr>
            <w:r>
              <w:t>2</w:t>
            </w:r>
          </w:p>
        </w:tc>
      </w:tr>
      <w:tr w:rsidR="0093500F" w14:paraId="30D9D9AD" w14:textId="77777777" w:rsidTr="0093500F">
        <w:trPr>
          <w:jc w:val="center"/>
        </w:trPr>
        <w:tc>
          <w:tcPr>
            <w:tcW w:w="1271" w:type="dxa"/>
          </w:tcPr>
          <w:p w14:paraId="20222E95" w14:textId="77777777" w:rsidR="0093500F" w:rsidRDefault="0093500F" w:rsidP="006C636A">
            <w:pPr>
              <w:spacing w:line="240" w:lineRule="auto"/>
            </w:pPr>
            <w:r>
              <w:t>France</w:t>
            </w:r>
          </w:p>
        </w:tc>
        <w:tc>
          <w:tcPr>
            <w:tcW w:w="851" w:type="dxa"/>
          </w:tcPr>
          <w:p w14:paraId="5A61D5F4" w14:textId="77777777" w:rsidR="0093500F" w:rsidRDefault="0093500F" w:rsidP="006C636A">
            <w:pPr>
              <w:spacing w:line="240" w:lineRule="auto"/>
            </w:pPr>
            <w:r>
              <w:t>1</w:t>
            </w:r>
          </w:p>
        </w:tc>
      </w:tr>
      <w:tr w:rsidR="0093500F" w14:paraId="72BDE461" w14:textId="77777777" w:rsidTr="0093500F">
        <w:trPr>
          <w:jc w:val="center"/>
        </w:trPr>
        <w:tc>
          <w:tcPr>
            <w:tcW w:w="1271" w:type="dxa"/>
          </w:tcPr>
          <w:p w14:paraId="3080A1FB" w14:textId="77777777" w:rsidR="0093500F" w:rsidRDefault="0093500F" w:rsidP="006C636A">
            <w:pPr>
              <w:spacing w:line="240" w:lineRule="auto"/>
            </w:pPr>
            <w:r>
              <w:t>Spain</w:t>
            </w:r>
          </w:p>
        </w:tc>
        <w:tc>
          <w:tcPr>
            <w:tcW w:w="851" w:type="dxa"/>
          </w:tcPr>
          <w:p w14:paraId="51D2F5BF" w14:textId="15C1165D" w:rsidR="0093500F" w:rsidRDefault="0093500F" w:rsidP="006C636A">
            <w:pPr>
              <w:spacing w:line="240" w:lineRule="auto"/>
            </w:pPr>
            <w:r>
              <w:t>3</w:t>
            </w:r>
          </w:p>
        </w:tc>
      </w:tr>
      <w:tr w:rsidR="0093500F" w14:paraId="16EBDBB8" w14:textId="77777777" w:rsidTr="0093500F">
        <w:trPr>
          <w:jc w:val="center"/>
        </w:trPr>
        <w:tc>
          <w:tcPr>
            <w:tcW w:w="1271" w:type="dxa"/>
          </w:tcPr>
          <w:p w14:paraId="79EF4B14" w14:textId="77777777" w:rsidR="0093500F" w:rsidRDefault="0093500F" w:rsidP="006C636A">
            <w:pPr>
              <w:spacing w:line="240" w:lineRule="auto"/>
            </w:pPr>
            <w:r>
              <w:t>Spain</w:t>
            </w:r>
          </w:p>
        </w:tc>
        <w:tc>
          <w:tcPr>
            <w:tcW w:w="851" w:type="dxa"/>
          </w:tcPr>
          <w:p w14:paraId="6C20498E" w14:textId="75B70306" w:rsidR="0093500F" w:rsidRDefault="0093500F" w:rsidP="006C636A">
            <w:pPr>
              <w:spacing w:line="240" w:lineRule="auto"/>
            </w:pPr>
            <w:r>
              <w:t>3</w:t>
            </w:r>
          </w:p>
        </w:tc>
      </w:tr>
      <w:tr w:rsidR="0093500F" w14:paraId="3E9B74FF" w14:textId="77777777" w:rsidTr="0093500F">
        <w:trPr>
          <w:jc w:val="center"/>
        </w:trPr>
        <w:tc>
          <w:tcPr>
            <w:tcW w:w="1271" w:type="dxa"/>
          </w:tcPr>
          <w:p w14:paraId="7158D35E" w14:textId="77777777" w:rsidR="0093500F" w:rsidRDefault="0093500F" w:rsidP="006C636A">
            <w:pPr>
              <w:spacing w:line="240" w:lineRule="auto"/>
            </w:pPr>
            <w:r>
              <w:t>Germany</w:t>
            </w:r>
          </w:p>
        </w:tc>
        <w:tc>
          <w:tcPr>
            <w:tcW w:w="851" w:type="dxa"/>
          </w:tcPr>
          <w:p w14:paraId="77B1BFD2" w14:textId="44A1FC74" w:rsidR="0093500F" w:rsidRDefault="0093500F" w:rsidP="006C636A">
            <w:pPr>
              <w:spacing w:line="240" w:lineRule="auto"/>
            </w:pPr>
            <w:r>
              <w:t>2</w:t>
            </w:r>
          </w:p>
        </w:tc>
      </w:tr>
    </w:tbl>
    <w:p w14:paraId="5CC19F84" w14:textId="77777777" w:rsidR="0093500F" w:rsidRPr="00B60B5A" w:rsidRDefault="0093500F" w:rsidP="0093500F"/>
    <w:p w14:paraId="5563F1AB" w14:textId="03FF3878" w:rsidR="00B60B5A" w:rsidRDefault="00B60B5A" w:rsidP="00B60B5A">
      <w:pPr>
        <w:pStyle w:val="ListParagraph"/>
      </w:pPr>
      <w:r w:rsidRPr="00EE5AAB">
        <w:rPr>
          <w:b/>
          <w:bCs/>
        </w:rPr>
        <w:lastRenderedPageBreak/>
        <w:t>One Hot encoding</w:t>
      </w:r>
      <w:r>
        <w:t xml:space="preserve"> </w:t>
      </w:r>
      <w:r w:rsidR="00E47EB6">
        <w:t>–</w:t>
      </w:r>
      <w:r>
        <w:t xml:space="preserve"> </w:t>
      </w:r>
      <w:r w:rsidR="00E47EB6" w:rsidRPr="00E47EB6">
        <w:t>On selecting One-hot encoding, the selected column gets split into multiple columns. The numbers are replaced by 1s and 0s, depending on which column has what value.</w:t>
      </w:r>
    </w:p>
    <w:p w14:paraId="7125FB4E" w14:textId="4BA3E54B" w:rsidR="00FA5BDA" w:rsidRPr="00F57A84" w:rsidRDefault="00FA5BDA" w:rsidP="00FA5BDA">
      <w:pPr>
        <w:pStyle w:val="ListParagraph"/>
        <w:numPr>
          <w:ilvl w:val="0"/>
          <w:numId w:val="0"/>
        </w:numPr>
        <w:ind w:left="720"/>
      </w:pPr>
      <w:r>
        <w:t xml:space="preserve">If there are a lot of categories, then the least occurring categories will be combined to form a new category and will be shown in a single column. </w:t>
      </w:r>
    </w:p>
    <w:p w14:paraId="24936388" w14:textId="785F93EB" w:rsidR="00E47EB6" w:rsidRPr="00E47EB6" w:rsidRDefault="00E47EB6" w:rsidP="00437ECE">
      <w:pPr>
        <w:spacing w:line="240" w:lineRule="auto"/>
        <w:ind w:left="360"/>
      </w:pPr>
      <w:r w:rsidRPr="00E47EB6">
        <w:t>Ex- In our example, we’ll get three new columns, one for each country — France, Germany, and Spain.</w:t>
      </w:r>
    </w:p>
    <w:p w14:paraId="455E2BCD" w14:textId="670848F9" w:rsidR="00E47EB6" w:rsidRPr="00E47EB6" w:rsidRDefault="00E47EB6" w:rsidP="00437ECE">
      <w:pPr>
        <w:spacing w:line="240" w:lineRule="auto"/>
        <w:ind w:left="360"/>
      </w:pPr>
      <w:r w:rsidRPr="00E47EB6">
        <w:t xml:space="preserve">For rows which have the first column value as France, the ‘France’ column will have a ‘1’ </w:t>
      </w:r>
      <w:r>
        <w:t xml:space="preserve">   </w:t>
      </w:r>
      <w:r w:rsidRPr="00E47EB6">
        <w:t>and the other two columns will have ‘0’s. Similarly, for rows which have the first column value as Germany, the ‘Germany’ column will have a ‘1’ and the other two columns will have ‘0’s.</w:t>
      </w:r>
    </w:p>
    <w:tbl>
      <w:tblPr>
        <w:tblStyle w:val="TableGrid"/>
        <w:tblW w:w="0" w:type="auto"/>
        <w:jc w:val="center"/>
        <w:tblLook w:val="04A0" w:firstRow="1" w:lastRow="0" w:firstColumn="1" w:lastColumn="0" w:noHBand="0" w:noVBand="1"/>
      </w:tblPr>
      <w:tblGrid>
        <w:gridCol w:w="1271"/>
        <w:gridCol w:w="895"/>
        <w:gridCol w:w="1151"/>
        <w:gridCol w:w="992"/>
      </w:tblGrid>
      <w:tr w:rsidR="00E47EB6" w14:paraId="0B7A7F41" w14:textId="77777777" w:rsidTr="001E713B">
        <w:trPr>
          <w:jc w:val="center"/>
        </w:trPr>
        <w:tc>
          <w:tcPr>
            <w:tcW w:w="1271" w:type="dxa"/>
          </w:tcPr>
          <w:p w14:paraId="0D8283E6" w14:textId="4AE66BF3" w:rsidR="00E47EB6" w:rsidRDefault="00E47EB6" w:rsidP="00920251">
            <w:pPr>
              <w:rPr>
                <w:b/>
                <w:bCs/>
              </w:rPr>
            </w:pPr>
            <w:r>
              <w:rPr>
                <w:b/>
                <w:bCs/>
              </w:rPr>
              <w:t>Col</w:t>
            </w:r>
          </w:p>
        </w:tc>
        <w:tc>
          <w:tcPr>
            <w:tcW w:w="851" w:type="dxa"/>
          </w:tcPr>
          <w:p w14:paraId="630AB9B6" w14:textId="4F2E49C4" w:rsidR="00E47EB6" w:rsidRDefault="00400CC4" w:rsidP="00920251">
            <w:pPr>
              <w:rPr>
                <w:b/>
                <w:bCs/>
              </w:rPr>
            </w:pPr>
            <w:r>
              <w:rPr>
                <w:b/>
                <w:bCs/>
              </w:rPr>
              <w:t>France</w:t>
            </w:r>
          </w:p>
        </w:tc>
        <w:tc>
          <w:tcPr>
            <w:tcW w:w="850" w:type="dxa"/>
          </w:tcPr>
          <w:p w14:paraId="2D836CEF" w14:textId="2EE215A0" w:rsidR="00E47EB6" w:rsidRDefault="00400CC4" w:rsidP="00920251">
            <w:pPr>
              <w:rPr>
                <w:b/>
                <w:bCs/>
              </w:rPr>
            </w:pPr>
            <w:r>
              <w:rPr>
                <w:b/>
                <w:bCs/>
              </w:rPr>
              <w:t>Germany</w:t>
            </w:r>
          </w:p>
        </w:tc>
        <w:tc>
          <w:tcPr>
            <w:tcW w:w="992" w:type="dxa"/>
          </w:tcPr>
          <w:p w14:paraId="25F6E34B" w14:textId="448216DD" w:rsidR="00E47EB6" w:rsidRDefault="00400CC4" w:rsidP="00920251">
            <w:pPr>
              <w:rPr>
                <w:b/>
                <w:bCs/>
              </w:rPr>
            </w:pPr>
            <w:r>
              <w:rPr>
                <w:b/>
                <w:bCs/>
              </w:rPr>
              <w:t>Spain</w:t>
            </w:r>
          </w:p>
        </w:tc>
      </w:tr>
      <w:tr w:rsidR="00E47EB6" w14:paraId="164F31A9" w14:textId="77777777" w:rsidTr="001E713B">
        <w:trPr>
          <w:jc w:val="center"/>
        </w:trPr>
        <w:tc>
          <w:tcPr>
            <w:tcW w:w="1271" w:type="dxa"/>
          </w:tcPr>
          <w:p w14:paraId="75708D45" w14:textId="5287461D" w:rsidR="00E47EB6" w:rsidRDefault="00E47EB6" w:rsidP="00E47EB6">
            <w:pPr>
              <w:spacing w:line="240" w:lineRule="auto"/>
            </w:pPr>
            <w:r>
              <w:t>France</w:t>
            </w:r>
          </w:p>
        </w:tc>
        <w:tc>
          <w:tcPr>
            <w:tcW w:w="851" w:type="dxa"/>
          </w:tcPr>
          <w:p w14:paraId="79E873CB" w14:textId="43E46C99" w:rsidR="00E47EB6" w:rsidRDefault="00E47EB6" w:rsidP="00E47EB6">
            <w:pPr>
              <w:spacing w:line="240" w:lineRule="auto"/>
            </w:pPr>
            <w:r>
              <w:t>1</w:t>
            </w:r>
          </w:p>
        </w:tc>
        <w:tc>
          <w:tcPr>
            <w:tcW w:w="850" w:type="dxa"/>
          </w:tcPr>
          <w:p w14:paraId="65AF29F4" w14:textId="4B5AAD64" w:rsidR="00E47EB6" w:rsidRDefault="00E47EB6" w:rsidP="00E47EB6">
            <w:pPr>
              <w:spacing w:line="240" w:lineRule="auto"/>
            </w:pPr>
            <w:r>
              <w:t>0</w:t>
            </w:r>
          </w:p>
        </w:tc>
        <w:tc>
          <w:tcPr>
            <w:tcW w:w="992" w:type="dxa"/>
          </w:tcPr>
          <w:p w14:paraId="0BE9758C" w14:textId="42B119E1" w:rsidR="00E47EB6" w:rsidRDefault="00E47EB6" w:rsidP="00E47EB6">
            <w:pPr>
              <w:spacing w:line="240" w:lineRule="auto"/>
            </w:pPr>
            <w:r>
              <w:t>0</w:t>
            </w:r>
          </w:p>
        </w:tc>
      </w:tr>
      <w:tr w:rsidR="00E47EB6" w14:paraId="724409B8" w14:textId="77777777" w:rsidTr="001E713B">
        <w:trPr>
          <w:jc w:val="center"/>
        </w:trPr>
        <w:tc>
          <w:tcPr>
            <w:tcW w:w="1271" w:type="dxa"/>
          </w:tcPr>
          <w:p w14:paraId="7730E3E7" w14:textId="4E0FBE51" w:rsidR="00E47EB6" w:rsidRDefault="00E47EB6" w:rsidP="00E47EB6">
            <w:pPr>
              <w:spacing w:line="240" w:lineRule="auto"/>
            </w:pPr>
            <w:r>
              <w:t>France</w:t>
            </w:r>
          </w:p>
        </w:tc>
        <w:tc>
          <w:tcPr>
            <w:tcW w:w="851" w:type="dxa"/>
          </w:tcPr>
          <w:p w14:paraId="29A40802" w14:textId="2D26F1E4" w:rsidR="00E47EB6" w:rsidRDefault="00E47EB6" w:rsidP="00E47EB6">
            <w:pPr>
              <w:spacing w:line="240" w:lineRule="auto"/>
            </w:pPr>
            <w:r>
              <w:t>1</w:t>
            </w:r>
          </w:p>
        </w:tc>
        <w:tc>
          <w:tcPr>
            <w:tcW w:w="850" w:type="dxa"/>
          </w:tcPr>
          <w:p w14:paraId="14D40E92" w14:textId="70BABEF9" w:rsidR="00E47EB6" w:rsidRDefault="00E47EB6" w:rsidP="00E47EB6">
            <w:pPr>
              <w:spacing w:line="240" w:lineRule="auto"/>
            </w:pPr>
            <w:r>
              <w:t>0</w:t>
            </w:r>
          </w:p>
        </w:tc>
        <w:tc>
          <w:tcPr>
            <w:tcW w:w="992" w:type="dxa"/>
          </w:tcPr>
          <w:p w14:paraId="263FA259" w14:textId="1F3AA6E1" w:rsidR="00E47EB6" w:rsidRDefault="00E47EB6" w:rsidP="00E47EB6">
            <w:pPr>
              <w:spacing w:line="240" w:lineRule="auto"/>
            </w:pPr>
            <w:r>
              <w:t>0</w:t>
            </w:r>
          </w:p>
        </w:tc>
      </w:tr>
      <w:tr w:rsidR="00E47EB6" w14:paraId="01541E4E" w14:textId="77777777" w:rsidTr="001E713B">
        <w:trPr>
          <w:jc w:val="center"/>
        </w:trPr>
        <w:tc>
          <w:tcPr>
            <w:tcW w:w="1271" w:type="dxa"/>
          </w:tcPr>
          <w:p w14:paraId="3735CC6F" w14:textId="67510009" w:rsidR="00E47EB6" w:rsidRDefault="00E47EB6" w:rsidP="00E47EB6">
            <w:pPr>
              <w:spacing w:line="240" w:lineRule="auto"/>
            </w:pPr>
            <w:r>
              <w:t>Germany</w:t>
            </w:r>
          </w:p>
        </w:tc>
        <w:tc>
          <w:tcPr>
            <w:tcW w:w="851" w:type="dxa"/>
          </w:tcPr>
          <w:p w14:paraId="25F08A14" w14:textId="4A1A762B" w:rsidR="00E47EB6" w:rsidRDefault="00E47EB6" w:rsidP="00E47EB6">
            <w:pPr>
              <w:spacing w:line="240" w:lineRule="auto"/>
            </w:pPr>
            <w:r>
              <w:t>0</w:t>
            </w:r>
          </w:p>
        </w:tc>
        <w:tc>
          <w:tcPr>
            <w:tcW w:w="850" w:type="dxa"/>
          </w:tcPr>
          <w:p w14:paraId="17EDED3F" w14:textId="473D5B01" w:rsidR="00E47EB6" w:rsidRDefault="00E47EB6" w:rsidP="00E47EB6">
            <w:pPr>
              <w:spacing w:line="240" w:lineRule="auto"/>
            </w:pPr>
            <w:r>
              <w:t>1</w:t>
            </w:r>
          </w:p>
        </w:tc>
        <w:tc>
          <w:tcPr>
            <w:tcW w:w="992" w:type="dxa"/>
          </w:tcPr>
          <w:p w14:paraId="1DB34468" w14:textId="2820CCEC" w:rsidR="00E47EB6" w:rsidRDefault="00E47EB6" w:rsidP="00E47EB6">
            <w:pPr>
              <w:spacing w:line="240" w:lineRule="auto"/>
            </w:pPr>
            <w:r>
              <w:t>0</w:t>
            </w:r>
          </w:p>
        </w:tc>
      </w:tr>
      <w:tr w:rsidR="00E47EB6" w14:paraId="0257A31B" w14:textId="77777777" w:rsidTr="001E713B">
        <w:trPr>
          <w:jc w:val="center"/>
        </w:trPr>
        <w:tc>
          <w:tcPr>
            <w:tcW w:w="1271" w:type="dxa"/>
          </w:tcPr>
          <w:p w14:paraId="131B459E" w14:textId="27502D6B" w:rsidR="00E47EB6" w:rsidRDefault="00E47EB6" w:rsidP="00E47EB6">
            <w:pPr>
              <w:spacing w:line="240" w:lineRule="auto"/>
            </w:pPr>
            <w:r>
              <w:t>Spain</w:t>
            </w:r>
          </w:p>
        </w:tc>
        <w:tc>
          <w:tcPr>
            <w:tcW w:w="851" w:type="dxa"/>
          </w:tcPr>
          <w:p w14:paraId="184A897B" w14:textId="74342E41" w:rsidR="00E47EB6" w:rsidRDefault="00E47EB6" w:rsidP="00E47EB6">
            <w:pPr>
              <w:spacing w:line="240" w:lineRule="auto"/>
            </w:pPr>
            <w:r>
              <w:t>0</w:t>
            </w:r>
          </w:p>
        </w:tc>
        <w:tc>
          <w:tcPr>
            <w:tcW w:w="850" w:type="dxa"/>
          </w:tcPr>
          <w:p w14:paraId="7E88F2CF" w14:textId="17D91BA5" w:rsidR="00E47EB6" w:rsidRDefault="00E47EB6" w:rsidP="00E47EB6">
            <w:pPr>
              <w:spacing w:line="240" w:lineRule="auto"/>
            </w:pPr>
            <w:r>
              <w:t>0</w:t>
            </w:r>
          </w:p>
        </w:tc>
        <w:tc>
          <w:tcPr>
            <w:tcW w:w="992" w:type="dxa"/>
          </w:tcPr>
          <w:p w14:paraId="66D7DD74" w14:textId="0D6242A5" w:rsidR="00E47EB6" w:rsidRDefault="00E47EB6" w:rsidP="00E47EB6">
            <w:pPr>
              <w:spacing w:line="240" w:lineRule="auto"/>
            </w:pPr>
            <w:r>
              <w:t>1</w:t>
            </w:r>
          </w:p>
        </w:tc>
      </w:tr>
      <w:tr w:rsidR="00E47EB6" w14:paraId="3939DECC" w14:textId="77777777" w:rsidTr="001E713B">
        <w:trPr>
          <w:jc w:val="center"/>
        </w:trPr>
        <w:tc>
          <w:tcPr>
            <w:tcW w:w="1271" w:type="dxa"/>
          </w:tcPr>
          <w:p w14:paraId="2044F14F" w14:textId="151F2DFE" w:rsidR="00E47EB6" w:rsidRDefault="00E47EB6" w:rsidP="00E47EB6">
            <w:pPr>
              <w:spacing w:line="240" w:lineRule="auto"/>
            </w:pPr>
            <w:r>
              <w:t>Germany</w:t>
            </w:r>
          </w:p>
        </w:tc>
        <w:tc>
          <w:tcPr>
            <w:tcW w:w="851" w:type="dxa"/>
          </w:tcPr>
          <w:p w14:paraId="0FEA1FCC" w14:textId="10DF5D44" w:rsidR="00E47EB6" w:rsidRDefault="00E47EB6" w:rsidP="00E47EB6">
            <w:pPr>
              <w:spacing w:line="240" w:lineRule="auto"/>
            </w:pPr>
            <w:r>
              <w:t>0</w:t>
            </w:r>
          </w:p>
        </w:tc>
        <w:tc>
          <w:tcPr>
            <w:tcW w:w="850" w:type="dxa"/>
          </w:tcPr>
          <w:p w14:paraId="23D27C26" w14:textId="7F063A17" w:rsidR="00E47EB6" w:rsidRDefault="00E47EB6" w:rsidP="00E47EB6">
            <w:pPr>
              <w:spacing w:line="240" w:lineRule="auto"/>
            </w:pPr>
            <w:r>
              <w:t>1</w:t>
            </w:r>
          </w:p>
        </w:tc>
        <w:tc>
          <w:tcPr>
            <w:tcW w:w="992" w:type="dxa"/>
          </w:tcPr>
          <w:p w14:paraId="5CF189A1" w14:textId="0DA35D4E" w:rsidR="00E47EB6" w:rsidRDefault="00E47EB6" w:rsidP="00E47EB6">
            <w:pPr>
              <w:spacing w:line="240" w:lineRule="auto"/>
            </w:pPr>
            <w:r>
              <w:t>0</w:t>
            </w:r>
          </w:p>
        </w:tc>
      </w:tr>
      <w:tr w:rsidR="00E47EB6" w14:paraId="2439B864" w14:textId="77777777" w:rsidTr="001E713B">
        <w:trPr>
          <w:jc w:val="center"/>
        </w:trPr>
        <w:tc>
          <w:tcPr>
            <w:tcW w:w="1271" w:type="dxa"/>
          </w:tcPr>
          <w:p w14:paraId="5577F45D" w14:textId="22C71DD5" w:rsidR="00E47EB6" w:rsidRDefault="00E47EB6" w:rsidP="00E47EB6">
            <w:pPr>
              <w:spacing w:line="240" w:lineRule="auto"/>
            </w:pPr>
            <w:r>
              <w:t>France</w:t>
            </w:r>
          </w:p>
        </w:tc>
        <w:tc>
          <w:tcPr>
            <w:tcW w:w="851" w:type="dxa"/>
          </w:tcPr>
          <w:p w14:paraId="75E68885" w14:textId="6409B1AC" w:rsidR="00E47EB6" w:rsidRDefault="00E47EB6" w:rsidP="00E47EB6">
            <w:pPr>
              <w:spacing w:line="240" w:lineRule="auto"/>
            </w:pPr>
            <w:r>
              <w:t>1</w:t>
            </w:r>
          </w:p>
        </w:tc>
        <w:tc>
          <w:tcPr>
            <w:tcW w:w="850" w:type="dxa"/>
          </w:tcPr>
          <w:p w14:paraId="2810565F" w14:textId="1A762B47" w:rsidR="00E47EB6" w:rsidRDefault="00E47EB6" w:rsidP="00E47EB6">
            <w:pPr>
              <w:spacing w:line="240" w:lineRule="auto"/>
            </w:pPr>
            <w:r>
              <w:t>0</w:t>
            </w:r>
          </w:p>
        </w:tc>
        <w:tc>
          <w:tcPr>
            <w:tcW w:w="992" w:type="dxa"/>
          </w:tcPr>
          <w:p w14:paraId="15CE3E53" w14:textId="4F3F3700" w:rsidR="00E47EB6" w:rsidRDefault="00E47EB6" w:rsidP="00E47EB6">
            <w:pPr>
              <w:spacing w:line="240" w:lineRule="auto"/>
            </w:pPr>
            <w:r>
              <w:t>0</w:t>
            </w:r>
          </w:p>
        </w:tc>
      </w:tr>
      <w:tr w:rsidR="00E47EB6" w14:paraId="0ECD19F3" w14:textId="77777777" w:rsidTr="001E713B">
        <w:trPr>
          <w:jc w:val="center"/>
        </w:trPr>
        <w:tc>
          <w:tcPr>
            <w:tcW w:w="1271" w:type="dxa"/>
          </w:tcPr>
          <w:p w14:paraId="226FB7A0" w14:textId="4E547898" w:rsidR="00E47EB6" w:rsidRDefault="00E47EB6" w:rsidP="00E47EB6">
            <w:pPr>
              <w:spacing w:line="240" w:lineRule="auto"/>
            </w:pPr>
            <w:r>
              <w:t>Spain</w:t>
            </w:r>
          </w:p>
        </w:tc>
        <w:tc>
          <w:tcPr>
            <w:tcW w:w="851" w:type="dxa"/>
          </w:tcPr>
          <w:p w14:paraId="32E44766" w14:textId="62F2079F" w:rsidR="00E47EB6" w:rsidRDefault="00E47EB6" w:rsidP="00E47EB6">
            <w:pPr>
              <w:spacing w:line="240" w:lineRule="auto"/>
            </w:pPr>
            <w:r>
              <w:t>0</w:t>
            </w:r>
          </w:p>
        </w:tc>
        <w:tc>
          <w:tcPr>
            <w:tcW w:w="850" w:type="dxa"/>
          </w:tcPr>
          <w:p w14:paraId="7A93D876" w14:textId="426704A8" w:rsidR="00E47EB6" w:rsidRDefault="00E47EB6" w:rsidP="00E47EB6">
            <w:pPr>
              <w:spacing w:line="240" w:lineRule="auto"/>
            </w:pPr>
            <w:r>
              <w:t>0</w:t>
            </w:r>
          </w:p>
        </w:tc>
        <w:tc>
          <w:tcPr>
            <w:tcW w:w="992" w:type="dxa"/>
          </w:tcPr>
          <w:p w14:paraId="14E420DA" w14:textId="472DE7A5" w:rsidR="00E47EB6" w:rsidRDefault="00E47EB6" w:rsidP="00E47EB6">
            <w:pPr>
              <w:spacing w:line="240" w:lineRule="auto"/>
            </w:pPr>
            <w:r>
              <w:t>1</w:t>
            </w:r>
          </w:p>
        </w:tc>
      </w:tr>
      <w:tr w:rsidR="00E47EB6" w14:paraId="24764603" w14:textId="77777777" w:rsidTr="001E713B">
        <w:trPr>
          <w:jc w:val="center"/>
        </w:trPr>
        <w:tc>
          <w:tcPr>
            <w:tcW w:w="1271" w:type="dxa"/>
          </w:tcPr>
          <w:p w14:paraId="40C27605" w14:textId="0955ACE0" w:rsidR="00E47EB6" w:rsidRDefault="00E47EB6" w:rsidP="00E47EB6">
            <w:pPr>
              <w:spacing w:line="240" w:lineRule="auto"/>
            </w:pPr>
            <w:r>
              <w:t>Spain</w:t>
            </w:r>
          </w:p>
        </w:tc>
        <w:tc>
          <w:tcPr>
            <w:tcW w:w="851" w:type="dxa"/>
          </w:tcPr>
          <w:p w14:paraId="7F36793A" w14:textId="7A1B4D6D" w:rsidR="00E47EB6" w:rsidRDefault="00E47EB6" w:rsidP="00E47EB6">
            <w:pPr>
              <w:spacing w:line="240" w:lineRule="auto"/>
            </w:pPr>
            <w:r>
              <w:t>0</w:t>
            </w:r>
          </w:p>
        </w:tc>
        <w:tc>
          <w:tcPr>
            <w:tcW w:w="850" w:type="dxa"/>
          </w:tcPr>
          <w:p w14:paraId="67D596FC" w14:textId="052A6DE9" w:rsidR="00E47EB6" w:rsidRDefault="00E47EB6" w:rsidP="00E47EB6">
            <w:pPr>
              <w:spacing w:line="240" w:lineRule="auto"/>
            </w:pPr>
            <w:r>
              <w:t>0</w:t>
            </w:r>
          </w:p>
        </w:tc>
        <w:tc>
          <w:tcPr>
            <w:tcW w:w="992" w:type="dxa"/>
          </w:tcPr>
          <w:p w14:paraId="080E3790" w14:textId="471C8D51" w:rsidR="00E47EB6" w:rsidRDefault="00E47EB6" w:rsidP="00E47EB6">
            <w:pPr>
              <w:spacing w:line="240" w:lineRule="auto"/>
            </w:pPr>
            <w:r>
              <w:t>1</w:t>
            </w:r>
          </w:p>
        </w:tc>
      </w:tr>
      <w:tr w:rsidR="00E47EB6" w14:paraId="1E226801" w14:textId="77777777" w:rsidTr="001E713B">
        <w:trPr>
          <w:jc w:val="center"/>
        </w:trPr>
        <w:tc>
          <w:tcPr>
            <w:tcW w:w="1271" w:type="dxa"/>
          </w:tcPr>
          <w:p w14:paraId="505D5EFE" w14:textId="30C10D22" w:rsidR="00E47EB6" w:rsidRDefault="00E47EB6" w:rsidP="00E47EB6">
            <w:pPr>
              <w:spacing w:line="240" w:lineRule="auto"/>
            </w:pPr>
            <w:r>
              <w:t>Germany</w:t>
            </w:r>
          </w:p>
        </w:tc>
        <w:tc>
          <w:tcPr>
            <w:tcW w:w="851" w:type="dxa"/>
          </w:tcPr>
          <w:p w14:paraId="29120B9E" w14:textId="047659AB" w:rsidR="00E47EB6" w:rsidRDefault="00E47EB6" w:rsidP="00E47EB6">
            <w:pPr>
              <w:spacing w:line="240" w:lineRule="auto"/>
            </w:pPr>
            <w:r>
              <w:t>0</w:t>
            </w:r>
          </w:p>
        </w:tc>
        <w:tc>
          <w:tcPr>
            <w:tcW w:w="850" w:type="dxa"/>
          </w:tcPr>
          <w:p w14:paraId="345481F8" w14:textId="47C7450F" w:rsidR="00E47EB6" w:rsidRDefault="00E47EB6" w:rsidP="00E47EB6">
            <w:pPr>
              <w:spacing w:line="240" w:lineRule="auto"/>
            </w:pPr>
            <w:r>
              <w:t>1</w:t>
            </w:r>
          </w:p>
        </w:tc>
        <w:tc>
          <w:tcPr>
            <w:tcW w:w="992" w:type="dxa"/>
          </w:tcPr>
          <w:p w14:paraId="290ACB35" w14:textId="2D66373E" w:rsidR="00E47EB6" w:rsidRDefault="00E47EB6" w:rsidP="00E47EB6">
            <w:pPr>
              <w:spacing w:line="240" w:lineRule="auto"/>
            </w:pPr>
            <w:r>
              <w:t>0</w:t>
            </w:r>
          </w:p>
        </w:tc>
      </w:tr>
    </w:tbl>
    <w:p w14:paraId="3332725A" w14:textId="3AFED2EB" w:rsidR="00E47EB6" w:rsidRDefault="00E47EB6" w:rsidP="00920251">
      <w:pPr>
        <w:rPr>
          <w:b/>
          <w:bCs/>
        </w:rPr>
      </w:pPr>
    </w:p>
    <w:p w14:paraId="0DBEE3A1" w14:textId="010527F0" w:rsidR="00E71FF3" w:rsidRDefault="00E71FF3" w:rsidP="00920251">
      <w:pPr>
        <w:rPr>
          <w:b/>
          <w:bCs/>
        </w:rPr>
      </w:pPr>
      <w:r>
        <w:rPr>
          <w:b/>
          <w:bCs/>
        </w:rPr>
        <w:t>Outlier Handling</w:t>
      </w:r>
    </w:p>
    <w:p w14:paraId="3DD9C04F" w14:textId="34FB4B3C" w:rsidR="00E71FF3" w:rsidRPr="00CD680A" w:rsidRDefault="00CD680A" w:rsidP="00920251">
      <w:r w:rsidRPr="00CD680A">
        <w:t>Users can select columns and select one of the following options to handle outliers</w:t>
      </w:r>
    </w:p>
    <w:p w14:paraId="42669703" w14:textId="60487891" w:rsidR="00CD680A" w:rsidRPr="00DF1CE6" w:rsidRDefault="00CD680A" w:rsidP="00CD680A">
      <w:pPr>
        <w:pStyle w:val="ListParagraph"/>
        <w:rPr>
          <w:b/>
          <w:bCs/>
        </w:rPr>
      </w:pPr>
      <w:r>
        <w:rPr>
          <w:b/>
          <w:bCs/>
        </w:rPr>
        <w:t xml:space="preserve">Delete above – </w:t>
      </w:r>
      <w:r w:rsidRPr="00CD680A">
        <w:t xml:space="preserve">to remove the outlier above a certain value, user can enter the value and all the entries </w:t>
      </w:r>
      <w:r>
        <w:t>higher than</w:t>
      </w:r>
      <w:r w:rsidRPr="00CD680A">
        <w:t xml:space="preserve"> the entered value will get deleted from the selected column</w:t>
      </w:r>
    </w:p>
    <w:p w14:paraId="57463E92" w14:textId="7AFC82A3" w:rsidR="00DF1CE6" w:rsidRDefault="00DF1CE6" w:rsidP="00DF1CE6">
      <w:pPr>
        <w:pStyle w:val="ListParagraph"/>
        <w:numPr>
          <w:ilvl w:val="0"/>
          <w:numId w:val="0"/>
        </w:numPr>
        <w:ind w:left="720"/>
      </w:pPr>
      <w:r w:rsidRPr="00DF1CE6">
        <w:t>Ex, User has entered value 300 for Delete Above option</w:t>
      </w:r>
      <w:r>
        <w:t>. So all the value of col a higher than 300 will get deleted</w:t>
      </w:r>
    </w:p>
    <w:tbl>
      <w:tblPr>
        <w:tblStyle w:val="TableGrid"/>
        <w:tblW w:w="0" w:type="auto"/>
        <w:jc w:val="center"/>
        <w:tblLook w:val="04A0" w:firstRow="1" w:lastRow="0" w:firstColumn="1" w:lastColumn="0" w:noHBand="0" w:noVBand="1"/>
      </w:tblPr>
      <w:tblGrid>
        <w:gridCol w:w="1827"/>
        <w:gridCol w:w="2551"/>
      </w:tblGrid>
      <w:tr w:rsidR="00DF1CE6" w14:paraId="3EDB5DBE" w14:textId="77777777" w:rsidTr="00DF1CE6">
        <w:trPr>
          <w:jc w:val="center"/>
        </w:trPr>
        <w:tc>
          <w:tcPr>
            <w:tcW w:w="1827" w:type="dxa"/>
          </w:tcPr>
          <w:p w14:paraId="31979A07" w14:textId="711EA506" w:rsidR="00DF1CE6" w:rsidRDefault="00DF1CE6" w:rsidP="00DF1CE6">
            <w:pPr>
              <w:pStyle w:val="ListParagraph"/>
              <w:numPr>
                <w:ilvl w:val="0"/>
                <w:numId w:val="0"/>
              </w:numPr>
            </w:pPr>
            <w:r>
              <w:t>Col A</w:t>
            </w:r>
          </w:p>
        </w:tc>
        <w:tc>
          <w:tcPr>
            <w:tcW w:w="2551" w:type="dxa"/>
          </w:tcPr>
          <w:p w14:paraId="1FFCC341" w14:textId="276ACD03" w:rsidR="00DF1CE6" w:rsidRDefault="00DF1CE6" w:rsidP="00DF1CE6">
            <w:pPr>
              <w:pStyle w:val="ListParagraph"/>
              <w:numPr>
                <w:ilvl w:val="0"/>
                <w:numId w:val="0"/>
              </w:numPr>
              <w:jc w:val="center"/>
            </w:pPr>
            <w:r>
              <w:t>Output of Delete Above</w:t>
            </w:r>
          </w:p>
        </w:tc>
      </w:tr>
      <w:tr w:rsidR="00DF1CE6" w14:paraId="18E326A7" w14:textId="77777777" w:rsidTr="00DF1CE6">
        <w:trPr>
          <w:jc w:val="center"/>
        </w:trPr>
        <w:tc>
          <w:tcPr>
            <w:tcW w:w="1827" w:type="dxa"/>
          </w:tcPr>
          <w:p w14:paraId="00A826A8" w14:textId="3F8D7AA3" w:rsidR="00DF1CE6" w:rsidRDefault="00DF1CE6" w:rsidP="00DF1CE6">
            <w:pPr>
              <w:pStyle w:val="ListParagraph"/>
              <w:numPr>
                <w:ilvl w:val="0"/>
                <w:numId w:val="0"/>
              </w:numPr>
            </w:pPr>
            <w:r>
              <w:t>12</w:t>
            </w:r>
          </w:p>
        </w:tc>
        <w:tc>
          <w:tcPr>
            <w:tcW w:w="2551" w:type="dxa"/>
          </w:tcPr>
          <w:p w14:paraId="4DDFAC55" w14:textId="4E19D18E" w:rsidR="00DF1CE6" w:rsidRDefault="00DF1CE6" w:rsidP="00DF1CE6">
            <w:pPr>
              <w:pStyle w:val="ListParagraph"/>
              <w:numPr>
                <w:ilvl w:val="0"/>
                <w:numId w:val="0"/>
              </w:numPr>
            </w:pPr>
            <w:r>
              <w:t>12</w:t>
            </w:r>
          </w:p>
        </w:tc>
      </w:tr>
      <w:tr w:rsidR="00DF1CE6" w14:paraId="1C44F867" w14:textId="77777777" w:rsidTr="00DF1CE6">
        <w:trPr>
          <w:jc w:val="center"/>
        </w:trPr>
        <w:tc>
          <w:tcPr>
            <w:tcW w:w="1827" w:type="dxa"/>
          </w:tcPr>
          <w:p w14:paraId="5D4E9794" w14:textId="5E1F8D35" w:rsidR="00DF1CE6" w:rsidRDefault="00DF1CE6" w:rsidP="00DF1CE6">
            <w:pPr>
              <w:pStyle w:val="ListParagraph"/>
              <w:numPr>
                <w:ilvl w:val="0"/>
                <w:numId w:val="0"/>
              </w:numPr>
            </w:pPr>
            <w:r>
              <w:lastRenderedPageBreak/>
              <w:t>44</w:t>
            </w:r>
          </w:p>
        </w:tc>
        <w:tc>
          <w:tcPr>
            <w:tcW w:w="2551" w:type="dxa"/>
          </w:tcPr>
          <w:p w14:paraId="2B19EA79" w14:textId="5A73A0D1" w:rsidR="00DF1CE6" w:rsidRDefault="00DF1CE6" w:rsidP="00DF1CE6">
            <w:pPr>
              <w:pStyle w:val="ListParagraph"/>
              <w:numPr>
                <w:ilvl w:val="0"/>
                <w:numId w:val="0"/>
              </w:numPr>
            </w:pPr>
            <w:r>
              <w:t>44</w:t>
            </w:r>
          </w:p>
        </w:tc>
      </w:tr>
      <w:tr w:rsidR="00DF1CE6" w14:paraId="1B7B01FD" w14:textId="77777777" w:rsidTr="00DF1CE6">
        <w:trPr>
          <w:jc w:val="center"/>
        </w:trPr>
        <w:tc>
          <w:tcPr>
            <w:tcW w:w="1827" w:type="dxa"/>
          </w:tcPr>
          <w:p w14:paraId="1CFA5618" w14:textId="6D8A93C9" w:rsidR="00DF1CE6" w:rsidRDefault="00DF1CE6" w:rsidP="00DF1CE6">
            <w:pPr>
              <w:pStyle w:val="ListParagraph"/>
              <w:numPr>
                <w:ilvl w:val="0"/>
                <w:numId w:val="0"/>
              </w:numPr>
            </w:pPr>
            <w:r>
              <w:t>32</w:t>
            </w:r>
          </w:p>
        </w:tc>
        <w:tc>
          <w:tcPr>
            <w:tcW w:w="2551" w:type="dxa"/>
          </w:tcPr>
          <w:p w14:paraId="4AC5A5EB" w14:textId="4C8B9856" w:rsidR="00DF1CE6" w:rsidRDefault="00DF1CE6" w:rsidP="00DF1CE6">
            <w:pPr>
              <w:pStyle w:val="ListParagraph"/>
              <w:numPr>
                <w:ilvl w:val="0"/>
                <w:numId w:val="0"/>
              </w:numPr>
            </w:pPr>
            <w:r>
              <w:t>32</w:t>
            </w:r>
          </w:p>
        </w:tc>
      </w:tr>
      <w:tr w:rsidR="00DF1CE6" w14:paraId="49EB860C" w14:textId="77777777" w:rsidTr="00DF1CE6">
        <w:trPr>
          <w:jc w:val="center"/>
        </w:trPr>
        <w:tc>
          <w:tcPr>
            <w:tcW w:w="1827" w:type="dxa"/>
          </w:tcPr>
          <w:p w14:paraId="590803AD" w14:textId="0D4E2A80" w:rsidR="00DF1CE6" w:rsidRDefault="00DF1CE6" w:rsidP="00DF1CE6">
            <w:pPr>
              <w:pStyle w:val="ListParagraph"/>
              <w:numPr>
                <w:ilvl w:val="0"/>
                <w:numId w:val="0"/>
              </w:numPr>
            </w:pPr>
            <w:r>
              <w:t>386</w:t>
            </w:r>
          </w:p>
        </w:tc>
        <w:tc>
          <w:tcPr>
            <w:tcW w:w="2551" w:type="dxa"/>
            <w:shd w:val="clear" w:color="auto" w:fill="FF0000"/>
          </w:tcPr>
          <w:p w14:paraId="2381E99A" w14:textId="77777777" w:rsidR="00DF1CE6" w:rsidRDefault="00DF1CE6" w:rsidP="00DF1CE6">
            <w:pPr>
              <w:pStyle w:val="ListParagraph"/>
              <w:numPr>
                <w:ilvl w:val="0"/>
                <w:numId w:val="0"/>
              </w:numPr>
            </w:pPr>
          </w:p>
        </w:tc>
      </w:tr>
      <w:tr w:rsidR="00DF1CE6" w14:paraId="0971DF22" w14:textId="77777777" w:rsidTr="00DF1CE6">
        <w:trPr>
          <w:jc w:val="center"/>
        </w:trPr>
        <w:tc>
          <w:tcPr>
            <w:tcW w:w="1827" w:type="dxa"/>
          </w:tcPr>
          <w:p w14:paraId="6B8250AD" w14:textId="4C1376A4" w:rsidR="00DF1CE6" w:rsidRDefault="00DF1CE6" w:rsidP="00DF1CE6">
            <w:pPr>
              <w:pStyle w:val="ListParagraph"/>
              <w:numPr>
                <w:ilvl w:val="0"/>
                <w:numId w:val="0"/>
              </w:numPr>
            </w:pPr>
            <w:r>
              <w:t>302</w:t>
            </w:r>
          </w:p>
        </w:tc>
        <w:tc>
          <w:tcPr>
            <w:tcW w:w="2551" w:type="dxa"/>
            <w:shd w:val="clear" w:color="auto" w:fill="FF0000"/>
          </w:tcPr>
          <w:p w14:paraId="015DE048" w14:textId="77777777" w:rsidR="00DF1CE6" w:rsidRDefault="00DF1CE6" w:rsidP="00DF1CE6">
            <w:pPr>
              <w:pStyle w:val="ListParagraph"/>
              <w:numPr>
                <w:ilvl w:val="0"/>
                <w:numId w:val="0"/>
              </w:numPr>
            </w:pPr>
          </w:p>
        </w:tc>
      </w:tr>
      <w:tr w:rsidR="00DF1CE6" w14:paraId="02C2A016" w14:textId="77777777" w:rsidTr="00DF1CE6">
        <w:trPr>
          <w:jc w:val="center"/>
        </w:trPr>
        <w:tc>
          <w:tcPr>
            <w:tcW w:w="1827" w:type="dxa"/>
          </w:tcPr>
          <w:p w14:paraId="7089DEEF" w14:textId="298E1671" w:rsidR="00DF1CE6" w:rsidRDefault="00DF1CE6" w:rsidP="00DF1CE6">
            <w:pPr>
              <w:pStyle w:val="ListParagraph"/>
              <w:numPr>
                <w:ilvl w:val="0"/>
                <w:numId w:val="0"/>
              </w:numPr>
            </w:pPr>
            <w:r>
              <w:t>45</w:t>
            </w:r>
          </w:p>
        </w:tc>
        <w:tc>
          <w:tcPr>
            <w:tcW w:w="2551" w:type="dxa"/>
          </w:tcPr>
          <w:p w14:paraId="743A7C62" w14:textId="58CDDB55" w:rsidR="00DF1CE6" w:rsidRDefault="00DF1CE6" w:rsidP="00DF1CE6">
            <w:pPr>
              <w:pStyle w:val="ListParagraph"/>
              <w:numPr>
                <w:ilvl w:val="0"/>
                <w:numId w:val="0"/>
              </w:numPr>
            </w:pPr>
            <w:r>
              <w:t>45</w:t>
            </w:r>
          </w:p>
        </w:tc>
      </w:tr>
    </w:tbl>
    <w:p w14:paraId="442C9908" w14:textId="77777777" w:rsidR="00DF1CE6" w:rsidRPr="00DF1CE6" w:rsidRDefault="00DF1CE6" w:rsidP="00DF1CE6">
      <w:pPr>
        <w:pStyle w:val="ListParagraph"/>
        <w:numPr>
          <w:ilvl w:val="0"/>
          <w:numId w:val="0"/>
        </w:numPr>
        <w:ind w:left="720"/>
      </w:pPr>
    </w:p>
    <w:p w14:paraId="42DE2E09" w14:textId="7FC3D693" w:rsidR="00CD680A" w:rsidRPr="00DF1CE6" w:rsidRDefault="00CD680A" w:rsidP="00CD680A">
      <w:pPr>
        <w:pStyle w:val="ListParagraph"/>
        <w:rPr>
          <w:b/>
          <w:bCs/>
        </w:rPr>
      </w:pPr>
      <w:r>
        <w:rPr>
          <w:b/>
          <w:bCs/>
        </w:rPr>
        <w:t xml:space="preserve">Delete below– </w:t>
      </w:r>
      <w:r w:rsidRPr="00CD680A">
        <w:t xml:space="preserve">to remove the outlier </w:t>
      </w:r>
      <w:r>
        <w:t xml:space="preserve">below </w:t>
      </w:r>
      <w:r w:rsidRPr="00CD680A">
        <w:t xml:space="preserve">a certain value, user can enter the value and all the entries </w:t>
      </w:r>
      <w:r>
        <w:t>lesser than</w:t>
      </w:r>
      <w:r w:rsidRPr="00CD680A">
        <w:t xml:space="preserve"> the entered value will get deleted from the selected column</w:t>
      </w:r>
    </w:p>
    <w:p w14:paraId="3835CDD0" w14:textId="7B28F132" w:rsidR="00DF1CE6" w:rsidRDefault="00DF1CE6" w:rsidP="00DF1CE6">
      <w:pPr>
        <w:pStyle w:val="ListParagraph"/>
        <w:numPr>
          <w:ilvl w:val="0"/>
          <w:numId w:val="0"/>
        </w:numPr>
        <w:ind w:left="720"/>
      </w:pPr>
      <w:r w:rsidRPr="00DF1CE6">
        <w:t xml:space="preserve">Ex, User has entered value </w:t>
      </w:r>
      <w:r>
        <w:t>45</w:t>
      </w:r>
      <w:r w:rsidRPr="00DF1CE6">
        <w:t xml:space="preserve"> for Delete Above option</w:t>
      </w:r>
      <w:r>
        <w:t>. So all the value of col A lesser than 45will get deleted</w:t>
      </w:r>
    </w:p>
    <w:tbl>
      <w:tblPr>
        <w:tblStyle w:val="TableGrid"/>
        <w:tblW w:w="0" w:type="auto"/>
        <w:jc w:val="center"/>
        <w:tblLook w:val="04A0" w:firstRow="1" w:lastRow="0" w:firstColumn="1" w:lastColumn="0" w:noHBand="0" w:noVBand="1"/>
      </w:tblPr>
      <w:tblGrid>
        <w:gridCol w:w="1827"/>
        <w:gridCol w:w="2551"/>
      </w:tblGrid>
      <w:tr w:rsidR="00DF1CE6" w14:paraId="65DE190C" w14:textId="77777777" w:rsidTr="002E0ACB">
        <w:trPr>
          <w:jc w:val="center"/>
        </w:trPr>
        <w:tc>
          <w:tcPr>
            <w:tcW w:w="1827" w:type="dxa"/>
          </w:tcPr>
          <w:p w14:paraId="0325866C" w14:textId="77777777" w:rsidR="00DF1CE6" w:rsidRDefault="00DF1CE6" w:rsidP="002E0ACB">
            <w:pPr>
              <w:pStyle w:val="ListParagraph"/>
              <w:numPr>
                <w:ilvl w:val="0"/>
                <w:numId w:val="0"/>
              </w:numPr>
            </w:pPr>
            <w:r>
              <w:t>Col A</w:t>
            </w:r>
          </w:p>
        </w:tc>
        <w:tc>
          <w:tcPr>
            <w:tcW w:w="2551" w:type="dxa"/>
          </w:tcPr>
          <w:p w14:paraId="51A29940" w14:textId="77777777" w:rsidR="00DF1CE6" w:rsidRDefault="00DF1CE6" w:rsidP="002E0ACB">
            <w:pPr>
              <w:pStyle w:val="ListParagraph"/>
              <w:numPr>
                <w:ilvl w:val="0"/>
                <w:numId w:val="0"/>
              </w:numPr>
              <w:jc w:val="center"/>
            </w:pPr>
            <w:r>
              <w:t>Output of Delete Above</w:t>
            </w:r>
          </w:p>
        </w:tc>
      </w:tr>
      <w:tr w:rsidR="00DF1CE6" w14:paraId="621691C8" w14:textId="77777777" w:rsidTr="00DF1CE6">
        <w:trPr>
          <w:jc w:val="center"/>
        </w:trPr>
        <w:tc>
          <w:tcPr>
            <w:tcW w:w="1827" w:type="dxa"/>
          </w:tcPr>
          <w:p w14:paraId="1473C850" w14:textId="77777777" w:rsidR="00DF1CE6" w:rsidRDefault="00DF1CE6" w:rsidP="002E0ACB">
            <w:pPr>
              <w:pStyle w:val="ListParagraph"/>
              <w:numPr>
                <w:ilvl w:val="0"/>
                <w:numId w:val="0"/>
              </w:numPr>
            </w:pPr>
            <w:r>
              <w:t>12</w:t>
            </w:r>
          </w:p>
        </w:tc>
        <w:tc>
          <w:tcPr>
            <w:tcW w:w="2551" w:type="dxa"/>
            <w:shd w:val="clear" w:color="auto" w:fill="FF0000"/>
          </w:tcPr>
          <w:p w14:paraId="38D86E91" w14:textId="6C6CF904" w:rsidR="00DF1CE6" w:rsidRDefault="00DF1CE6" w:rsidP="002E0ACB">
            <w:pPr>
              <w:pStyle w:val="ListParagraph"/>
              <w:numPr>
                <w:ilvl w:val="0"/>
                <w:numId w:val="0"/>
              </w:numPr>
            </w:pPr>
          </w:p>
        </w:tc>
      </w:tr>
      <w:tr w:rsidR="00DF1CE6" w14:paraId="778B73D8" w14:textId="77777777" w:rsidTr="00DF1CE6">
        <w:trPr>
          <w:jc w:val="center"/>
        </w:trPr>
        <w:tc>
          <w:tcPr>
            <w:tcW w:w="1827" w:type="dxa"/>
          </w:tcPr>
          <w:p w14:paraId="16E38F15" w14:textId="77777777" w:rsidR="00DF1CE6" w:rsidRDefault="00DF1CE6" w:rsidP="002E0ACB">
            <w:pPr>
              <w:pStyle w:val="ListParagraph"/>
              <w:numPr>
                <w:ilvl w:val="0"/>
                <w:numId w:val="0"/>
              </w:numPr>
            </w:pPr>
            <w:r>
              <w:t>44</w:t>
            </w:r>
          </w:p>
        </w:tc>
        <w:tc>
          <w:tcPr>
            <w:tcW w:w="2551" w:type="dxa"/>
            <w:shd w:val="clear" w:color="auto" w:fill="FF0000"/>
          </w:tcPr>
          <w:p w14:paraId="32F4E1E9" w14:textId="2B99F9C1" w:rsidR="00DF1CE6" w:rsidRDefault="00DF1CE6" w:rsidP="002E0ACB">
            <w:pPr>
              <w:pStyle w:val="ListParagraph"/>
              <w:numPr>
                <w:ilvl w:val="0"/>
                <w:numId w:val="0"/>
              </w:numPr>
            </w:pPr>
          </w:p>
        </w:tc>
      </w:tr>
      <w:tr w:rsidR="00DF1CE6" w14:paraId="5A029E1E" w14:textId="77777777" w:rsidTr="002E0ACB">
        <w:trPr>
          <w:jc w:val="center"/>
        </w:trPr>
        <w:tc>
          <w:tcPr>
            <w:tcW w:w="1827" w:type="dxa"/>
          </w:tcPr>
          <w:p w14:paraId="3BE81B42" w14:textId="78C3CD04" w:rsidR="00DF1CE6" w:rsidRDefault="00DF1CE6" w:rsidP="00DF1CE6">
            <w:pPr>
              <w:pStyle w:val="ListParagraph"/>
              <w:numPr>
                <w:ilvl w:val="0"/>
                <w:numId w:val="0"/>
              </w:numPr>
            </w:pPr>
            <w:r>
              <w:t>51</w:t>
            </w:r>
          </w:p>
        </w:tc>
        <w:tc>
          <w:tcPr>
            <w:tcW w:w="2551" w:type="dxa"/>
          </w:tcPr>
          <w:p w14:paraId="526A7B22" w14:textId="6D2002BD" w:rsidR="00DF1CE6" w:rsidRDefault="00DF1CE6" w:rsidP="00DF1CE6">
            <w:pPr>
              <w:pStyle w:val="ListParagraph"/>
              <w:numPr>
                <w:ilvl w:val="0"/>
                <w:numId w:val="0"/>
              </w:numPr>
            </w:pPr>
            <w:r>
              <w:t>51</w:t>
            </w:r>
          </w:p>
        </w:tc>
      </w:tr>
      <w:tr w:rsidR="00DF1CE6" w14:paraId="4652D13E" w14:textId="77777777" w:rsidTr="00DF1CE6">
        <w:trPr>
          <w:jc w:val="center"/>
        </w:trPr>
        <w:tc>
          <w:tcPr>
            <w:tcW w:w="1827" w:type="dxa"/>
          </w:tcPr>
          <w:p w14:paraId="3178CBC7" w14:textId="5EEA6917" w:rsidR="00DF1CE6" w:rsidRDefault="00DF1CE6" w:rsidP="00DF1CE6">
            <w:pPr>
              <w:pStyle w:val="ListParagraph"/>
              <w:numPr>
                <w:ilvl w:val="0"/>
                <w:numId w:val="0"/>
              </w:numPr>
            </w:pPr>
            <w:r>
              <w:t>56</w:t>
            </w:r>
          </w:p>
        </w:tc>
        <w:tc>
          <w:tcPr>
            <w:tcW w:w="2551" w:type="dxa"/>
            <w:shd w:val="clear" w:color="auto" w:fill="FFFFFF" w:themeFill="background1"/>
          </w:tcPr>
          <w:p w14:paraId="022E53D5" w14:textId="0015ED66" w:rsidR="00DF1CE6" w:rsidRDefault="00DF1CE6" w:rsidP="00DF1CE6">
            <w:pPr>
              <w:pStyle w:val="ListParagraph"/>
              <w:numPr>
                <w:ilvl w:val="0"/>
                <w:numId w:val="0"/>
              </w:numPr>
            </w:pPr>
            <w:r>
              <w:t>56</w:t>
            </w:r>
          </w:p>
        </w:tc>
      </w:tr>
      <w:tr w:rsidR="00DF1CE6" w14:paraId="30A147FF" w14:textId="77777777" w:rsidTr="00DF1CE6">
        <w:trPr>
          <w:jc w:val="center"/>
        </w:trPr>
        <w:tc>
          <w:tcPr>
            <w:tcW w:w="1827" w:type="dxa"/>
          </w:tcPr>
          <w:p w14:paraId="72322093" w14:textId="52633055" w:rsidR="00DF1CE6" w:rsidRDefault="00CD3287" w:rsidP="00DF1CE6">
            <w:pPr>
              <w:pStyle w:val="ListParagraph"/>
              <w:numPr>
                <w:ilvl w:val="0"/>
                <w:numId w:val="0"/>
              </w:numPr>
            </w:pPr>
            <w:r>
              <w:t>45</w:t>
            </w:r>
          </w:p>
        </w:tc>
        <w:tc>
          <w:tcPr>
            <w:tcW w:w="2551" w:type="dxa"/>
            <w:shd w:val="clear" w:color="auto" w:fill="FFFFFF" w:themeFill="background1"/>
          </w:tcPr>
          <w:p w14:paraId="08188B36" w14:textId="676CBCD8" w:rsidR="00DF1CE6" w:rsidRDefault="00CD3287" w:rsidP="00DF1CE6">
            <w:pPr>
              <w:pStyle w:val="ListParagraph"/>
              <w:numPr>
                <w:ilvl w:val="0"/>
                <w:numId w:val="0"/>
              </w:numPr>
            </w:pPr>
            <w:r>
              <w:t>45</w:t>
            </w:r>
          </w:p>
        </w:tc>
      </w:tr>
      <w:tr w:rsidR="00DF1CE6" w14:paraId="20A5A865" w14:textId="77777777" w:rsidTr="002E0ACB">
        <w:trPr>
          <w:jc w:val="center"/>
        </w:trPr>
        <w:tc>
          <w:tcPr>
            <w:tcW w:w="1827" w:type="dxa"/>
          </w:tcPr>
          <w:p w14:paraId="3653D003" w14:textId="537C8E53" w:rsidR="00DF1CE6" w:rsidRDefault="00DF1CE6" w:rsidP="00DF1CE6">
            <w:pPr>
              <w:pStyle w:val="ListParagraph"/>
              <w:numPr>
                <w:ilvl w:val="0"/>
                <w:numId w:val="0"/>
              </w:numPr>
            </w:pPr>
            <w:r>
              <w:t>91</w:t>
            </w:r>
          </w:p>
        </w:tc>
        <w:tc>
          <w:tcPr>
            <w:tcW w:w="2551" w:type="dxa"/>
          </w:tcPr>
          <w:p w14:paraId="485FDCC7" w14:textId="0BE20649" w:rsidR="00DF1CE6" w:rsidRDefault="00DF1CE6" w:rsidP="00DF1CE6">
            <w:pPr>
              <w:pStyle w:val="ListParagraph"/>
              <w:numPr>
                <w:ilvl w:val="0"/>
                <w:numId w:val="0"/>
              </w:numPr>
            </w:pPr>
            <w:r>
              <w:t>91</w:t>
            </w:r>
          </w:p>
        </w:tc>
      </w:tr>
    </w:tbl>
    <w:p w14:paraId="170BBBF1" w14:textId="77777777" w:rsidR="00DF1CE6" w:rsidRPr="00CD680A" w:rsidRDefault="00DF1CE6" w:rsidP="00DF1CE6">
      <w:pPr>
        <w:pStyle w:val="ListParagraph"/>
        <w:numPr>
          <w:ilvl w:val="0"/>
          <w:numId w:val="0"/>
        </w:numPr>
        <w:ind w:left="720"/>
        <w:rPr>
          <w:b/>
          <w:bCs/>
        </w:rPr>
      </w:pPr>
    </w:p>
    <w:p w14:paraId="6EBC24D7" w14:textId="627915F2" w:rsidR="00CD680A" w:rsidRDefault="003C6444" w:rsidP="00CD680A">
      <w:pPr>
        <w:pStyle w:val="ListParagraph"/>
      </w:pPr>
      <w:r>
        <w:rPr>
          <w:b/>
          <w:bCs/>
        </w:rPr>
        <w:t xml:space="preserve">Replace Outliers – </w:t>
      </w:r>
      <w:r w:rsidR="00A44625">
        <w:t>Outliers can be replaced by one of the following options-</w:t>
      </w:r>
    </w:p>
    <w:p w14:paraId="67E020BE" w14:textId="77777777" w:rsidR="00A44625" w:rsidRDefault="00A44625" w:rsidP="00A44625">
      <w:pPr>
        <w:pStyle w:val="ListParagraph"/>
        <w:numPr>
          <w:ilvl w:val="1"/>
          <w:numId w:val="20"/>
        </w:numPr>
      </w:pPr>
      <w:r w:rsidRPr="003C6444">
        <w:t>Replace Outliers with Mean using Extreme Value Analysis Detection</w:t>
      </w:r>
    </w:p>
    <w:p w14:paraId="1C550DC4" w14:textId="77777777" w:rsidR="00A44625" w:rsidRPr="003C6444" w:rsidRDefault="00A44625" w:rsidP="00A44625">
      <w:pPr>
        <w:pStyle w:val="ListParagraph"/>
        <w:numPr>
          <w:ilvl w:val="1"/>
          <w:numId w:val="20"/>
        </w:numPr>
      </w:pPr>
      <w:r w:rsidRPr="003C6444">
        <w:t>Remove outliers with Z-score Detection Method</w:t>
      </w:r>
    </w:p>
    <w:p w14:paraId="05FDCB88" w14:textId="77777777" w:rsidR="00A44625" w:rsidRPr="003C6444" w:rsidRDefault="00A44625" w:rsidP="00A44625">
      <w:pPr>
        <w:pStyle w:val="ListParagraph"/>
        <w:numPr>
          <w:ilvl w:val="1"/>
          <w:numId w:val="20"/>
        </w:numPr>
      </w:pPr>
      <w:r w:rsidRPr="003C6444">
        <w:t>Replace Outliers with Median using Extreme Value Analysis Detection</w:t>
      </w:r>
    </w:p>
    <w:p w14:paraId="3DCFCC5F" w14:textId="0ECD6AFF" w:rsidR="00A44625" w:rsidRDefault="00A44625" w:rsidP="00A44625">
      <w:pPr>
        <w:pStyle w:val="ListParagraph"/>
        <w:numPr>
          <w:ilvl w:val="1"/>
          <w:numId w:val="20"/>
        </w:numPr>
      </w:pPr>
      <w:r w:rsidRPr="003C6444">
        <w:t>Replace Outliers with Median using Z-score Detection</w:t>
      </w:r>
    </w:p>
    <w:p w14:paraId="748A7E96" w14:textId="33EDCE4D" w:rsidR="00601B3F" w:rsidRDefault="00601B3F" w:rsidP="00601B3F">
      <w:r w:rsidRPr="00601B3F">
        <w:rPr>
          <w:b/>
          <w:bCs/>
        </w:rPr>
        <w:t>Note</w:t>
      </w:r>
      <w:r>
        <w:t>-</w:t>
      </w:r>
    </w:p>
    <w:p w14:paraId="1F6D9576" w14:textId="5FEBC064" w:rsidR="00601B3F" w:rsidRPr="00601B3F" w:rsidRDefault="00601B3F" w:rsidP="00601B3F">
      <w:pPr>
        <w:spacing w:before="0" w:after="0" w:line="240" w:lineRule="auto"/>
      </w:pPr>
      <w:r w:rsidRPr="00601B3F">
        <w:rPr>
          <w:b/>
          <w:bCs/>
        </w:rPr>
        <w:t>Extreme Value analysis</w:t>
      </w:r>
      <w:r>
        <w:t xml:space="preserve"> - </w:t>
      </w:r>
      <w:r w:rsidRPr="00601B3F">
        <w:t>In Extreme value analysis we declare all those values which exceeds a certain threshold as an outlier.</w:t>
      </w:r>
    </w:p>
    <w:p w14:paraId="05A94014" w14:textId="77777777" w:rsidR="00601B3F" w:rsidRDefault="00601B3F" w:rsidP="00601B3F">
      <w:pPr>
        <w:spacing w:before="0" w:after="0" w:line="240" w:lineRule="auto"/>
      </w:pPr>
    </w:p>
    <w:p w14:paraId="4A0B8477" w14:textId="2C4C496A" w:rsidR="00601B3F" w:rsidRPr="00601B3F" w:rsidRDefault="00601B3F" w:rsidP="00601B3F">
      <w:pPr>
        <w:spacing w:before="0" w:after="0" w:line="240" w:lineRule="auto"/>
      </w:pPr>
      <w:r w:rsidRPr="00601B3F">
        <w:t>In ou</w:t>
      </w:r>
      <w:r>
        <w:t>r</w:t>
      </w:r>
      <w:r w:rsidRPr="00601B3F">
        <w:t xml:space="preserve"> case the threshold is 1.5 * IQR. Where IQR stands for the </w:t>
      </w:r>
      <w:r w:rsidRPr="00601B3F">
        <w:t>Interquartile</w:t>
      </w:r>
      <w:r w:rsidRPr="00601B3F">
        <w:t xml:space="preserve"> Range. </w:t>
      </w:r>
    </w:p>
    <w:p w14:paraId="1D5146CB" w14:textId="77777777" w:rsidR="00601B3F" w:rsidRDefault="00601B3F" w:rsidP="00601B3F">
      <w:pPr>
        <w:spacing w:before="0" w:after="0" w:line="240" w:lineRule="auto"/>
      </w:pPr>
    </w:p>
    <w:p w14:paraId="36E5B6B4" w14:textId="490BE734" w:rsidR="00601B3F" w:rsidRDefault="00601B3F" w:rsidP="00601B3F">
      <w:pPr>
        <w:spacing w:before="0" w:after="0" w:line="240" w:lineRule="auto"/>
      </w:pPr>
      <w:r w:rsidRPr="00601B3F">
        <w:t>Each value that is above 1.5* IQR or below -1.5*IQR will be considered as an outlier and will be eligible for the outlier handling operations.</w:t>
      </w:r>
    </w:p>
    <w:p w14:paraId="68B1889C" w14:textId="7DD2B6E3" w:rsidR="00601B3F" w:rsidRDefault="00601B3F" w:rsidP="00601B3F">
      <w:pPr>
        <w:spacing w:before="0" w:after="0" w:line="240" w:lineRule="auto"/>
      </w:pPr>
    </w:p>
    <w:p w14:paraId="17BF2A16" w14:textId="31F8EB67" w:rsidR="00601B3F" w:rsidRPr="00601B3F" w:rsidRDefault="00601B3F" w:rsidP="00601B3F">
      <w:pPr>
        <w:spacing w:before="0" w:after="0" w:line="240" w:lineRule="auto"/>
        <w:rPr>
          <w:b/>
          <w:bCs/>
        </w:rPr>
      </w:pPr>
      <w:r w:rsidRPr="00B25022">
        <w:rPr>
          <w:b/>
          <w:bCs/>
        </w:rPr>
        <w:t xml:space="preserve">Z Score Detection - </w:t>
      </w:r>
    </w:p>
    <w:p w14:paraId="74F86C0A" w14:textId="77777777" w:rsidR="00B25022" w:rsidRPr="00B25022" w:rsidRDefault="00B25022" w:rsidP="00B25022">
      <w:pPr>
        <w:spacing w:before="0" w:after="0" w:line="240" w:lineRule="auto"/>
      </w:pPr>
      <w:r w:rsidRPr="00B25022">
        <w:t>Z-Score = (value - mean)/std, where std stands for standard deviation.</w:t>
      </w:r>
    </w:p>
    <w:p w14:paraId="7955C4D3" w14:textId="3AF99743" w:rsidR="00B25022" w:rsidRPr="00B25022" w:rsidRDefault="00B25022" w:rsidP="00B25022">
      <w:pPr>
        <w:spacing w:before="0" w:after="0" w:line="240" w:lineRule="auto"/>
      </w:pPr>
      <w:r w:rsidRPr="00B25022">
        <w:lastRenderedPageBreak/>
        <w:t>In the Z- Score detection method</w:t>
      </w:r>
      <w:r>
        <w:t>,</w:t>
      </w:r>
      <w:r w:rsidRPr="00B25022">
        <w:t xml:space="preserve"> a value will be considered as an outlier if it's Z-Score value is greater than 3 or lesser than -3.</w:t>
      </w:r>
    </w:p>
    <w:p w14:paraId="6A6CC2F8" w14:textId="7CF0189C" w:rsidR="00B25022" w:rsidRPr="00B25022" w:rsidRDefault="00B25022" w:rsidP="00B25022">
      <w:pPr>
        <w:spacing w:before="0" w:after="0" w:line="240" w:lineRule="auto"/>
      </w:pPr>
      <w:r>
        <w:t>For a</w:t>
      </w:r>
      <w:r w:rsidRPr="00B25022">
        <w:t>ll the values with &gt;3 or &lt;-3</w:t>
      </w:r>
      <w:r>
        <w:t xml:space="preserve">, </w:t>
      </w:r>
      <w:r w:rsidRPr="00B25022">
        <w:t>Z-Score will be eligible for the outlier handling operations.</w:t>
      </w:r>
    </w:p>
    <w:p w14:paraId="45103EAF" w14:textId="259ED954" w:rsidR="00601B3F" w:rsidRDefault="00601B3F" w:rsidP="00601B3F"/>
    <w:p w14:paraId="58EF3EFE" w14:textId="5D928EA7" w:rsidR="003C6444" w:rsidRPr="00A44625" w:rsidRDefault="003C6444" w:rsidP="00CD680A">
      <w:pPr>
        <w:pStyle w:val="ListParagraph"/>
        <w:rPr>
          <w:b/>
          <w:bCs/>
        </w:rPr>
      </w:pPr>
      <w:r w:rsidRPr="00A44625">
        <w:rPr>
          <w:b/>
          <w:bCs/>
        </w:rPr>
        <w:t>Apply Log Transformations</w:t>
      </w:r>
    </w:p>
    <w:p w14:paraId="39186C6D" w14:textId="77777777" w:rsidR="00EE5AAB" w:rsidRDefault="00EE5AAB" w:rsidP="00EE5AAB"/>
    <w:p w14:paraId="0B3F4F4C" w14:textId="3F8DD8C6" w:rsidR="00EE5AAB" w:rsidRDefault="00EE5AAB" w:rsidP="00EE5AAB">
      <w:r w:rsidRPr="00EE5AAB">
        <w:rPr>
          <w:b/>
          <w:bCs/>
        </w:rPr>
        <w:t>Reset</w:t>
      </w:r>
      <w:r>
        <w:t xml:space="preserve"> - On clicking </w:t>
      </w:r>
      <w:r w:rsidRPr="001F407D">
        <w:t>Reset</w:t>
      </w:r>
      <w:r>
        <w:t xml:space="preserve">, application should </w:t>
      </w:r>
      <w:r w:rsidRPr="00997125">
        <w:t>initialize all user-input values</w:t>
      </w:r>
      <w:r>
        <w:t>.</w:t>
      </w:r>
    </w:p>
    <w:p w14:paraId="6FABFC44" w14:textId="3B63C4D1" w:rsidR="00EE5AAB" w:rsidRPr="00EE5AAB" w:rsidRDefault="00EE5AAB" w:rsidP="00EE5AAB">
      <w:pPr>
        <w:rPr>
          <w:b/>
          <w:bCs/>
        </w:rPr>
      </w:pPr>
      <w:r w:rsidRPr="00EE5AAB">
        <w:rPr>
          <w:b/>
          <w:bCs/>
        </w:rPr>
        <w:t>Save</w:t>
      </w:r>
      <w:r>
        <w:rPr>
          <w:b/>
          <w:bCs/>
        </w:rPr>
        <w:t>-</w:t>
      </w:r>
    </w:p>
    <w:p w14:paraId="30054872" w14:textId="5910AC39" w:rsidR="00EE5AAB" w:rsidRDefault="00EE5AAB" w:rsidP="00EE5AAB">
      <w:r w:rsidRPr="00BE0DF2">
        <w:t xml:space="preserve">On clicking </w:t>
      </w:r>
      <w:r w:rsidRPr="00920251">
        <w:rPr>
          <w:b/>
          <w:bCs/>
        </w:rPr>
        <w:t>Save</w:t>
      </w:r>
      <w:r>
        <w:t xml:space="preserve">, the selected clean-up criteria should get applied for the selected column. All the options must be visible under the </w:t>
      </w:r>
      <w:r w:rsidRPr="00BE0DF2">
        <w:rPr>
          <w:b/>
          <w:bCs/>
        </w:rPr>
        <w:t>Handling</w:t>
      </w:r>
      <w:r>
        <w:t xml:space="preserve"> section for respective columns.</w:t>
      </w:r>
    </w:p>
    <w:p w14:paraId="55B8FA8E" w14:textId="475659FF" w:rsidR="00EE5AAB" w:rsidRPr="00EE5AAB" w:rsidRDefault="00EE5AAB" w:rsidP="00EE5AAB">
      <w:pPr>
        <w:rPr>
          <w:b/>
          <w:bCs/>
        </w:rPr>
      </w:pPr>
      <w:r w:rsidRPr="00EE5AAB">
        <w:rPr>
          <w:b/>
          <w:bCs/>
        </w:rPr>
        <w:t>Save As</w:t>
      </w:r>
      <w:r>
        <w:rPr>
          <w:b/>
          <w:bCs/>
        </w:rPr>
        <w:t>-</w:t>
      </w:r>
      <w:r w:rsidRPr="00EE5AAB">
        <w:rPr>
          <w:b/>
          <w:bCs/>
        </w:rPr>
        <w:t xml:space="preserve"> </w:t>
      </w:r>
    </w:p>
    <w:p w14:paraId="3470FBD1" w14:textId="77777777" w:rsidR="00EE5AAB" w:rsidRDefault="00EE5AAB" w:rsidP="00EE5AAB">
      <w:r>
        <w:t xml:space="preserve">On clicking </w:t>
      </w:r>
      <w:r w:rsidRPr="002329A0">
        <w:rPr>
          <w:b/>
          <w:bCs/>
        </w:rPr>
        <w:t xml:space="preserve">Save As, </w:t>
      </w:r>
      <w:r>
        <w:t>a new dataset (with the changes applied) will get saved. This dataset will be available for selection in the Create Dataset page</w:t>
      </w:r>
    </w:p>
    <w:p w14:paraId="6D795FC8" w14:textId="77777777" w:rsidR="00EE5AAB" w:rsidRDefault="00EE5AAB" w:rsidP="00EE5AAB">
      <w:pPr>
        <w:pStyle w:val="ListParagraph"/>
      </w:pPr>
      <w:r w:rsidRPr="002B7AB5">
        <w:rPr>
          <w:b/>
          <w:bCs/>
        </w:rPr>
        <w:t>Public/Private</w:t>
      </w:r>
      <w:r>
        <w:t xml:space="preserve"> – After clicking </w:t>
      </w:r>
      <w:r w:rsidRPr="00E05CE8">
        <w:rPr>
          <w:b/>
          <w:bCs/>
        </w:rPr>
        <w:t>Save As</w:t>
      </w:r>
      <w:r>
        <w:t>, user can choose to keep the dataset public or Private.</w:t>
      </w:r>
    </w:p>
    <w:p w14:paraId="645C7A35" w14:textId="77777777" w:rsidR="00EE5AAB" w:rsidRDefault="00EE5AAB" w:rsidP="00EE5AAB">
      <w:pPr>
        <w:pStyle w:val="ListParagraph"/>
      </w:pPr>
      <w:r>
        <w:rPr>
          <w:b/>
          <w:bCs/>
        </w:rPr>
        <w:t xml:space="preserve">Dataset Name and Description </w:t>
      </w:r>
      <w:r>
        <w:t>– While saving the changes as a new dataset, it is mandatory to provide the name and description of the dataset.</w:t>
      </w:r>
    </w:p>
    <w:p w14:paraId="4AC93B83" w14:textId="77777777" w:rsidR="00EE5AAB" w:rsidRPr="007C2BD8" w:rsidRDefault="00EE5AAB" w:rsidP="00EE5AAB">
      <w:pPr>
        <w:ind w:left="360"/>
        <w:rPr>
          <w:b/>
          <w:bCs/>
        </w:rPr>
      </w:pPr>
      <w:r w:rsidRPr="007C2BD8">
        <w:rPr>
          <w:b/>
          <w:bCs/>
        </w:rPr>
        <w:t xml:space="preserve">Example - </w:t>
      </w:r>
    </w:p>
    <w:p w14:paraId="24FCFEE3" w14:textId="77777777" w:rsidR="00EE5AAB" w:rsidRDefault="00EE5AAB" w:rsidP="00EE5AAB">
      <w:pPr>
        <w:ind w:left="720" w:hanging="360"/>
      </w:pPr>
      <w:r w:rsidRPr="00632111">
        <w:rPr>
          <w:b/>
          <w:bCs/>
        </w:rPr>
        <w:t>Save</w:t>
      </w:r>
      <w:r w:rsidRPr="007C2BD8">
        <w:t xml:space="preserve"> – </w:t>
      </w:r>
    </w:p>
    <w:p w14:paraId="18CB0C54" w14:textId="77777777" w:rsidR="00EE5AAB" w:rsidRPr="007C2BD8" w:rsidRDefault="00EE5AAB" w:rsidP="00EE5AAB">
      <w:pPr>
        <w:pStyle w:val="ListParagraph"/>
        <w:rPr>
          <w:b/>
          <w:bCs/>
        </w:rPr>
      </w:pPr>
      <w:r>
        <w:t>User has used dataset ID 1 for Project 1</w:t>
      </w:r>
    </w:p>
    <w:p w14:paraId="40A4BF64" w14:textId="77777777" w:rsidR="00EE5AAB" w:rsidRPr="007C2BD8" w:rsidRDefault="00EE5AAB" w:rsidP="00EE5AAB">
      <w:pPr>
        <w:pStyle w:val="ListParagraph"/>
        <w:rPr>
          <w:b/>
          <w:bCs/>
        </w:rPr>
      </w:pPr>
      <w:r>
        <w:t>Applied some transformations (changed the column name in Schema Mapping) and clicked Save</w:t>
      </w:r>
    </w:p>
    <w:p w14:paraId="0B4F471B" w14:textId="77777777" w:rsidR="00EE5AAB" w:rsidRPr="007C2BD8" w:rsidRDefault="00EE5AAB" w:rsidP="00EE5AAB">
      <w:pPr>
        <w:pStyle w:val="ListParagraph"/>
        <w:rPr>
          <w:b/>
          <w:bCs/>
        </w:rPr>
      </w:pPr>
      <w:r>
        <w:t xml:space="preserve">Column name will get updated in table as a new dataset ID 2. This dataset will get associated with Project 1 </w:t>
      </w:r>
    </w:p>
    <w:p w14:paraId="7B67A03C" w14:textId="77777777" w:rsidR="00EE5AAB" w:rsidRPr="00632111" w:rsidRDefault="00EE5AAB" w:rsidP="00EE5AAB">
      <w:pPr>
        <w:ind w:left="360"/>
        <w:rPr>
          <w:b/>
          <w:bCs/>
        </w:rPr>
      </w:pPr>
      <w:r w:rsidRPr="00632111">
        <w:rPr>
          <w:b/>
          <w:bCs/>
        </w:rPr>
        <w:t>Save As-</w:t>
      </w:r>
    </w:p>
    <w:p w14:paraId="517B1E4C" w14:textId="77777777" w:rsidR="00EE5AAB" w:rsidRPr="007C2BD8" w:rsidRDefault="00EE5AAB" w:rsidP="00EE5AAB">
      <w:pPr>
        <w:pStyle w:val="ListParagraph"/>
        <w:rPr>
          <w:b/>
          <w:bCs/>
        </w:rPr>
      </w:pPr>
      <w:r>
        <w:t>User has used dataset ID 1 for project 1</w:t>
      </w:r>
    </w:p>
    <w:p w14:paraId="7B46373A" w14:textId="77777777" w:rsidR="00EE5AAB" w:rsidRPr="007C2BD8" w:rsidRDefault="00EE5AAB" w:rsidP="00EE5AAB">
      <w:pPr>
        <w:pStyle w:val="ListParagraph"/>
        <w:rPr>
          <w:b/>
          <w:bCs/>
        </w:rPr>
      </w:pPr>
      <w:r>
        <w:t xml:space="preserve">Applied some transformation (changed the column name in Schema Mapping) and clicked Save </w:t>
      </w:r>
    </w:p>
    <w:p w14:paraId="4FC1A24E" w14:textId="77777777" w:rsidR="00EE5AAB" w:rsidRPr="00920251" w:rsidRDefault="00EE5AAB" w:rsidP="00EE5AAB">
      <w:pPr>
        <w:pStyle w:val="ListParagraph"/>
        <w:rPr>
          <w:b/>
          <w:bCs/>
        </w:rPr>
      </w:pPr>
      <w:r>
        <w:t>Column name will get updated in table as a new dataset ID 2. This dataset will get associated with Project</w:t>
      </w:r>
    </w:p>
    <w:p w14:paraId="527C7C73" w14:textId="77777777" w:rsidR="00EE5AAB" w:rsidRPr="00920251" w:rsidRDefault="00EE5AAB" w:rsidP="00EE5AAB">
      <w:pPr>
        <w:pStyle w:val="ListParagraph"/>
      </w:pPr>
      <w:r w:rsidRPr="00920251">
        <w:lastRenderedPageBreak/>
        <w:t xml:space="preserve">User </w:t>
      </w:r>
      <w:r>
        <w:t>has applied some cleanup activities in the Data Clean-up page and clicked Save. The changes will get updated in the Dataset ID 2 and this dataset will be associated with Project</w:t>
      </w:r>
    </w:p>
    <w:p w14:paraId="0CBF3A1F" w14:textId="77777777" w:rsidR="00EE5AAB" w:rsidRPr="003565DC" w:rsidRDefault="00EE5AAB" w:rsidP="00EE5AAB">
      <w:pPr>
        <w:pStyle w:val="ListParagraph"/>
        <w:rPr>
          <w:b/>
          <w:bCs/>
        </w:rPr>
      </w:pPr>
      <w:r w:rsidRPr="00920251">
        <w:t xml:space="preserve">User </w:t>
      </w:r>
      <w:r>
        <w:t>has applied some cleanup activities in the Data Clean-up page and clicked Save As. The changes will get updated in the new Dataset ID 3</w:t>
      </w:r>
    </w:p>
    <w:p w14:paraId="1F2571C8" w14:textId="77777777" w:rsidR="00EE5AAB" w:rsidRPr="007C2BD8" w:rsidRDefault="00EE5AAB" w:rsidP="00EE5AAB">
      <w:pPr>
        <w:pStyle w:val="ListParagraph"/>
        <w:rPr>
          <w:b/>
          <w:bCs/>
        </w:rPr>
      </w:pPr>
      <w:r>
        <w:t>Dataset ID 3 will get associated with Project 1 and will be available in dataset master for selection</w:t>
      </w:r>
    </w:p>
    <w:p w14:paraId="7A8ADA2C" w14:textId="77777777" w:rsidR="00EE5AAB" w:rsidRDefault="00EE5AAB" w:rsidP="00EE5AAB">
      <w:r w:rsidRPr="00A228C6">
        <w:rPr>
          <w:b/>
          <w:bCs/>
        </w:rPr>
        <w:t>Note</w:t>
      </w:r>
      <w:r>
        <w:t xml:space="preserve"> – Whenever user clicks </w:t>
      </w:r>
      <w:r w:rsidRPr="00E05CE8">
        <w:rPr>
          <w:b/>
          <w:bCs/>
        </w:rPr>
        <w:t>Save</w:t>
      </w:r>
      <w:r>
        <w:t xml:space="preserve"> or </w:t>
      </w:r>
      <w:r w:rsidRPr="00E05CE8">
        <w:rPr>
          <w:b/>
          <w:bCs/>
        </w:rPr>
        <w:t>Save As</w:t>
      </w:r>
      <w:r>
        <w:t xml:space="preserve"> the project and dataset relationship gets re-associated</w:t>
      </w:r>
    </w:p>
    <w:p w14:paraId="6C2EEA1B" w14:textId="7C5810F1" w:rsidR="00D905D9" w:rsidRPr="00920251" w:rsidRDefault="00762FAD" w:rsidP="00762FAD">
      <w:pPr>
        <w:pStyle w:val="Heading5"/>
      </w:pPr>
      <w:bookmarkStart w:id="73" w:name="_Toc67070271"/>
      <w:r>
        <w:t>3. S</w:t>
      </w:r>
      <w:r w:rsidR="00D905D9" w:rsidRPr="00920251">
        <w:t>cal</w:t>
      </w:r>
      <w:r>
        <w:t>e and Split</w:t>
      </w:r>
      <w:bookmarkEnd w:id="73"/>
    </w:p>
    <w:p w14:paraId="3841D925" w14:textId="245A47F3" w:rsidR="00762FAD" w:rsidRDefault="00762FAD" w:rsidP="00D905D9">
      <w:r>
        <w:t>Once the clean</w:t>
      </w:r>
      <w:r w:rsidR="00EE5AAB">
        <w:t>-</w:t>
      </w:r>
      <w:r>
        <w:t xml:space="preserve">up operation are applied, user can scale and split the dataset in this section. </w:t>
      </w:r>
    </w:p>
    <w:p w14:paraId="56129605" w14:textId="7C3AF2D5" w:rsidR="00762FAD" w:rsidRDefault="00762FAD" w:rsidP="00762FAD">
      <w:pPr>
        <w:pStyle w:val="Heading6"/>
      </w:pPr>
      <w:bookmarkStart w:id="74" w:name="_Toc67070272"/>
      <w:r>
        <w:t>Scaling</w:t>
      </w:r>
      <w:bookmarkEnd w:id="74"/>
    </w:p>
    <w:p w14:paraId="7224DBDB" w14:textId="7623CA3E" w:rsidR="00D905D9" w:rsidRDefault="00E87E38" w:rsidP="00D905D9">
      <w:r>
        <w:t>Selected scaling method applies on the entire dataset</w:t>
      </w:r>
    </w:p>
    <w:p w14:paraId="6DC11A35" w14:textId="5DBCED30" w:rsidR="00D905D9" w:rsidRDefault="00D905D9" w:rsidP="005C60FF">
      <w:pPr>
        <w:pStyle w:val="ListParagraph"/>
        <w:spacing w:line="276" w:lineRule="auto"/>
      </w:pPr>
      <w:r w:rsidRPr="00A40D4D">
        <w:rPr>
          <w:b/>
          <w:bCs/>
        </w:rPr>
        <w:t>Min-Max</w:t>
      </w:r>
      <w:r w:rsidR="00E87E38" w:rsidRPr="00A40D4D">
        <w:rPr>
          <w:b/>
          <w:bCs/>
        </w:rPr>
        <w:t xml:space="preserve"> Scaling</w:t>
      </w:r>
      <w:r w:rsidR="00E87E38">
        <w:t xml:space="preserve"> – On selecting this option, </w:t>
      </w:r>
      <w:r w:rsidR="00E87E38" w:rsidRPr="00E87E38">
        <w:t>the data is scaled to a fixed range - 0 to 1.</w:t>
      </w:r>
      <w:r w:rsidR="00E87E38">
        <w:t xml:space="preserve"> Where, Max Value = 1 &amp; Min Value = 0</w:t>
      </w:r>
    </w:p>
    <w:p w14:paraId="0E72DB71" w14:textId="6DAD5CE9" w:rsidR="00084C32" w:rsidRPr="00084C32" w:rsidRDefault="00D905D9" w:rsidP="00084C32">
      <w:pPr>
        <w:pStyle w:val="ListParagraph"/>
        <w:spacing w:line="276" w:lineRule="auto"/>
        <w:rPr>
          <w:b/>
          <w:bCs/>
        </w:rPr>
      </w:pPr>
      <w:r w:rsidRPr="00A40D4D">
        <w:rPr>
          <w:b/>
          <w:bCs/>
        </w:rPr>
        <w:t>Std. Scaler</w:t>
      </w:r>
      <w:r w:rsidR="00E87E38" w:rsidRPr="00084C32">
        <w:rPr>
          <w:b/>
          <w:bCs/>
        </w:rPr>
        <w:t xml:space="preserve"> -</w:t>
      </w:r>
      <w:r w:rsidR="00E87E38" w:rsidRPr="00084C32">
        <w:t xml:space="preserve">On selecting this technique, the values are centered around the mean with a unit standard deviation. This means </w:t>
      </w:r>
      <w:r w:rsidR="00084C32">
        <w:t>it</w:t>
      </w:r>
      <w:r w:rsidR="00084C32" w:rsidRPr="00084C32">
        <w:t xml:space="preserve"> </w:t>
      </w:r>
      <w:r w:rsidR="00084C32">
        <w:t>s</w:t>
      </w:r>
      <w:r w:rsidR="00084C32" w:rsidRPr="00084C32">
        <w:t>cale the values to have a mean of zero and a standard deviation of one.</w:t>
      </w:r>
    </w:p>
    <w:p w14:paraId="6E9DC90C" w14:textId="77777777" w:rsidR="00084C32" w:rsidRPr="00084C32" w:rsidRDefault="00084C32" w:rsidP="00084C32">
      <w:pPr>
        <w:pStyle w:val="ListParagraph"/>
        <w:numPr>
          <w:ilvl w:val="1"/>
          <w:numId w:val="20"/>
        </w:numPr>
      </w:pPr>
      <w:r w:rsidRPr="00084C32">
        <w:t>Standardization is calculated by subtracting the mean value and dividing by the standard deviation.</w:t>
      </w:r>
    </w:p>
    <w:p w14:paraId="20EB9471" w14:textId="4D12E6F6" w:rsidR="00084C32" w:rsidRPr="00084C32" w:rsidRDefault="00084C32" w:rsidP="00084C32">
      <w:pPr>
        <w:pStyle w:val="ListParagraph"/>
        <w:numPr>
          <w:ilvl w:val="1"/>
          <w:numId w:val="20"/>
        </w:numPr>
      </w:pPr>
      <w:r w:rsidRPr="00084C32">
        <w:t>value = (value – mean) / std</w:t>
      </w:r>
      <w:r w:rsidR="00601B3F">
        <w:t xml:space="preserve"> d</w:t>
      </w:r>
      <w:r w:rsidRPr="00084C32">
        <w:t>ev</w:t>
      </w:r>
    </w:p>
    <w:p w14:paraId="66520464" w14:textId="67592623" w:rsidR="00D905D9" w:rsidRPr="00084C32" w:rsidRDefault="00D905D9" w:rsidP="00084C32">
      <w:pPr>
        <w:pStyle w:val="ListParagraph"/>
        <w:numPr>
          <w:ilvl w:val="0"/>
          <w:numId w:val="0"/>
        </w:numPr>
        <w:spacing w:line="276" w:lineRule="auto"/>
        <w:ind w:left="1440"/>
        <w:rPr>
          <w:b/>
          <w:bCs/>
        </w:rPr>
      </w:pPr>
    </w:p>
    <w:p w14:paraId="0CB41D2E" w14:textId="5490AF3A" w:rsidR="00173F9B" w:rsidRPr="00173F9B" w:rsidRDefault="00D905D9" w:rsidP="00173F9B">
      <w:pPr>
        <w:pStyle w:val="ListParagraph"/>
        <w:spacing w:line="276" w:lineRule="auto"/>
      </w:pPr>
      <w:r w:rsidRPr="00A40D4D">
        <w:rPr>
          <w:b/>
          <w:bCs/>
        </w:rPr>
        <w:t>Robus</w:t>
      </w:r>
      <w:r w:rsidR="00DA3872" w:rsidRPr="00A40D4D">
        <w:rPr>
          <w:b/>
          <w:bCs/>
        </w:rPr>
        <w:t>t</w:t>
      </w:r>
      <w:r w:rsidR="00DA3872">
        <w:t xml:space="preserve"> – </w:t>
      </w:r>
      <w:r w:rsidR="00173F9B">
        <w:t>S</w:t>
      </w:r>
      <w:r w:rsidR="00173F9B" w:rsidRPr="00173F9B">
        <w:t>tandardizing input variables in the presence of outliers is to ignore the outliers from the calculation of the mean and standard deviation, then use the calculated values to scale the variable. This is called robust standardization or robust data scaling.</w:t>
      </w:r>
    </w:p>
    <w:p w14:paraId="74D017F8" w14:textId="77777777" w:rsidR="00173F9B" w:rsidRPr="00173F9B" w:rsidRDefault="00173F9B" w:rsidP="00173F9B">
      <w:pPr>
        <w:pStyle w:val="ListParagraph"/>
        <w:numPr>
          <w:ilvl w:val="1"/>
          <w:numId w:val="20"/>
        </w:numPr>
        <w:spacing w:line="276" w:lineRule="auto"/>
      </w:pPr>
      <w:r w:rsidRPr="00173F9B">
        <w:t>This can be achieved by calculating the median (50th percentile) and the 25th and 75th percentiles. The values of each variable then have their median subtracted and are divided by the interqurtile range (IQR) which is the difference between the 75th and 25th percentiles.</w:t>
      </w:r>
    </w:p>
    <w:p w14:paraId="6E347004" w14:textId="77777777" w:rsidR="00173F9B" w:rsidRPr="00173F9B" w:rsidRDefault="00173F9B" w:rsidP="00173F9B">
      <w:pPr>
        <w:pStyle w:val="ListParagraph"/>
        <w:numPr>
          <w:ilvl w:val="1"/>
          <w:numId w:val="20"/>
        </w:numPr>
        <w:spacing w:line="276" w:lineRule="auto"/>
      </w:pPr>
      <w:r w:rsidRPr="00173F9B">
        <w:t xml:space="preserve">value = (value – median) / (p75 – p25) </w:t>
      </w:r>
    </w:p>
    <w:p w14:paraId="6CBA2B15" w14:textId="77777777" w:rsidR="00173F9B" w:rsidRPr="00173F9B" w:rsidRDefault="00173F9B" w:rsidP="00173F9B">
      <w:pPr>
        <w:pStyle w:val="ListParagraph"/>
        <w:numPr>
          <w:ilvl w:val="1"/>
          <w:numId w:val="20"/>
        </w:numPr>
        <w:spacing w:line="276" w:lineRule="auto"/>
      </w:pPr>
      <w:r w:rsidRPr="00173F9B">
        <w:t>The resulting variable has a zero mean and median and a standard deviation of 1, although not skewed by outliers and the outliers are still present with the same relative relationships to other values.</w:t>
      </w:r>
    </w:p>
    <w:p w14:paraId="792EF07C" w14:textId="77777777" w:rsidR="00173F9B" w:rsidRDefault="00173F9B" w:rsidP="00E90115">
      <w:pPr>
        <w:pStyle w:val="ListParagraph"/>
        <w:numPr>
          <w:ilvl w:val="0"/>
          <w:numId w:val="0"/>
        </w:numPr>
        <w:spacing w:line="276" w:lineRule="auto"/>
        <w:ind w:left="720"/>
      </w:pPr>
    </w:p>
    <w:p w14:paraId="0B49BF17" w14:textId="260C24F2" w:rsidR="00394833" w:rsidRPr="00920251" w:rsidRDefault="00762FAD" w:rsidP="00EE5AAB">
      <w:pPr>
        <w:pStyle w:val="Heading6"/>
      </w:pPr>
      <w:bookmarkStart w:id="75" w:name="_Toc67070273"/>
      <w:r>
        <w:t>Split</w:t>
      </w:r>
      <w:bookmarkEnd w:id="75"/>
    </w:p>
    <w:p w14:paraId="73DE5B56" w14:textId="46AA3C3F" w:rsidR="003565DC" w:rsidRDefault="00DE7C73" w:rsidP="003565DC">
      <w:pPr>
        <w:pStyle w:val="Heading5"/>
      </w:pPr>
      <w:bookmarkStart w:id="76" w:name="_Toc67070274"/>
      <w:r>
        <w:t>4</w:t>
      </w:r>
      <w:r w:rsidR="00EE5AAB">
        <w:t xml:space="preserve">. </w:t>
      </w:r>
      <w:r w:rsidR="003565DC">
        <w:t>Modelling</w:t>
      </w:r>
      <w:bookmarkEnd w:id="76"/>
    </w:p>
    <w:p w14:paraId="5D22D433" w14:textId="26B781AF" w:rsidR="003565DC" w:rsidRPr="003565DC" w:rsidRDefault="003565DC" w:rsidP="003565DC">
      <w:r>
        <w:t xml:space="preserve">After performing the clean-up activities, user can click </w:t>
      </w:r>
      <w:r w:rsidRPr="003565DC">
        <w:rPr>
          <w:b/>
          <w:bCs/>
        </w:rPr>
        <w:t>Modelling</w:t>
      </w:r>
      <w:r>
        <w:t xml:space="preserve"> to go to the modelling page.</w:t>
      </w:r>
    </w:p>
    <w:p w14:paraId="187DE015" w14:textId="2E50E9F8" w:rsidR="00F3799E" w:rsidRDefault="00F3799E" w:rsidP="00F3799E">
      <w:pPr>
        <w:pStyle w:val="Heading4"/>
      </w:pPr>
      <w:bookmarkStart w:id="77" w:name="_Toc67070275"/>
      <w:r>
        <w:t>Validations</w:t>
      </w:r>
      <w:bookmarkEnd w:id="77"/>
    </w:p>
    <w:p w14:paraId="712CAAE1" w14:textId="468A0BB9" w:rsidR="00F3799E" w:rsidRDefault="00F3799E" w:rsidP="0041093D">
      <w:pPr>
        <w:pStyle w:val="ListParagraph"/>
      </w:pPr>
      <w:r>
        <w:t>Multiple columns can be selected to apply Data clean-up options</w:t>
      </w:r>
    </w:p>
    <w:p w14:paraId="38F0A3A8" w14:textId="4DAA8216" w:rsidR="006B10DE" w:rsidRDefault="006B10DE" w:rsidP="0041093D">
      <w:pPr>
        <w:pStyle w:val="ListParagraph"/>
      </w:pPr>
      <w:r>
        <w:t>On selecting multiple columns, only common clean-up</w:t>
      </w:r>
      <w:r w:rsidR="00EE4AD8">
        <w:t xml:space="preserve"> </w:t>
      </w:r>
      <w:r>
        <w:t xml:space="preserve">operations </w:t>
      </w:r>
      <w:r w:rsidR="00EE4AD8">
        <w:t xml:space="preserve">(which are applicable to all the selected columns) </w:t>
      </w:r>
      <w:r>
        <w:t>will be shown on screen</w:t>
      </w:r>
    </w:p>
    <w:p w14:paraId="362F1439" w14:textId="67A71FC8" w:rsidR="00F3799E" w:rsidRDefault="00F3799E" w:rsidP="0041093D">
      <w:pPr>
        <w:pStyle w:val="ListParagraph"/>
      </w:pPr>
      <w:r>
        <w:t xml:space="preserve">Once the cleanup criteria are selected and user has clicked </w:t>
      </w:r>
      <w:r w:rsidR="006B10DE">
        <w:rPr>
          <w:b/>
          <w:bCs/>
        </w:rPr>
        <w:t>Save</w:t>
      </w:r>
      <w:r>
        <w:t xml:space="preserve">, user should be able to reselect the columns and change the options </w:t>
      </w:r>
    </w:p>
    <w:p w14:paraId="56C42032" w14:textId="508A8E36" w:rsidR="006B10DE" w:rsidRDefault="006B10DE" w:rsidP="0041093D">
      <w:pPr>
        <w:pStyle w:val="ListParagraph"/>
      </w:pPr>
      <w:r>
        <w:t>On clicking the operations, it will show up in the handling section</w:t>
      </w:r>
    </w:p>
    <w:p w14:paraId="6E7E7B77" w14:textId="0DA2B650" w:rsidR="006B10DE" w:rsidRDefault="006B10DE" w:rsidP="0041093D">
      <w:pPr>
        <w:pStyle w:val="ListParagraph"/>
      </w:pPr>
      <w:r>
        <w:t>On clicking save, the selected operations will get applied on the columns, and will no longer show in handling section.</w:t>
      </w:r>
    </w:p>
    <w:p w14:paraId="3638D19C" w14:textId="2AF84CE4" w:rsidR="006B10DE" w:rsidRDefault="006B10DE" w:rsidP="0041093D">
      <w:pPr>
        <w:pStyle w:val="ListParagraph"/>
      </w:pPr>
      <w:r>
        <w:t>On clicking save as, the selected operations will get applied on the columns, and will no longer show in handling section, and a new dataset will be saved. Here, user will have to provide the new name and description to the dataset</w:t>
      </w:r>
    </w:p>
    <w:p w14:paraId="12AA944F" w14:textId="7D21487E" w:rsidR="006B10DE" w:rsidRDefault="006B10DE" w:rsidP="0041093D">
      <w:pPr>
        <w:pStyle w:val="ListParagraph"/>
      </w:pPr>
      <w:r>
        <w:t>Reset button will be enable</w:t>
      </w:r>
      <w:r w:rsidR="00074FCA">
        <w:t>d</w:t>
      </w:r>
      <w:r>
        <w:t xml:space="preserve"> prior to save/save as. On clicking Reset, the selection operations will get removed from the handling section.</w:t>
      </w:r>
    </w:p>
    <w:p w14:paraId="6B5F1147" w14:textId="71781819" w:rsidR="006B10DE" w:rsidRDefault="006B10DE" w:rsidP="0041093D">
      <w:pPr>
        <w:pStyle w:val="ListParagraph"/>
      </w:pPr>
      <w:r>
        <w:t xml:space="preserve">Activities timeline will show </w:t>
      </w:r>
      <w:r w:rsidR="00087E5E">
        <w:t>an</w:t>
      </w:r>
      <w:r>
        <w:t xml:space="preserve"> </w:t>
      </w:r>
      <w:r w:rsidR="00087E5E">
        <w:t>activity when the cleanup operation is started and another activity will be shown when the clean-up activity is completed</w:t>
      </w:r>
    </w:p>
    <w:p w14:paraId="0C89E1B6" w14:textId="5053A6BF" w:rsidR="005A370A" w:rsidRDefault="005A370A" w:rsidP="0041093D">
      <w:pPr>
        <w:pStyle w:val="ListParagraph"/>
      </w:pPr>
      <w:r>
        <w:t xml:space="preserve">Modelling button will remain disabled when the cleanup operations are </w:t>
      </w:r>
      <w:r w:rsidR="005175B5">
        <w:t xml:space="preserve">being </w:t>
      </w:r>
      <w:r>
        <w:t>performed in the backend</w:t>
      </w:r>
    </w:p>
    <w:p w14:paraId="78FE413B" w14:textId="40CB51C5" w:rsidR="005A370A" w:rsidRDefault="005175B5" w:rsidP="0041093D">
      <w:pPr>
        <w:pStyle w:val="ListParagraph"/>
      </w:pPr>
      <w:r>
        <w:t xml:space="preserve">When the cleanup operations get applied, application will show a flash message </w:t>
      </w:r>
      <w:r w:rsidR="00632111">
        <w:t>stating</w:t>
      </w:r>
      <w:r>
        <w:t xml:space="preserve"> “</w:t>
      </w:r>
      <w:r w:rsidR="00632111">
        <w:t xml:space="preserve">Dataset </w:t>
      </w:r>
      <w:r>
        <w:t>saved</w:t>
      </w:r>
      <w:r w:rsidR="00A87449">
        <w:t xml:space="preserve"> successfully</w:t>
      </w:r>
      <w:r>
        <w:t>”</w:t>
      </w:r>
    </w:p>
    <w:p w14:paraId="530CDADE" w14:textId="10B4FC7A" w:rsidR="00BC1A79" w:rsidRDefault="00BC1A79" w:rsidP="0041093D">
      <w:pPr>
        <w:pStyle w:val="ListParagraph"/>
      </w:pPr>
      <w:r>
        <w:t>While the data cleanup operation is getting performed, the data clean up screen will remain locked</w:t>
      </w:r>
    </w:p>
    <w:p w14:paraId="511B826A" w14:textId="2A5120BD" w:rsidR="00AF05B6" w:rsidRDefault="00145C8C" w:rsidP="00AF05B6">
      <w:pPr>
        <w:keepNext/>
      </w:pPr>
      <w:r>
        <w:rPr>
          <w:noProof/>
        </w:rPr>
        <w:lastRenderedPageBreak/>
        <w:drawing>
          <wp:inline distT="0" distB="0" distL="0" distR="0" wp14:anchorId="0561C2EA" wp14:editId="5CA7ECF9">
            <wp:extent cx="5731510" cy="28009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0985"/>
                    </a:xfrm>
                    <a:prstGeom prst="rect">
                      <a:avLst/>
                    </a:prstGeom>
                  </pic:spPr>
                </pic:pic>
              </a:graphicData>
            </a:graphic>
          </wp:inline>
        </w:drawing>
      </w:r>
    </w:p>
    <w:p w14:paraId="00682B2A" w14:textId="52F81C0B" w:rsidR="00114DC0" w:rsidRDefault="00AF05B6" w:rsidP="00AF05B6">
      <w:pPr>
        <w:pStyle w:val="Caption"/>
        <w:rPr>
          <w:noProof/>
        </w:rPr>
      </w:pPr>
      <w:r>
        <w:t xml:space="preserve">Figure </w:t>
      </w:r>
      <w:r w:rsidR="00C64483">
        <w:fldChar w:fldCharType="begin"/>
      </w:r>
      <w:r w:rsidR="00C64483">
        <w:instrText xml:space="preserve"> SEQ Figure \* ARABIC </w:instrText>
      </w:r>
      <w:r w:rsidR="00C64483">
        <w:fldChar w:fldCharType="separate"/>
      </w:r>
      <w:r w:rsidR="008E4F24">
        <w:rPr>
          <w:noProof/>
        </w:rPr>
        <w:t>13</w:t>
      </w:r>
      <w:r w:rsidR="00C64483">
        <w:rPr>
          <w:noProof/>
        </w:rPr>
        <w:fldChar w:fldCharType="end"/>
      </w:r>
      <w:r>
        <w:t xml:space="preserve">: Data Clean-up </w:t>
      </w:r>
      <w:r>
        <w:rPr>
          <w:noProof/>
        </w:rPr>
        <w:t>Page Mock-up</w:t>
      </w:r>
    </w:p>
    <w:p w14:paraId="449E4173" w14:textId="31516468" w:rsidR="00C73A49" w:rsidRDefault="00C73A49" w:rsidP="006B64A4">
      <w:pPr>
        <w:pStyle w:val="Heading2"/>
      </w:pPr>
      <w:bookmarkStart w:id="78" w:name="_Toc67070276"/>
      <w:r>
        <w:t>Data Modelling</w:t>
      </w:r>
      <w:bookmarkEnd w:id="78"/>
    </w:p>
    <w:p w14:paraId="1A85A919" w14:textId="69AB6830" w:rsidR="00C73A49" w:rsidRDefault="00A02A55" w:rsidP="00A02A55">
      <w:pPr>
        <w:pStyle w:val="Heading3"/>
      </w:pPr>
      <w:bookmarkStart w:id="79" w:name="_Toc67070277"/>
      <w:r>
        <w:t>Modelling Type</w:t>
      </w:r>
      <w:bookmarkEnd w:id="79"/>
    </w:p>
    <w:p w14:paraId="6FC8FA3D" w14:textId="30486AA8" w:rsidR="00A02A55" w:rsidRDefault="00A02A55" w:rsidP="00A02A55">
      <w:r>
        <w:t>This page shows the Project Name, Dataset Name, Target columns and let user select the type of modelling: Auto or Manual</w:t>
      </w:r>
    </w:p>
    <w:p w14:paraId="653088CB" w14:textId="5B61938E" w:rsidR="00A02A55" w:rsidRDefault="00A02A55" w:rsidP="00A02A55">
      <w:pPr>
        <w:pStyle w:val="Heading4"/>
      </w:pPr>
      <w:bookmarkStart w:id="80" w:name="_Toc67070278"/>
      <w:r>
        <w:t>User Action</w:t>
      </w:r>
      <w:bookmarkEnd w:id="80"/>
    </w:p>
    <w:p w14:paraId="4966A619" w14:textId="1958A7BD" w:rsidR="00A02A55" w:rsidRDefault="00A02A55" w:rsidP="00A02A55">
      <w:pPr>
        <w:pStyle w:val="Heading5"/>
      </w:pPr>
      <w:bookmarkStart w:id="81" w:name="_Toc67070279"/>
      <w:r>
        <w:t xml:space="preserve">1. Select Modelling </w:t>
      </w:r>
      <w:r w:rsidR="00BD4907">
        <w:t>Mode</w:t>
      </w:r>
      <w:bookmarkEnd w:id="81"/>
    </w:p>
    <w:p w14:paraId="25B57CD4" w14:textId="7927CD61" w:rsidR="00A02A55" w:rsidRDefault="00A02A55" w:rsidP="00A02A55">
      <w:r>
        <w:t>User can select either Auto or Manual mode for the Modelling.</w:t>
      </w:r>
    </w:p>
    <w:p w14:paraId="06FF0CA2" w14:textId="7615C03E" w:rsidR="00BD4907" w:rsidRDefault="00BD4907" w:rsidP="00BD4907">
      <w:pPr>
        <w:pStyle w:val="Heading5"/>
      </w:pPr>
      <w:bookmarkStart w:id="82" w:name="_Toc67070280"/>
      <w:r>
        <w:t>2. Select modelling Type</w:t>
      </w:r>
      <w:bookmarkEnd w:id="82"/>
    </w:p>
    <w:p w14:paraId="3B7D0EEC" w14:textId="7C845B7C" w:rsidR="00BD4907" w:rsidRDefault="00BD4907" w:rsidP="00BD4907">
      <w:r>
        <w:t xml:space="preserve">User can select </w:t>
      </w:r>
      <w:r w:rsidRPr="007151DE">
        <w:rPr>
          <w:b/>
          <w:bCs/>
        </w:rPr>
        <w:t>Regression</w:t>
      </w:r>
      <w:r>
        <w:t xml:space="preserve"> or </w:t>
      </w:r>
      <w:r w:rsidRPr="007151DE">
        <w:rPr>
          <w:b/>
          <w:bCs/>
        </w:rPr>
        <w:t>Classification</w:t>
      </w:r>
      <w:r>
        <w:t xml:space="preserve"> as Modelling type. </w:t>
      </w:r>
    </w:p>
    <w:p w14:paraId="59709F3E" w14:textId="66AE9D9A" w:rsidR="007151DE" w:rsidRDefault="007151DE" w:rsidP="007151DE">
      <w:r>
        <w:t>Regression is recommended if the target column is of Continuous type and Classification is for Categorical target columns</w:t>
      </w:r>
    </w:p>
    <w:p w14:paraId="3D3EE8F0" w14:textId="2C698C37" w:rsidR="007151DE" w:rsidRDefault="007151DE" w:rsidP="007151DE">
      <w:r>
        <w:t>Application will identify the type of modelling based on the target column and the modelling type will be selected accordingly. User will have an option to change the modelling type, if required.</w:t>
      </w:r>
    </w:p>
    <w:p w14:paraId="61865970" w14:textId="3A09619A" w:rsidR="00A02A55" w:rsidRDefault="00BD4907" w:rsidP="00A02A55">
      <w:pPr>
        <w:pStyle w:val="Heading5"/>
      </w:pPr>
      <w:bookmarkStart w:id="83" w:name="_Toc67070281"/>
      <w:r>
        <w:lastRenderedPageBreak/>
        <w:t>3</w:t>
      </w:r>
      <w:r w:rsidR="00A02A55">
        <w:t>. Start/Stop modelling</w:t>
      </w:r>
      <w:bookmarkEnd w:id="83"/>
    </w:p>
    <w:p w14:paraId="5A1A5895" w14:textId="2DD9C5FB" w:rsidR="00A02A55" w:rsidRDefault="00A02A55" w:rsidP="00A02A55">
      <w:r>
        <w:t>Once the user selects the modelling type, he can click this button to start the modelling.</w:t>
      </w:r>
    </w:p>
    <w:p w14:paraId="168D07E0" w14:textId="1F0A9E7E" w:rsidR="00A02A55" w:rsidRDefault="00A02A55" w:rsidP="00A02A55">
      <w:r>
        <w:t>Once the modelling is started, this button will show the option to Stop the modelling.</w:t>
      </w:r>
    </w:p>
    <w:p w14:paraId="756EF9D3" w14:textId="28CD994A" w:rsidR="00A73E05" w:rsidRDefault="00BD4907" w:rsidP="003C0703">
      <w:pPr>
        <w:pStyle w:val="Heading5"/>
      </w:pPr>
      <w:bookmarkStart w:id="84" w:name="_Toc67070282"/>
      <w:r>
        <w:t>4</w:t>
      </w:r>
      <w:r w:rsidR="003C0703">
        <w:t>. Create Experiment</w:t>
      </w:r>
      <w:bookmarkEnd w:id="84"/>
    </w:p>
    <w:p w14:paraId="76FE9156" w14:textId="510B1CCF" w:rsidR="003C0703" w:rsidRPr="003C0703" w:rsidRDefault="003C0703" w:rsidP="003C0703">
      <w:r>
        <w:t>On clicking Start button, user will need to create experiment by providing Name and Description.</w:t>
      </w:r>
    </w:p>
    <w:p w14:paraId="21EFFD28" w14:textId="4A379580" w:rsidR="00764AF5" w:rsidRDefault="00764AF5" w:rsidP="00764AF5">
      <w:pPr>
        <w:pStyle w:val="Heading4"/>
      </w:pPr>
      <w:bookmarkStart w:id="85" w:name="_Toc67070283"/>
      <w:r>
        <w:t>Validations</w:t>
      </w:r>
      <w:bookmarkEnd w:id="85"/>
    </w:p>
    <w:p w14:paraId="516F1C00" w14:textId="0D4B5C2C" w:rsidR="00764AF5" w:rsidRDefault="00764AF5" w:rsidP="0041093D">
      <w:pPr>
        <w:pStyle w:val="ListParagraph"/>
      </w:pPr>
      <w:r>
        <w:t xml:space="preserve">User can only select </w:t>
      </w:r>
      <w:r w:rsidR="008044B0">
        <w:t>one of the modelling types (Auto or Manual) at a time</w:t>
      </w:r>
    </w:p>
    <w:p w14:paraId="1F1BAD6C" w14:textId="111A5CC4" w:rsidR="00632111" w:rsidRDefault="00632111" w:rsidP="0041093D">
      <w:pPr>
        <w:pStyle w:val="ListParagraph"/>
      </w:pPr>
      <w:r>
        <w:t>When the model training gets completed, application should show a message stating “Modelling of project ABC has been completed successfully”</w:t>
      </w:r>
      <w:r w:rsidR="00BD4907">
        <w:t xml:space="preserve"> </w:t>
      </w:r>
    </w:p>
    <w:p w14:paraId="3B659169" w14:textId="38C7C6DC" w:rsidR="002C77FF" w:rsidRPr="00764AF5" w:rsidRDefault="002C77FF" w:rsidP="0041093D">
      <w:pPr>
        <w:pStyle w:val="ListParagraph"/>
      </w:pPr>
      <w:r>
        <w:t>Experiment name should be unique</w:t>
      </w:r>
    </w:p>
    <w:p w14:paraId="78211B03" w14:textId="626CD939" w:rsidR="00A02A55" w:rsidRDefault="00A73E05" w:rsidP="00A02A55">
      <w:pPr>
        <w:keepNext/>
      </w:pPr>
      <w:r>
        <w:rPr>
          <w:noProof/>
        </w:rPr>
        <w:drawing>
          <wp:inline distT="0" distB="0" distL="0" distR="0" wp14:anchorId="3710F78B" wp14:editId="694534E2">
            <wp:extent cx="5731510" cy="2774315"/>
            <wp:effectExtent l="19050" t="19050" r="2159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74315"/>
                    </a:xfrm>
                    <a:prstGeom prst="rect">
                      <a:avLst/>
                    </a:prstGeom>
                    <a:ln>
                      <a:solidFill>
                        <a:schemeClr val="tx1"/>
                      </a:solidFill>
                    </a:ln>
                  </pic:spPr>
                </pic:pic>
              </a:graphicData>
            </a:graphic>
          </wp:inline>
        </w:drawing>
      </w:r>
    </w:p>
    <w:p w14:paraId="6562BF8B" w14:textId="7D8A5BDD" w:rsidR="00A02A55" w:rsidRDefault="00A02A55" w:rsidP="00A02A55">
      <w:pPr>
        <w:pStyle w:val="Caption"/>
        <w:rPr>
          <w:noProof/>
        </w:rPr>
      </w:pPr>
      <w:r>
        <w:t xml:space="preserve">Figure </w:t>
      </w:r>
      <w:r w:rsidR="00C64483">
        <w:fldChar w:fldCharType="begin"/>
      </w:r>
      <w:r w:rsidR="00C64483">
        <w:instrText xml:space="preserve"> SEQ Figure \* ARABIC </w:instrText>
      </w:r>
      <w:r w:rsidR="00C64483">
        <w:fldChar w:fldCharType="separate"/>
      </w:r>
      <w:r w:rsidR="008E4F24">
        <w:rPr>
          <w:noProof/>
        </w:rPr>
        <w:t>14</w:t>
      </w:r>
      <w:r w:rsidR="00C64483">
        <w:rPr>
          <w:noProof/>
        </w:rPr>
        <w:fldChar w:fldCharType="end"/>
      </w:r>
      <w:r>
        <w:t>: Modelling Type</w:t>
      </w:r>
      <w:r>
        <w:rPr>
          <w:noProof/>
        </w:rPr>
        <w:t xml:space="preserve"> Mock-up</w:t>
      </w:r>
    </w:p>
    <w:p w14:paraId="4CB79CAC" w14:textId="5CB30BCD" w:rsidR="008044B0" w:rsidRDefault="008044B0" w:rsidP="008044B0">
      <w:pPr>
        <w:pStyle w:val="Heading3"/>
      </w:pPr>
      <w:bookmarkStart w:id="86" w:name="_Toc67070284"/>
      <w:r>
        <w:t>Auto Modelling</w:t>
      </w:r>
      <w:bookmarkEnd w:id="86"/>
    </w:p>
    <w:p w14:paraId="5BD89428" w14:textId="7233BA18" w:rsidR="008044B0" w:rsidRDefault="008044B0" w:rsidP="008044B0">
      <w:r>
        <w:t xml:space="preserve">When the user selects auto modelling, application run the algorithm and shows </w:t>
      </w:r>
      <w:r w:rsidR="003C0703">
        <w:t>the list of experiment. Following details are shown</w:t>
      </w:r>
      <w:r>
        <w:t>-</w:t>
      </w:r>
    </w:p>
    <w:p w14:paraId="7A8D6057" w14:textId="407CBE2A" w:rsidR="008044B0" w:rsidRDefault="003C0703" w:rsidP="0041093D">
      <w:pPr>
        <w:pStyle w:val="ListParagraph"/>
      </w:pPr>
      <w:r>
        <w:t>Experiment Name</w:t>
      </w:r>
      <w:r w:rsidR="007E1EBB">
        <w:t xml:space="preserve"> – On clicking the experiment name, Experiment Details window will open showing following details-</w:t>
      </w:r>
    </w:p>
    <w:p w14:paraId="45020C85" w14:textId="77777777" w:rsidR="007E1EBB" w:rsidRDefault="00C64483" w:rsidP="00BD4907">
      <w:pPr>
        <w:pStyle w:val="ListParagraph"/>
        <w:numPr>
          <w:ilvl w:val="1"/>
          <w:numId w:val="20"/>
        </w:numPr>
      </w:pPr>
      <w:hyperlink w:anchor="LearningCurves" w:history="1">
        <w:r w:rsidR="007E1EBB" w:rsidRPr="00EB0BB1">
          <w:rPr>
            <w:rStyle w:val="Hyperlink"/>
            <w:sz w:val="22"/>
          </w:rPr>
          <w:t>Learning curves</w:t>
        </w:r>
      </w:hyperlink>
    </w:p>
    <w:p w14:paraId="7AA72FC4" w14:textId="77777777" w:rsidR="007E1EBB" w:rsidRDefault="00C64483" w:rsidP="00BD4907">
      <w:pPr>
        <w:pStyle w:val="ListParagraph"/>
        <w:numPr>
          <w:ilvl w:val="1"/>
          <w:numId w:val="20"/>
        </w:numPr>
      </w:pPr>
      <w:hyperlink w:anchor="FeatureImportance" w:history="1">
        <w:r w:rsidR="007E1EBB" w:rsidRPr="00EB0BB1">
          <w:rPr>
            <w:rStyle w:val="Hyperlink"/>
            <w:sz w:val="22"/>
          </w:rPr>
          <w:t>Feature Importance</w:t>
        </w:r>
      </w:hyperlink>
    </w:p>
    <w:p w14:paraId="7AE07028" w14:textId="77777777" w:rsidR="007E1EBB" w:rsidRDefault="00C64483" w:rsidP="00BD4907">
      <w:pPr>
        <w:pStyle w:val="ListParagraph"/>
        <w:numPr>
          <w:ilvl w:val="1"/>
          <w:numId w:val="20"/>
        </w:numPr>
      </w:pPr>
      <w:hyperlink w:anchor="PerformanceMetrics" w:history="1">
        <w:r w:rsidR="007E1EBB" w:rsidRPr="00EB0BB1">
          <w:rPr>
            <w:rStyle w:val="Hyperlink"/>
            <w:sz w:val="22"/>
          </w:rPr>
          <w:t>Performance Metrics</w:t>
        </w:r>
      </w:hyperlink>
    </w:p>
    <w:p w14:paraId="0F3B9569" w14:textId="77777777" w:rsidR="007E1EBB" w:rsidRDefault="00C64483" w:rsidP="00BD4907">
      <w:pPr>
        <w:pStyle w:val="ListParagraph"/>
        <w:numPr>
          <w:ilvl w:val="1"/>
          <w:numId w:val="20"/>
        </w:numPr>
      </w:pPr>
      <w:hyperlink w:anchor="ModelSummary" w:history="1">
        <w:r w:rsidR="007E1EBB" w:rsidRPr="00EB0BB1">
          <w:rPr>
            <w:rStyle w:val="Hyperlink"/>
            <w:sz w:val="22"/>
          </w:rPr>
          <w:t>Model Summary</w:t>
        </w:r>
      </w:hyperlink>
    </w:p>
    <w:p w14:paraId="7BDF9FC1" w14:textId="77777777" w:rsidR="007E1EBB" w:rsidRDefault="00C64483" w:rsidP="00BD4907">
      <w:pPr>
        <w:pStyle w:val="ListParagraph"/>
        <w:numPr>
          <w:ilvl w:val="1"/>
          <w:numId w:val="20"/>
        </w:numPr>
      </w:pPr>
      <w:hyperlink w:anchor="ActualVsPrediction" w:history="1">
        <w:r w:rsidR="007E1EBB" w:rsidRPr="00EB0BB1">
          <w:rPr>
            <w:rStyle w:val="Hyperlink"/>
            <w:sz w:val="22"/>
          </w:rPr>
          <w:t>Actual Vs Prediction</w:t>
        </w:r>
      </w:hyperlink>
    </w:p>
    <w:p w14:paraId="46355546" w14:textId="1521E116" w:rsidR="003C0703" w:rsidRDefault="003C0703" w:rsidP="00724382">
      <w:pPr>
        <w:pStyle w:val="ListParagraph"/>
      </w:pPr>
      <w:r>
        <w:t>Model Name</w:t>
      </w:r>
    </w:p>
    <w:p w14:paraId="68779E87" w14:textId="418A3D92" w:rsidR="003C0703" w:rsidRDefault="003C0703" w:rsidP="0041093D">
      <w:pPr>
        <w:pStyle w:val="ListParagraph"/>
      </w:pPr>
      <w:r>
        <w:t>Dataset Name</w:t>
      </w:r>
    </w:p>
    <w:p w14:paraId="6F68D830" w14:textId="4BDCFB90" w:rsidR="003C0703" w:rsidRDefault="003C0703" w:rsidP="0041093D">
      <w:pPr>
        <w:pStyle w:val="ListParagraph"/>
      </w:pPr>
      <w:r>
        <w:t>Modelling Type</w:t>
      </w:r>
      <w:r w:rsidR="007E1EBB">
        <w:t xml:space="preserve"> – Auto or Manual</w:t>
      </w:r>
    </w:p>
    <w:p w14:paraId="73C7C0C2" w14:textId="6920832B" w:rsidR="003C0703" w:rsidRDefault="003C0703" w:rsidP="0041093D">
      <w:pPr>
        <w:pStyle w:val="ListParagraph"/>
      </w:pPr>
      <w:r>
        <w:t>Status – Running, Completed, Abort</w:t>
      </w:r>
      <w:r w:rsidR="007E1EBB">
        <w:t>ed</w:t>
      </w:r>
    </w:p>
    <w:p w14:paraId="5DF0A3F1" w14:textId="77777777" w:rsidR="003C0703" w:rsidRDefault="003C0703" w:rsidP="0041093D">
      <w:pPr>
        <w:pStyle w:val="ListParagraph"/>
      </w:pPr>
      <w:r>
        <w:t>Cross Validation Score – This is the combined score of K fold (K fold will be by default 5 for auto modelling)</w:t>
      </w:r>
    </w:p>
    <w:p w14:paraId="73CE4D1C" w14:textId="77777777" w:rsidR="003C0703" w:rsidRDefault="003C0703" w:rsidP="0041093D">
      <w:pPr>
        <w:pStyle w:val="ListParagraph"/>
      </w:pPr>
      <w:r>
        <w:t>Holdout Score – This will be by default set as 80:20 (80 is for training and 20 is for testing) for auto modelling</w:t>
      </w:r>
    </w:p>
    <w:p w14:paraId="2E4C49B9" w14:textId="088758DD" w:rsidR="003C0703" w:rsidRDefault="007E1EBB" w:rsidP="0041093D">
      <w:pPr>
        <w:pStyle w:val="ListParagraph"/>
      </w:pPr>
      <w:r>
        <w:t>Start Date and time</w:t>
      </w:r>
    </w:p>
    <w:p w14:paraId="4B68C8DD" w14:textId="0CBBC4C3" w:rsidR="00C21B2B" w:rsidRDefault="00CB0578" w:rsidP="00C21B2B">
      <w:r w:rsidRPr="00CB0578">
        <w:rPr>
          <w:b/>
          <w:bCs/>
        </w:rPr>
        <w:t>Note</w:t>
      </w:r>
      <w:r>
        <w:t xml:space="preserve"> – User can choose to see only running or All the experiments by setting up the filer</w:t>
      </w:r>
    </w:p>
    <w:p w14:paraId="01BF5A1A" w14:textId="79A02B26" w:rsidR="00612F8D" w:rsidRDefault="007E1EBB" w:rsidP="009F11C6">
      <w:pPr>
        <w:ind w:left="720"/>
      </w:pPr>
      <w:r>
        <w:rPr>
          <w:noProof/>
        </w:rPr>
        <w:drawing>
          <wp:inline distT="0" distB="0" distL="0" distR="0" wp14:anchorId="10A456DB" wp14:editId="28CB17D6">
            <wp:extent cx="5731510" cy="2926080"/>
            <wp:effectExtent l="19050" t="19050" r="2159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26080"/>
                    </a:xfrm>
                    <a:prstGeom prst="rect">
                      <a:avLst/>
                    </a:prstGeom>
                    <a:ln>
                      <a:solidFill>
                        <a:schemeClr val="tx1"/>
                      </a:solidFill>
                    </a:ln>
                  </pic:spPr>
                </pic:pic>
              </a:graphicData>
            </a:graphic>
          </wp:inline>
        </w:drawing>
      </w:r>
    </w:p>
    <w:p w14:paraId="2B3C221B" w14:textId="6AE1FA00" w:rsidR="00612F8D" w:rsidRDefault="00612F8D" w:rsidP="00612F8D">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15</w:t>
      </w:r>
      <w:r w:rsidR="00C64483">
        <w:rPr>
          <w:noProof/>
        </w:rPr>
        <w:fldChar w:fldCharType="end"/>
      </w:r>
      <w:r>
        <w:t>: Auto Modelling Mock-up</w:t>
      </w:r>
    </w:p>
    <w:p w14:paraId="63D960CD" w14:textId="77777777" w:rsidR="004A7A77" w:rsidRDefault="00A8591A" w:rsidP="004A7A77">
      <w:pPr>
        <w:pStyle w:val="Heading4"/>
      </w:pPr>
      <w:bookmarkStart w:id="87" w:name="LearningCurves"/>
      <w:bookmarkStart w:id="88" w:name="_Toc67070285"/>
      <w:bookmarkEnd w:id="87"/>
      <w:r>
        <w:t>Learning curves</w:t>
      </w:r>
      <w:bookmarkEnd w:id="88"/>
    </w:p>
    <w:p w14:paraId="07EF6B1C" w14:textId="2DB098FA" w:rsidR="00A8591A" w:rsidRDefault="004A7A77" w:rsidP="004A7A77">
      <w:r>
        <w:t>T</w:t>
      </w:r>
      <w:r w:rsidR="00A8591A">
        <w:t>his page shows the graphical representation of model performance</w:t>
      </w:r>
      <w:r>
        <w:t xml:space="preserve"> (Accuracy and LOSS)</w:t>
      </w:r>
    </w:p>
    <w:p w14:paraId="31229577" w14:textId="380A0ADC" w:rsidR="00A8591A" w:rsidRDefault="00A8591A" w:rsidP="0041093D">
      <w:pPr>
        <w:pStyle w:val="ListParagraph"/>
      </w:pPr>
      <w:r>
        <w:t xml:space="preserve">Accuracy </w:t>
      </w:r>
    </w:p>
    <w:p w14:paraId="1BDD5071" w14:textId="1444DEC3" w:rsidR="00A8591A" w:rsidRDefault="00A8591A" w:rsidP="00BD4907">
      <w:pPr>
        <w:pStyle w:val="ListParagraph"/>
        <w:numPr>
          <w:ilvl w:val="1"/>
          <w:numId w:val="20"/>
        </w:numPr>
      </w:pPr>
      <w:r>
        <w:t xml:space="preserve">No. Of Epoch Vs Accuracy – if the model is developed in </w:t>
      </w:r>
      <w:r w:rsidRPr="00A8591A">
        <w:rPr>
          <w:b/>
          <w:bCs/>
        </w:rPr>
        <w:t>K</w:t>
      </w:r>
      <w:r>
        <w:rPr>
          <w:b/>
          <w:bCs/>
        </w:rPr>
        <w:t>e</w:t>
      </w:r>
      <w:r w:rsidRPr="00A8591A">
        <w:rPr>
          <w:b/>
          <w:bCs/>
        </w:rPr>
        <w:t>ras</w:t>
      </w:r>
    </w:p>
    <w:p w14:paraId="29C01B41" w14:textId="7CF9BFED" w:rsidR="00A8591A" w:rsidRDefault="00A8591A" w:rsidP="00BD4907">
      <w:pPr>
        <w:pStyle w:val="ListParagraph"/>
        <w:numPr>
          <w:ilvl w:val="1"/>
          <w:numId w:val="20"/>
        </w:numPr>
      </w:pPr>
      <w:r>
        <w:t xml:space="preserve">Size of dataset Vs Accuracy – if the model is developed in </w:t>
      </w:r>
      <w:r w:rsidRPr="00A8591A">
        <w:rPr>
          <w:b/>
          <w:bCs/>
        </w:rPr>
        <w:t>SK learn</w:t>
      </w:r>
    </w:p>
    <w:p w14:paraId="33FC8BD7" w14:textId="799771A4" w:rsidR="00A8591A" w:rsidRDefault="00A8591A" w:rsidP="0041093D">
      <w:pPr>
        <w:pStyle w:val="ListParagraph"/>
      </w:pPr>
      <w:r>
        <w:t>LOSS</w:t>
      </w:r>
    </w:p>
    <w:p w14:paraId="7A8D8AA6" w14:textId="3DE3D7E9" w:rsidR="00A8591A" w:rsidRDefault="00A8591A" w:rsidP="00BD4907">
      <w:pPr>
        <w:pStyle w:val="ListParagraph"/>
        <w:numPr>
          <w:ilvl w:val="1"/>
          <w:numId w:val="20"/>
        </w:numPr>
      </w:pPr>
      <w:r>
        <w:lastRenderedPageBreak/>
        <w:t xml:space="preserve">No. </w:t>
      </w:r>
      <w:r w:rsidR="005F19B4">
        <w:t>o</w:t>
      </w:r>
      <w:r>
        <w:t xml:space="preserve">f Epoch Vs LOSS – if the model is developed in </w:t>
      </w:r>
      <w:r w:rsidRPr="00A8591A">
        <w:rPr>
          <w:b/>
          <w:bCs/>
        </w:rPr>
        <w:t>K</w:t>
      </w:r>
      <w:r>
        <w:rPr>
          <w:b/>
          <w:bCs/>
        </w:rPr>
        <w:t>e</w:t>
      </w:r>
      <w:r w:rsidRPr="00A8591A">
        <w:rPr>
          <w:b/>
          <w:bCs/>
        </w:rPr>
        <w:t>ras</w:t>
      </w:r>
    </w:p>
    <w:p w14:paraId="230CF074" w14:textId="1C6A7A8A" w:rsidR="00A8591A" w:rsidRPr="00612F8D" w:rsidRDefault="00A8591A" w:rsidP="00BD4907">
      <w:pPr>
        <w:pStyle w:val="ListParagraph"/>
        <w:numPr>
          <w:ilvl w:val="1"/>
          <w:numId w:val="20"/>
        </w:numPr>
      </w:pPr>
      <w:r>
        <w:t xml:space="preserve">Size of dataset Vs LOSS – if the model is developed in </w:t>
      </w:r>
      <w:r w:rsidRPr="00A8591A">
        <w:rPr>
          <w:b/>
          <w:bCs/>
        </w:rPr>
        <w:t>SK learn</w:t>
      </w:r>
    </w:p>
    <w:p w14:paraId="2C107311" w14:textId="77777777" w:rsidR="00612F8D" w:rsidRDefault="00612F8D" w:rsidP="00612F8D">
      <w:pPr>
        <w:keepNext/>
      </w:pPr>
      <w:r>
        <w:rPr>
          <w:noProof/>
        </w:rPr>
        <w:drawing>
          <wp:inline distT="0" distB="0" distL="0" distR="0" wp14:anchorId="42192F61" wp14:editId="4EBEF166">
            <wp:extent cx="4995045" cy="2355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9598" cy="2362714"/>
                    </a:xfrm>
                    <a:prstGeom prst="rect">
                      <a:avLst/>
                    </a:prstGeom>
                  </pic:spPr>
                </pic:pic>
              </a:graphicData>
            </a:graphic>
          </wp:inline>
        </w:drawing>
      </w:r>
    </w:p>
    <w:p w14:paraId="3BEBB7CE" w14:textId="435C8CC6" w:rsidR="00612F8D" w:rsidRDefault="00612F8D" w:rsidP="00612F8D">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16</w:t>
      </w:r>
      <w:r w:rsidR="00C64483">
        <w:rPr>
          <w:noProof/>
        </w:rPr>
        <w:fldChar w:fldCharType="end"/>
      </w:r>
      <w:r>
        <w:t>: Learning Curve Mock-up</w:t>
      </w:r>
    </w:p>
    <w:p w14:paraId="50915C99" w14:textId="3273533E" w:rsidR="00890FFD" w:rsidRPr="00890FFD" w:rsidRDefault="00890FFD" w:rsidP="00890FFD">
      <w:r w:rsidRPr="00890FFD">
        <w:rPr>
          <w:b/>
          <w:bCs/>
        </w:rPr>
        <w:t>Note</w:t>
      </w:r>
      <w:r>
        <w:t xml:space="preserve"> - </w:t>
      </w:r>
      <w:r>
        <w:rPr>
          <w:rStyle w:val="CommentReference"/>
        </w:rPr>
        <w:t/>
      </w:r>
      <w:r>
        <w:t>For now, the learning curve is shown only for those experiments which are in completed status</w:t>
      </w:r>
    </w:p>
    <w:p w14:paraId="2479F444" w14:textId="77777777" w:rsidR="004A7A77" w:rsidRDefault="00A00800" w:rsidP="004A7A77">
      <w:pPr>
        <w:pStyle w:val="Heading4"/>
      </w:pPr>
      <w:bookmarkStart w:id="89" w:name="FeatureImportance"/>
      <w:bookmarkStart w:id="90" w:name="_Toc67070286"/>
      <w:bookmarkEnd w:id="89"/>
      <w:r>
        <w:t>Feature importance</w:t>
      </w:r>
      <w:bookmarkEnd w:id="90"/>
    </w:p>
    <w:p w14:paraId="64A0419C" w14:textId="0E3FA69B" w:rsidR="00A8591A" w:rsidRDefault="00A00800" w:rsidP="00A8591A">
      <w:r>
        <w:t>This page will show the list of features used in modelling in order of their importance.</w:t>
      </w:r>
    </w:p>
    <w:p w14:paraId="3DA9FB33" w14:textId="77777777" w:rsidR="00612F8D" w:rsidRDefault="00612F8D" w:rsidP="00612F8D">
      <w:pPr>
        <w:keepNext/>
      </w:pPr>
      <w:r>
        <w:rPr>
          <w:noProof/>
        </w:rPr>
        <w:drawing>
          <wp:inline distT="0" distB="0" distL="0" distR="0" wp14:anchorId="65FCF9FF" wp14:editId="003DD214">
            <wp:extent cx="5731510" cy="27197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19705"/>
                    </a:xfrm>
                    <a:prstGeom prst="rect">
                      <a:avLst/>
                    </a:prstGeom>
                  </pic:spPr>
                </pic:pic>
              </a:graphicData>
            </a:graphic>
          </wp:inline>
        </w:drawing>
      </w:r>
    </w:p>
    <w:p w14:paraId="3AE745E6" w14:textId="12A4BF46" w:rsidR="00612F8D" w:rsidRDefault="00612F8D" w:rsidP="00612F8D">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17</w:t>
      </w:r>
      <w:r w:rsidR="00C64483">
        <w:rPr>
          <w:noProof/>
        </w:rPr>
        <w:fldChar w:fldCharType="end"/>
      </w:r>
      <w:r>
        <w:t>: Feature Importance</w:t>
      </w:r>
    </w:p>
    <w:p w14:paraId="33470167" w14:textId="77777777" w:rsidR="004A7A77" w:rsidRDefault="000419B8" w:rsidP="004A7A77">
      <w:pPr>
        <w:pStyle w:val="Heading4"/>
      </w:pPr>
      <w:bookmarkStart w:id="91" w:name="PerformanceMetrics"/>
      <w:bookmarkStart w:id="92" w:name="_Toc67070287"/>
      <w:bookmarkEnd w:id="91"/>
      <w:r>
        <w:t>Performance Metrics</w:t>
      </w:r>
      <w:bookmarkEnd w:id="92"/>
      <w:r>
        <w:t xml:space="preserve"> </w:t>
      </w:r>
    </w:p>
    <w:p w14:paraId="1BA5EF0D" w14:textId="6761F027" w:rsidR="00A00800" w:rsidRDefault="000419B8" w:rsidP="00A8591A">
      <w:r>
        <w:t xml:space="preserve">This page will show following metrics for the model trained </w:t>
      </w:r>
    </w:p>
    <w:p w14:paraId="2121B815" w14:textId="64F0222C" w:rsidR="000419B8" w:rsidRDefault="000419B8" w:rsidP="0041093D">
      <w:pPr>
        <w:pStyle w:val="ListParagraph"/>
      </w:pPr>
      <w:r>
        <w:lastRenderedPageBreak/>
        <w:t>For regression model-</w:t>
      </w:r>
    </w:p>
    <w:p w14:paraId="7B475AC3" w14:textId="77777777" w:rsidR="00C64483" w:rsidRDefault="004A7A77" w:rsidP="00BD4907">
      <w:pPr>
        <w:pStyle w:val="ListParagraph"/>
        <w:numPr>
          <w:ilvl w:val="1"/>
          <w:numId w:val="20"/>
        </w:numPr>
      </w:pPr>
      <w:r>
        <w:t>R2-Score</w:t>
      </w:r>
      <w:r w:rsidR="002E0ACB">
        <w:t xml:space="preserve"> – if more than 0.70 – Average performance. </w:t>
      </w:r>
    </w:p>
    <w:p w14:paraId="6B5BCBE5" w14:textId="756CECE6" w:rsidR="004A7A77" w:rsidRDefault="00C64483" w:rsidP="00C64483">
      <w:pPr>
        <w:pStyle w:val="ListParagraph"/>
        <w:numPr>
          <w:ilvl w:val="0"/>
          <w:numId w:val="0"/>
        </w:numPr>
        <w:ind w:left="1440"/>
      </w:pPr>
      <w:r>
        <w:t xml:space="preserve">More than 0.90 - </w:t>
      </w:r>
      <w:r w:rsidR="002E0ACB">
        <w:t>best performance this goes more than 0.90</w:t>
      </w:r>
    </w:p>
    <w:p w14:paraId="219B6C30" w14:textId="60A308C1" w:rsidR="004A7A77" w:rsidRDefault="004A7A77" w:rsidP="00BD4907">
      <w:pPr>
        <w:pStyle w:val="ListParagraph"/>
        <w:numPr>
          <w:ilvl w:val="1"/>
          <w:numId w:val="20"/>
        </w:numPr>
      </w:pPr>
      <w:r>
        <w:t>MSE</w:t>
      </w:r>
      <w:r w:rsidR="002E0ACB">
        <w:t xml:space="preserve"> – value nearest to zero denotes best performance (Actual - Prediction)</w:t>
      </w:r>
      <w:r w:rsidR="00B97365">
        <w:t>, calculated on each column</w:t>
      </w:r>
    </w:p>
    <w:p w14:paraId="5F38DF44" w14:textId="313248F0" w:rsidR="004A7A77" w:rsidRDefault="004A7A77" w:rsidP="00BD4907">
      <w:pPr>
        <w:pStyle w:val="ListParagraph"/>
        <w:numPr>
          <w:ilvl w:val="1"/>
          <w:numId w:val="20"/>
        </w:numPr>
      </w:pPr>
      <w:r>
        <w:t>RMSE</w:t>
      </w:r>
    </w:p>
    <w:p w14:paraId="12BEC769" w14:textId="22A359CE" w:rsidR="004A7A77" w:rsidRDefault="004A7A77" w:rsidP="00BD4907">
      <w:pPr>
        <w:pStyle w:val="ListParagraph"/>
        <w:numPr>
          <w:ilvl w:val="1"/>
          <w:numId w:val="20"/>
        </w:numPr>
      </w:pPr>
      <w:r>
        <w:t>MAE</w:t>
      </w:r>
      <w:r w:rsidR="00B97365">
        <w:t xml:space="preserve"> - nearest to zero denotes good performance</w:t>
      </w:r>
    </w:p>
    <w:p w14:paraId="21406B1E" w14:textId="1E4EC372" w:rsidR="004A7A77" w:rsidRPr="00C64483" w:rsidRDefault="004A7A77" w:rsidP="00BD4907">
      <w:pPr>
        <w:pStyle w:val="ListParagraph"/>
        <w:numPr>
          <w:ilvl w:val="1"/>
          <w:numId w:val="20"/>
        </w:numPr>
      </w:pPr>
      <w:r w:rsidRPr="00C64483">
        <w:t>MAPE</w:t>
      </w:r>
      <w:r w:rsidR="00B97365" w:rsidRPr="00C64483">
        <w:t>- nearest to zero denotes good performance</w:t>
      </w:r>
    </w:p>
    <w:p w14:paraId="3B6CC585" w14:textId="06C3EF7D" w:rsidR="000419B8" w:rsidRDefault="000419B8" w:rsidP="0041093D">
      <w:pPr>
        <w:pStyle w:val="ListParagraph"/>
      </w:pPr>
      <w:r>
        <w:t>For Classification model-</w:t>
      </w:r>
    </w:p>
    <w:p w14:paraId="673D5E63" w14:textId="33E3B575" w:rsidR="004A7A77" w:rsidRDefault="004A7A77" w:rsidP="00BD4907">
      <w:pPr>
        <w:pStyle w:val="ListParagraph"/>
        <w:numPr>
          <w:ilvl w:val="1"/>
          <w:numId w:val="20"/>
        </w:numPr>
      </w:pPr>
      <w:r>
        <w:t>Accuracy</w:t>
      </w:r>
      <w:r w:rsidR="00B97365">
        <w:t xml:space="preserve"> – shown in percentage</w:t>
      </w:r>
    </w:p>
    <w:p w14:paraId="385AE29E" w14:textId="6C78C6C5" w:rsidR="004A7A77" w:rsidRDefault="004A7A77" w:rsidP="00BD4907">
      <w:pPr>
        <w:pStyle w:val="ListParagraph"/>
        <w:numPr>
          <w:ilvl w:val="1"/>
          <w:numId w:val="20"/>
        </w:numPr>
      </w:pPr>
      <w:r>
        <w:t>Precision</w:t>
      </w:r>
      <w:r w:rsidR="00B97365">
        <w:t xml:space="preserve"> </w:t>
      </w:r>
      <w:r w:rsidR="00711DB0">
        <w:t>–</w:t>
      </w:r>
      <w:r w:rsidR="00B97365">
        <w:t xml:space="preserve"> </w:t>
      </w:r>
      <w:r w:rsidR="00711DB0">
        <w:t>Nearest to 1 value denotes good performance</w:t>
      </w:r>
    </w:p>
    <w:p w14:paraId="11B49B65" w14:textId="1BD35D00" w:rsidR="004A7A77" w:rsidRDefault="004A7A77" w:rsidP="00BD4907">
      <w:pPr>
        <w:pStyle w:val="ListParagraph"/>
        <w:numPr>
          <w:ilvl w:val="1"/>
          <w:numId w:val="20"/>
        </w:numPr>
      </w:pPr>
      <w:r>
        <w:t>Recall</w:t>
      </w:r>
      <w:r w:rsidR="00711DB0">
        <w:t xml:space="preserve"> – Nearest to 1 value denotes good perfomance</w:t>
      </w:r>
    </w:p>
    <w:p w14:paraId="58BA3CEB" w14:textId="1CC73ED4" w:rsidR="004A7A77" w:rsidRDefault="004A7A77" w:rsidP="00BD4907">
      <w:pPr>
        <w:pStyle w:val="ListParagraph"/>
        <w:numPr>
          <w:ilvl w:val="1"/>
          <w:numId w:val="20"/>
        </w:numPr>
      </w:pPr>
      <w:r>
        <w:t>Confusion Matrix</w:t>
      </w:r>
      <w:r w:rsidR="008B4902">
        <w:t xml:space="preserve"> – Statistics about the prediction</w:t>
      </w:r>
    </w:p>
    <w:p w14:paraId="7BBFEB4B" w14:textId="77777777" w:rsidR="004A7A77" w:rsidRPr="00711DB0" w:rsidRDefault="004A7A77" w:rsidP="00BD4907">
      <w:pPr>
        <w:pStyle w:val="ListParagraph"/>
        <w:numPr>
          <w:ilvl w:val="1"/>
          <w:numId w:val="20"/>
        </w:numPr>
        <w:rPr>
          <w:color w:val="FF0000"/>
        </w:rPr>
      </w:pPr>
      <w:r w:rsidRPr="00711DB0">
        <w:rPr>
          <w:color w:val="FF0000"/>
        </w:rPr>
        <w:t>AUC – ROC score</w:t>
      </w:r>
    </w:p>
    <w:p w14:paraId="1809F42D" w14:textId="77777777" w:rsidR="00612F8D" w:rsidRDefault="00612F8D" w:rsidP="009F11C6">
      <w:pPr>
        <w:ind w:left="720"/>
      </w:pPr>
      <w:r>
        <w:rPr>
          <w:noProof/>
        </w:rPr>
        <w:drawing>
          <wp:inline distT="0" distB="0" distL="0" distR="0" wp14:anchorId="33D5502E" wp14:editId="665FB19C">
            <wp:extent cx="5731510" cy="27000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00020"/>
                    </a:xfrm>
                    <a:prstGeom prst="rect">
                      <a:avLst/>
                    </a:prstGeom>
                  </pic:spPr>
                </pic:pic>
              </a:graphicData>
            </a:graphic>
          </wp:inline>
        </w:drawing>
      </w:r>
    </w:p>
    <w:p w14:paraId="25C73B5E" w14:textId="1BA48055" w:rsidR="004A7A77" w:rsidRDefault="00612F8D" w:rsidP="00612F8D">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18</w:t>
      </w:r>
      <w:r w:rsidR="00C64483">
        <w:rPr>
          <w:noProof/>
        </w:rPr>
        <w:fldChar w:fldCharType="end"/>
      </w:r>
      <w:r>
        <w:t>: Performance Metrics Mock-up</w:t>
      </w:r>
    </w:p>
    <w:p w14:paraId="1DF09FCF" w14:textId="77777777" w:rsidR="001C50B4" w:rsidRDefault="000419B8" w:rsidP="001C50B4">
      <w:pPr>
        <w:pStyle w:val="Heading4"/>
      </w:pPr>
      <w:bookmarkStart w:id="93" w:name="ModelSummary"/>
      <w:bookmarkStart w:id="94" w:name="_Toc67070288"/>
      <w:bookmarkEnd w:id="93"/>
      <w:r>
        <w:t>Model summary</w:t>
      </w:r>
      <w:bookmarkEnd w:id="94"/>
    </w:p>
    <w:p w14:paraId="41CE7336" w14:textId="5A2AE41A" w:rsidR="000419B8" w:rsidRDefault="001C50B4" w:rsidP="000419B8">
      <w:r>
        <w:t xml:space="preserve">This page </w:t>
      </w:r>
      <w:r w:rsidR="000419B8">
        <w:t xml:space="preserve">shows the detail information of model such as, </w:t>
      </w:r>
      <w:r w:rsidR="00074FCA">
        <w:t xml:space="preserve">Model </w:t>
      </w:r>
      <w:r w:rsidR="000419B8">
        <w:t xml:space="preserve">name, </w:t>
      </w:r>
      <w:r w:rsidR="00074FCA">
        <w:t xml:space="preserve">description, </w:t>
      </w:r>
      <w:r w:rsidR="000419B8">
        <w:t>size, parameters used, etc</w:t>
      </w:r>
    </w:p>
    <w:p w14:paraId="649888CF" w14:textId="77777777" w:rsidR="00612F8D" w:rsidRDefault="00612F8D" w:rsidP="00612F8D">
      <w:pPr>
        <w:keepNext/>
      </w:pPr>
      <w:r>
        <w:rPr>
          <w:noProof/>
        </w:rPr>
        <w:lastRenderedPageBreak/>
        <w:drawing>
          <wp:inline distT="0" distB="0" distL="0" distR="0" wp14:anchorId="7CDED948" wp14:editId="40C68CBB">
            <wp:extent cx="5731510" cy="26968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96845"/>
                    </a:xfrm>
                    <a:prstGeom prst="rect">
                      <a:avLst/>
                    </a:prstGeom>
                  </pic:spPr>
                </pic:pic>
              </a:graphicData>
            </a:graphic>
          </wp:inline>
        </w:drawing>
      </w:r>
    </w:p>
    <w:p w14:paraId="750A7D90" w14:textId="3A7DADD9" w:rsidR="00612F8D" w:rsidRDefault="00612F8D" w:rsidP="00612F8D">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19</w:t>
      </w:r>
      <w:r w:rsidR="00C64483">
        <w:rPr>
          <w:noProof/>
        </w:rPr>
        <w:fldChar w:fldCharType="end"/>
      </w:r>
      <w:r>
        <w:t>: Model Summary Mock-up</w:t>
      </w:r>
    </w:p>
    <w:p w14:paraId="02832B50" w14:textId="77777777" w:rsidR="00074FCA" w:rsidRPr="00074FCA" w:rsidRDefault="00074FCA" w:rsidP="00074FCA"/>
    <w:p w14:paraId="2499CCD1" w14:textId="3A99BF13" w:rsidR="001C50B4" w:rsidRDefault="000419B8" w:rsidP="001C50B4">
      <w:pPr>
        <w:pStyle w:val="Heading4"/>
      </w:pPr>
      <w:bookmarkStart w:id="95" w:name="ActualVsPrediction"/>
      <w:bookmarkStart w:id="96" w:name="_Toc67070289"/>
      <w:bookmarkEnd w:id="95"/>
      <w:r>
        <w:t>Actual Vs Predic</w:t>
      </w:r>
      <w:r w:rsidR="001C50B4">
        <w:t>ti</w:t>
      </w:r>
      <w:r>
        <w:t>on</w:t>
      </w:r>
      <w:bookmarkEnd w:id="96"/>
    </w:p>
    <w:p w14:paraId="604B2F74" w14:textId="6F6BD8EA" w:rsidR="000419B8" w:rsidRDefault="000419B8" w:rsidP="000419B8">
      <w:r>
        <w:t xml:space="preserve">This page will show the comparison of actual and predicted result of the target column. </w:t>
      </w:r>
      <w:r w:rsidR="001C50B4">
        <w:t xml:space="preserve">Also, </w:t>
      </w:r>
      <w:r>
        <w:t>the input features based on which the predicted value is calculated</w:t>
      </w:r>
      <w:r w:rsidR="001C50B4">
        <w:t xml:space="preserve"> is shown here.</w:t>
      </w:r>
    </w:p>
    <w:p w14:paraId="18031BFA" w14:textId="77777777" w:rsidR="000419B8" w:rsidRDefault="000419B8" w:rsidP="000419B8">
      <w:r>
        <w:t>A comparison graph (Line chart) will also be shown to compare the Actual Vs Predicted value of Target Column</w:t>
      </w:r>
    </w:p>
    <w:p w14:paraId="2EF323FD" w14:textId="77777777" w:rsidR="00612F8D" w:rsidRDefault="000419B8" w:rsidP="00612F8D">
      <w:pPr>
        <w:keepNext/>
      </w:pPr>
      <w:r>
        <w:t xml:space="preserve"> </w:t>
      </w:r>
      <w:r w:rsidR="00612F8D">
        <w:rPr>
          <w:noProof/>
        </w:rPr>
        <w:drawing>
          <wp:inline distT="0" distB="0" distL="0" distR="0" wp14:anchorId="0CFBBC24" wp14:editId="36A8B4CA">
            <wp:extent cx="5731510" cy="26955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95575"/>
                    </a:xfrm>
                    <a:prstGeom prst="rect">
                      <a:avLst/>
                    </a:prstGeom>
                  </pic:spPr>
                </pic:pic>
              </a:graphicData>
            </a:graphic>
          </wp:inline>
        </w:drawing>
      </w:r>
    </w:p>
    <w:p w14:paraId="3A9433D9" w14:textId="1B483AB8" w:rsidR="000419B8" w:rsidRDefault="00612F8D" w:rsidP="00612F8D">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20</w:t>
      </w:r>
      <w:r w:rsidR="00C64483">
        <w:rPr>
          <w:noProof/>
        </w:rPr>
        <w:fldChar w:fldCharType="end"/>
      </w:r>
      <w:r>
        <w:t>: Actual Vs Prediction mock-up</w:t>
      </w:r>
    </w:p>
    <w:p w14:paraId="76DCDC83" w14:textId="77777777" w:rsidR="00CB0578" w:rsidRDefault="00CB0578" w:rsidP="00CB0578">
      <w:pPr>
        <w:pStyle w:val="Heading3"/>
      </w:pPr>
      <w:bookmarkStart w:id="97" w:name="CompareExperiment"/>
      <w:bookmarkStart w:id="98" w:name="_Toc67070290"/>
      <w:bookmarkEnd w:id="97"/>
      <w:r>
        <w:lastRenderedPageBreak/>
        <w:t>Compare Experiment</w:t>
      </w:r>
      <w:bookmarkEnd w:id="98"/>
    </w:p>
    <w:p w14:paraId="12047AEA" w14:textId="77777777" w:rsidR="00CB0578" w:rsidRDefault="00CB0578" w:rsidP="00CB0578">
      <w:pPr>
        <w:rPr>
          <w:b/>
          <w:bCs/>
        </w:rPr>
      </w:pPr>
      <w:r>
        <w:t xml:space="preserve">To compare multiple experiments, select the checkboxes and click </w:t>
      </w:r>
      <w:r w:rsidRPr="00597132">
        <w:rPr>
          <w:b/>
          <w:bCs/>
        </w:rPr>
        <w:t>Compare Experiments</w:t>
      </w:r>
    </w:p>
    <w:p w14:paraId="50EC1715" w14:textId="77777777" w:rsidR="00CB0578" w:rsidRDefault="00CB0578" w:rsidP="00CB0578">
      <w:pPr>
        <w:rPr>
          <w:b/>
          <w:bCs/>
        </w:rPr>
      </w:pPr>
      <w:r>
        <w:rPr>
          <w:b/>
          <w:bCs/>
        </w:rPr>
        <w:t>Experiment Comparison Graphs-</w:t>
      </w:r>
    </w:p>
    <w:p w14:paraId="0C3E63B0" w14:textId="77777777" w:rsidR="00CB0578" w:rsidRPr="005461E2" w:rsidRDefault="00CB0578" w:rsidP="00CB0578">
      <w:r w:rsidRPr="005461E2">
        <w:t>This page will show the comparison Graphs for selected experiments-</w:t>
      </w:r>
    </w:p>
    <w:p w14:paraId="50830F5C" w14:textId="77777777" w:rsidR="00CB0578" w:rsidRDefault="00CB0578" w:rsidP="0041093D">
      <w:pPr>
        <w:pStyle w:val="ListParagraph"/>
      </w:pPr>
      <w:r>
        <w:t>Accuracy Vs No. Of Epoch</w:t>
      </w:r>
    </w:p>
    <w:p w14:paraId="4EF10DA5" w14:textId="77777777" w:rsidR="00CB0578" w:rsidRPr="005461E2" w:rsidRDefault="00CB0578" w:rsidP="0041093D">
      <w:pPr>
        <w:pStyle w:val="ListParagraph"/>
      </w:pPr>
      <w:r w:rsidRPr="005461E2">
        <w:t>Loss Vs No, of Epoch</w:t>
      </w:r>
    </w:p>
    <w:p w14:paraId="10A548E3" w14:textId="77777777" w:rsidR="00CB0578" w:rsidRDefault="00CB0578" w:rsidP="00CB0578">
      <w:pPr>
        <w:keepNext/>
      </w:pPr>
      <w:r>
        <w:rPr>
          <w:noProof/>
        </w:rPr>
        <w:drawing>
          <wp:inline distT="0" distB="0" distL="0" distR="0" wp14:anchorId="5E0AFFBE" wp14:editId="670211E2">
            <wp:extent cx="4749800" cy="3326860"/>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1322" cy="3327926"/>
                    </a:xfrm>
                    <a:prstGeom prst="rect">
                      <a:avLst/>
                    </a:prstGeom>
                  </pic:spPr>
                </pic:pic>
              </a:graphicData>
            </a:graphic>
          </wp:inline>
        </w:drawing>
      </w:r>
    </w:p>
    <w:p w14:paraId="2FE9ED0E" w14:textId="77777777" w:rsidR="00CB0578" w:rsidRDefault="00CB0578" w:rsidP="00CB0578">
      <w:pPr>
        <w:pStyle w:val="Caption"/>
        <w:rPr>
          <w:b/>
          <w:bCs/>
        </w:rPr>
      </w:pPr>
      <w:r>
        <w:t xml:space="preserve">Figure </w:t>
      </w:r>
      <w:r w:rsidR="00C64483">
        <w:fldChar w:fldCharType="begin"/>
      </w:r>
      <w:r w:rsidR="00C64483">
        <w:instrText xml:space="preserve"> SEQ Figure \* ARABIC </w:instrText>
      </w:r>
      <w:r w:rsidR="00C64483">
        <w:fldChar w:fldCharType="separate"/>
      </w:r>
      <w:r>
        <w:rPr>
          <w:noProof/>
        </w:rPr>
        <w:t>28</w:t>
      </w:r>
      <w:r w:rsidR="00C64483">
        <w:rPr>
          <w:noProof/>
        </w:rPr>
        <w:fldChar w:fldCharType="end"/>
      </w:r>
      <w:r>
        <w:t>: Experiment Comparison Graphs Mock-up</w:t>
      </w:r>
    </w:p>
    <w:p w14:paraId="3C37FB97" w14:textId="77777777" w:rsidR="00CB0578" w:rsidRDefault="00CB0578" w:rsidP="00CB0578">
      <w:pPr>
        <w:rPr>
          <w:b/>
          <w:bCs/>
        </w:rPr>
      </w:pPr>
      <w:r>
        <w:rPr>
          <w:b/>
          <w:bCs/>
        </w:rPr>
        <w:t>Experiment Comparison Details-</w:t>
      </w:r>
    </w:p>
    <w:p w14:paraId="4ABBB0F6" w14:textId="5115903D" w:rsidR="00CB0578" w:rsidRPr="001E4FDE" w:rsidRDefault="00CB0578" w:rsidP="00CB0578">
      <w:r w:rsidRPr="001E4FDE">
        <w:t>This page will show the comparison of Performance metrics</w:t>
      </w:r>
      <w:r w:rsidR="00C64483">
        <w:t xml:space="preserve"> </w:t>
      </w:r>
      <w:r w:rsidR="00BD4907">
        <w:t>and Accuracy score</w:t>
      </w:r>
      <w:r w:rsidRPr="001E4FDE">
        <w:t xml:space="preserve"> of the selected experiments</w:t>
      </w:r>
    </w:p>
    <w:p w14:paraId="1D80B6CB" w14:textId="77777777" w:rsidR="00CB0578" w:rsidRDefault="00CB0578" w:rsidP="00CB0578">
      <w:pPr>
        <w:keepNext/>
      </w:pPr>
      <w:r>
        <w:rPr>
          <w:noProof/>
        </w:rPr>
        <w:lastRenderedPageBreak/>
        <w:drawing>
          <wp:inline distT="0" distB="0" distL="0" distR="0" wp14:anchorId="55750097" wp14:editId="04A47381">
            <wp:extent cx="4794250" cy="339623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896" cy="3400945"/>
                    </a:xfrm>
                    <a:prstGeom prst="rect">
                      <a:avLst/>
                    </a:prstGeom>
                  </pic:spPr>
                </pic:pic>
              </a:graphicData>
            </a:graphic>
          </wp:inline>
        </w:drawing>
      </w:r>
    </w:p>
    <w:p w14:paraId="6DF15306" w14:textId="77777777" w:rsidR="00CB0578" w:rsidRPr="00597132" w:rsidRDefault="00CB0578" w:rsidP="00CB0578">
      <w:pPr>
        <w:pStyle w:val="Caption"/>
      </w:pPr>
      <w:r>
        <w:t xml:space="preserve">Figure </w:t>
      </w:r>
      <w:r w:rsidR="00C64483">
        <w:fldChar w:fldCharType="begin"/>
      </w:r>
      <w:r w:rsidR="00C64483">
        <w:instrText xml:space="preserve"> SEQ Figure \* ARABIC </w:instrText>
      </w:r>
      <w:r w:rsidR="00C64483">
        <w:fldChar w:fldCharType="separate"/>
      </w:r>
      <w:r>
        <w:rPr>
          <w:noProof/>
        </w:rPr>
        <w:t>29</w:t>
      </w:r>
      <w:r w:rsidR="00C64483">
        <w:rPr>
          <w:noProof/>
        </w:rPr>
        <w:fldChar w:fldCharType="end"/>
      </w:r>
      <w:r>
        <w:t>: Experiment Comparison Details Mock-up</w:t>
      </w:r>
    </w:p>
    <w:p w14:paraId="3D015313" w14:textId="5820BFD2" w:rsidR="00CB0578" w:rsidRDefault="00CB0578" w:rsidP="00CB0578">
      <w:pPr>
        <w:pStyle w:val="Heading4"/>
      </w:pPr>
      <w:bookmarkStart w:id="99" w:name="_Toc67070291"/>
      <w:r>
        <w:t>Validations</w:t>
      </w:r>
      <w:bookmarkEnd w:id="99"/>
    </w:p>
    <w:p w14:paraId="7B6BCBD4" w14:textId="3ECC47F7" w:rsidR="00CB0578" w:rsidRDefault="00CB0578" w:rsidP="0041093D">
      <w:pPr>
        <w:pStyle w:val="ListParagraph"/>
      </w:pPr>
      <w:r>
        <w:t>Only those experiments which are in Completed status can be compared</w:t>
      </w:r>
    </w:p>
    <w:p w14:paraId="3DF1AF77" w14:textId="434B56FE" w:rsidR="002C77FF" w:rsidRDefault="002C77FF" w:rsidP="0041093D">
      <w:pPr>
        <w:pStyle w:val="ListParagraph"/>
      </w:pPr>
      <w:r>
        <w:t>Only those experiments can be compared which have same target columns. When a user selects one experiment, all the other experiment</w:t>
      </w:r>
      <w:r w:rsidR="00C64483">
        <w:t>s</w:t>
      </w:r>
      <w:r>
        <w:t xml:space="preserve"> (in completed status) with same target column will get enabled for selection.</w:t>
      </w:r>
    </w:p>
    <w:p w14:paraId="0A30E6FE" w14:textId="77777777" w:rsidR="002C77FF" w:rsidRPr="00CB0578" w:rsidRDefault="002C77FF" w:rsidP="002C77FF">
      <w:pPr>
        <w:pStyle w:val="ListParagraph"/>
        <w:numPr>
          <w:ilvl w:val="0"/>
          <w:numId w:val="0"/>
        </w:numPr>
        <w:ind w:left="720"/>
      </w:pPr>
    </w:p>
    <w:p w14:paraId="3A36849D" w14:textId="2FBF6147" w:rsidR="00337F61" w:rsidRDefault="00337F61" w:rsidP="00337F61">
      <w:pPr>
        <w:pStyle w:val="Heading3"/>
      </w:pPr>
      <w:bookmarkStart w:id="100" w:name="_Toc67070292"/>
      <w:r>
        <w:t>Manual Modelling</w:t>
      </w:r>
      <w:bookmarkEnd w:id="100"/>
    </w:p>
    <w:p w14:paraId="2A1216DB" w14:textId="09B586AB" w:rsidR="00337F61" w:rsidRDefault="00337F61" w:rsidP="00337F61">
      <w:r>
        <w:t xml:space="preserve">To opt for modelling, user need to select the </w:t>
      </w:r>
      <w:r w:rsidRPr="00337F61">
        <w:rPr>
          <w:b/>
          <w:bCs/>
        </w:rPr>
        <w:t>Manual</w:t>
      </w:r>
      <w:r>
        <w:t xml:space="preserve"> option on Modelling Type page and click Start.</w:t>
      </w:r>
    </w:p>
    <w:p w14:paraId="13FC1289" w14:textId="0C8AFF02" w:rsidR="00337F61" w:rsidRDefault="00337F61" w:rsidP="00337F61">
      <w:r>
        <w:t>On selecting Manual Modelling, a parameter window will appear to configure the modelling parameters manually</w:t>
      </w:r>
    </w:p>
    <w:p w14:paraId="76F5D4B2" w14:textId="1922C6B8" w:rsidR="009F11C6" w:rsidRDefault="001E7AAB" w:rsidP="009F11C6">
      <w:pPr>
        <w:keepNext/>
      </w:pPr>
      <w:r>
        <w:rPr>
          <w:noProof/>
        </w:rPr>
        <w:lastRenderedPageBreak/>
        <w:drawing>
          <wp:inline distT="0" distB="0" distL="0" distR="0" wp14:anchorId="662E4EEB" wp14:editId="1B2C26A2">
            <wp:extent cx="5731510" cy="2186940"/>
            <wp:effectExtent l="19050" t="19050" r="2159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86940"/>
                    </a:xfrm>
                    <a:prstGeom prst="rect">
                      <a:avLst/>
                    </a:prstGeom>
                    <a:ln>
                      <a:solidFill>
                        <a:schemeClr val="tx1"/>
                      </a:solidFill>
                    </a:ln>
                  </pic:spPr>
                </pic:pic>
              </a:graphicData>
            </a:graphic>
          </wp:inline>
        </w:drawing>
      </w:r>
    </w:p>
    <w:p w14:paraId="4B65AFA4" w14:textId="48EB6668" w:rsidR="009F11C6" w:rsidRDefault="009F11C6" w:rsidP="009F11C6">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21</w:t>
      </w:r>
      <w:r w:rsidR="00C64483">
        <w:rPr>
          <w:noProof/>
        </w:rPr>
        <w:fldChar w:fldCharType="end"/>
      </w:r>
      <w:r>
        <w:t>: Manual Modelling Mock-up</w:t>
      </w:r>
    </w:p>
    <w:p w14:paraId="4A0DAB84" w14:textId="1E0C6B13" w:rsidR="009F11C6" w:rsidRDefault="009F11C6" w:rsidP="009F11C6">
      <w:pPr>
        <w:pStyle w:val="Heading4"/>
      </w:pPr>
      <w:bookmarkStart w:id="101" w:name="_Toc67070293"/>
      <w:r>
        <w:t>Split Dataset</w:t>
      </w:r>
      <w:bookmarkEnd w:id="101"/>
    </w:p>
    <w:p w14:paraId="5D74829B" w14:textId="5AC17C77" w:rsidR="009F11C6" w:rsidRDefault="009F11C6" w:rsidP="009F11C6">
      <w:r>
        <w:t>To configure the modelling manually, user need to first select one of the below Split method-</w:t>
      </w:r>
    </w:p>
    <w:p w14:paraId="4BD0CDCD" w14:textId="331D7121" w:rsidR="009F11C6" w:rsidRDefault="009F11C6" w:rsidP="0041093D">
      <w:pPr>
        <w:pStyle w:val="ListParagraph"/>
      </w:pPr>
      <w:r>
        <w:t>Cross Validation</w:t>
      </w:r>
    </w:p>
    <w:p w14:paraId="0B89D323" w14:textId="25A09460" w:rsidR="009F11C6" w:rsidRDefault="009F11C6" w:rsidP="0041093D">
      <w:pPr>
        <w:pStyle w:val="ListParagraph"/>
      </w:pPr>
      <w:r>
        <w:t>Train-Validation-Holdout</w:t>
      </w:r>
    </w:p>
    <w:p w14:paraId="1C68DB07" w14:textId="0F97CF35" w:rsidR="009F11C6" w:rsidRPr="0023236F" w:rsidRDefault="009F11C6" w:rsidP="0023236F">
      <w:pPr>
        <w:rPr>
          <w:b/>
          <w:bCs/>
          <w:u w:val="single"/>
        </w:rPr>
      </w:pPr>
      <w:r w:rsidRPr="0023236F">
        <w:rPr>
          <w:b/>
          <w:bCs/>
          <w:u w:val="single"/>
        </w:rPr>
        <w:t>Cross Validation</w:t>
      </w:r>
    </w:p>
    <w:p w14:paraId="21687BC3" w14:textId="7724A6C7" w:rsidR="00337F61" w:rsidRDefault="009F11C6" w:rsidP="00337F61">
      <w:r>
        <w:t>For cross validation split method, user need to provide following parameter-</w:t>
      </w:r>
    </w:p>
    <w:p w14:paraId="541F0B11" w14:textId="3C0E73AD" w:rsidR="009F11C6" w:rsidRDefault="009F11C6" w:rsidP="0041093D">
      <w:pPr>
        <w:pStyle w:val="ListParagraph"/>
      </w:pPr>
      <w:r>
        <w:t xml:space="preserve">No. of cross-validation (CV) folds </w:t>
      </w:r>
    </w:p>
    <w:p w14:paraId="11788B5E" w14:textId="66777FCD" w:rsidR="009F11C6" w:rsidRDefault="009F11C6" w:rsidP="0041093D">
      <w:pPr>
        <w:pStyle w:val="ListParagraph"/>
      </w:pPr>
      <w:r>
        <w:t>Holdout percentage</w:t>
      </w:r>
    </w:p>
    <w:p w14:paraId="116EDA41" w14:textId="7ECB2D94" w:rsidR="009F11C6" w:rsidRDefault="009F11C6" w:rsidP="0041093D">
      <w:pPr>
        <w:pStyle w:val="ListParagraph"/>
      </w:pPr>
      <w:r>
        <w:t>Random state</w:t>
      </w:r>
    </w:p>
    <w:p w14:paraId="03369883" w14:textId="77777777" w:rsidR="009F11C6" w:rsidRDefault="009F11C6" w:rsidP="009F11C6">
      <w:pPr>
        <w:keepNext/>
      </w:pPr>
      <w:r>
        <w:rPr>
          <w:noProof/>
        </w:rPr>
        <w:lastRenderedPageBreak/>
        <w:drawing>
          <wp:inline distT="0" distB="0" distL="0" distR="0" wp14:anchorId="283F4C1D" wp14:editId="30910A0F">
            <wp:extent cx="5731510" cy="30245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24505"/>
                    </a:xfrm>
                    <a:prstGeom prst="rect">
                      <a:avLst/>
                    </a:prstGeom>
                  </pic:spPr>
                </pic:pic>
              </a:graphicData>
            </a:graphic>
          </wp:inline>
        </w:drawing>
      </w:r>
    </w:p>
    <w:p w14:paraId="59160A5B" w14:textId="0A44991E" w:rsidR="009F11C6" w:rsidRDefault="009F11C6" w:rsidP="009F11C6">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22</w:t>
      </w:r>
      <w:r w:rsidR="00C64483">
        <w:rPr>
          <w:noProof/>
        </w:rPr>
        <w:fldChar w:fldCharType="end"/>
      </w:r>
      <w:r>
        <w:t xml:space="preserve">: Split Dataset </w:t>
      </w:r>
      <w:r w:rsidR="008E4F24">
        <w:t xml:space="preserve">- Cross Validation </w:t>
      </w:r>
      <w:r>
        <w:t>Mock-up</w:t>
      </w:r>
    </w:p>
    <w:p w14:paraId="5C7D1E2E" w14:textId="77777777" w:rsidR="008E4F24" w:rsidRDefault="008E4F24" w:rsidP="008E4F24">
      <w:pPr>
        <w:rPr>
          <w:b/>
          <w:bCs/>
          <w:u w:val="single"/>
        </w:rPr>
      </w:pPr>
      <w:r w:rsidRPr="0023236F">
        <w:rPr>
          <w:b/>
          <w:bCs/>
          <w:u w:val="single"/>
        </w:rPr>
        <w:t>Train-Validation-Holdout</w:t>
      </w:r>
    </w:p>
    <w:p w14:paraId="46FBAF0A" w14:textId="77777777" w:rsidR="008E4F24" w:rsidRDefault="008E4F24" w:rsidP="008E4F24">
      <w:r>
        <w:t>For Train-Validation-Holdout method, user need to select</w:t>
      </w:r>
    </w:p>
    <w:p w14:paraId="3A5C7AC7" w14:textId="77777777" w:rsidR="008E4F24" w:rsidRDefault="008E4F24" w:rsidP="0041093D">
      <w:pPr>
        <w:pStyle w:val="ListParagraph"/>
      </w:pPr>
      <w:r>
        <w:t>Split Ratio</w:t>
      </w:r>
    </w:p>
    <w:p w14:paraId="04B2DAB6" w14:textId="4473A894" w:rsidR="008E4F24" w:rsidRPr="008E4F24" w:rsidRDefault="008E4F24" w:rsidP="0041093D">
      <w:pPr>
        <w:pStyle w:val="ListParagraph"/>
      </w:pPr>
      <w:r>
        <w:t>Random State</w:t>
      </w:r>
      <w:r w:rsidR="007778FD">
        <w:t xml:space="preserve"> – Mandatory field</w:t>
      </w:r>
    </w:p>
    <w:p w14:paraId="573094D0" w14:textId="71AFCD0C" w:rsidR="008E4F24" w:rsidRDefault="00B65105" w:rsidP="009B4D5E">
      <w:r>
        <w:rPr>
          <w:noProof/>
        </w:rPr>
        <w:drawing>
          <wp:inline distT="0" distB="0" distL="0" distR="0" wp14:anchorId="005A2FB0" wp14:editId="7B9D6828">
            <wp:extent cx="4337050" cy="1514452"/>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7072" cy="1524935"/>
                    </a:xfrm>
                    <a:prstGeom prst="rect">
                      <a:avLst/>
                    </a:prstGeom>
                  </pic:spPr>
                </pic:pic>
              </a:graphicData>
            </a:graphic>
          </wp:inline>
        </w:drawing>
      </w:r>
    </w:p>
    <w:p w14:paraId="4BDF4D7E" w14:textId="11CB2789" w:rsidR="008E4F24" w:rsidRDefault="008E4F24" w:rsidP="008E4F24">
      <w:pPr>
        <w:pStyle w:val="Caption"/>
      </w:pPr>
      <w:r>
        <w:t xml:space="preserve">Figure </w:t>
      </w:r>
      <w:r w:rsidR="00C64483">
        <w:fldChar w:fldCharType="begin"/>
      </w:r>
      <w:r w:rsidR="00C64483">
        <w:instrText xml:space="preserve"> SEQ Figure \* ARABIC </w:instrText>
      </w:r>
      <w:r w:rsidR="00C64483">
        <w:fldChar w:fldCharType="separate"/>
      </w:r>
      <w:r>
        <w:rPr>
          <w:noProof/>
        </w:rPr>
        <w:t>23</w:t>
      </w:r>
      <w:r w:rsidR="00C64483">
        <w:rPr>
          <w:noProof/>
        </w:rPr>
        <w:fldChar w:fldCharType="end"/>
      </w:r>
      <w:r>
        <w:t>: Split Dataset - Train Validation Holdout Mock-up</w:t>
      </w:r>
    </w:p>
    <w:p w14:paraId="7228D306" w14:textId="187AB1E8" w:rsidR="0023236F" w:rsidRDefault="0023236F" w:rsidP="0023236F">
      <w:pPr>
        <w:pStyle w:val="Heading4"/>
      </w:pPr>
      <w:bookmarkStart w:id="102" w:name="_Toc67070294"/>
      <w:r>
        <w:t xml:space="preserve">Select </w:t>
      </w:r>
      <w:r w:rsidR="001E7AAB">
        <w:t>Model</w:t>
      </w:r>
      <w:bookmarkEnd w:id="102"/>
    </w:p>
    <w:p w14:paraId="6676F196" w14:textId="53CA4BFE" w:rsidR="0023236F" w:rsidRDefault="0023236F" w:rsidP="0023236F">
      <w:r>
        <w:t xml:space="preserve">Select one of the following </w:t>
      </w:r>
      <w:r w:rsidR="001E7AAB">
        <w:t>Models</w:t>
      </w:r>
      <w:r w:rsidR="007725B5">
        <w:t xml:space="preserve"> and click Next</w:t>
      </w:r>
      <w:r>
        <w:t>-</w:t>
      </w:r>
    </w:p>
    <w:p w14:paraId="46CE55E1" w14:textId="6A18D69D" w:rsidR="0023236F" w:rsidRDefault="0023236F" w:rsidP="0041093D">
      <w:pPr>
        <w:pStyle w:val="ListParagraph"/>
      </w:pPr>
      <w:r w:rsidRPr="0023236F">
        <w:t>Linear regression with SK Learn</w:t>
      </w:r>
    </w:p>
    <w:p w14:paraId="546E14D7" w14:textId="77777777" w:rsidR="0023236F" w:rsidRPr="0023236F" w:rsidRDefault="0023236F" w:rsidP="0041093D">
      <w:pPr>
        <w:pStyle w:val="ListParagraph"/>
      </w:pPr>
      <w:r w:rsidRPr="0023236F">
        <w:t>Linear Regression with Keras</w:t>
      </w:r>
    </w:p>
    <w:p w14:paraId="1D1D9FC4" w14:textId="11D1DB7A" w:rsidR="007725B5" w:rsidRDefault="001E7AAB" w:rsidP="007725B5">
      <w:pPr>
        <w:keepNext/>
      </w:pPr>
      <w:r>
        <w:rPr>
          <w:noProof/>
        </w:rPr>
        <w:lastRenderedPageBreak/>
        <w:drawing>
          <wp:inline distT="0" distB="0" distL="0" distR="0" wp14:anchorId="3ADDA492" wp14:editId="7C1C6B2B">
            <wp:extent cx="5731510" cy="309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93085"/>
                    </a:xfrm>
                    <a:prstGeom prst="rect">
                      <a:avLst/>
                    </a:prstGeom>
                  </pic:spPr>
                </pic:pic>
              </a:graphicData>
            </a:graphic>
          </wp:inline>
        </w:drawing>
      </w:r>
    </w:p>
    <w:p w14:paraId="1D30F1B7" w14:textId="3E8ACE13" w:rsidR="0023236F" w:rsidRDefault="007725B5" w:rsidP="007725B5">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24</w:t>
      </w:r>
      <w:r w:rsidR="00C64483">
        <w:rPr>
          <w:noProof/>
        </w:rPr>
        <w:fldChar w:fldCharType="end"/>
      </w:r>
      <w:r>
        <w:t xml:space="preserve">: Select </w:t>
      </w:r>
      <w:r w:rsidR="001E7AAB">
        <w:t>Model</w:t>
      </w:r>
      <w:r>
        <w:t xml:space="preserve"> Mock-up</w:t>
      </w:r>
    </w:p>
    <w:p w14:paraId="00E1F2D8" w14:textId="0471156C" w:rsidR="007725B5" w:rsidRDefault="007725B5" w:rsidP="007725B5">
      <w:pPr>
        <w:pStyle w:val="Heading4"/>
      </w:pPr>
      <w:bookmarkStart w:id="103" w:name="_Toc67070295"/>
      <w:r>
        <w:t>Hyperparameters</w:t>
      </w:r>
      <w:bookmarkEnd w:id="103"/>
    </w:p>
    <w:p w14:paraId="014F813E" w14:textId="4471943D" w:rsidR="007725B5" w:rsidRDefault="007725B5" w:rsidP="007725B5">
      <w:r>
        <w:t xml:space="preserve">If the user has selected, </w:t>
      </w:r>
      <w:r w:rsidRPr="00C64483">
        <w:rPr>
          <w:b/>
          <w:bCs/>
        </w:rPr>
        <w:t>Linear Regression with SK Learn method, then no hyperparameters are required</w:t>
      </w:r>
      <w:r>
        <w:t>. In case of Linear regression with Keras, user need to provide following hyperparameters-</w:t>
      </w:r>
    </w:p>
    <w:p w14:paraId="6AA2FCDB" w14:textId="3887ECD8" w:rsidR="00CD3E2D" w:rsidRDefault="00CF26ED" w:rsidP="0041093D">
      <w:pPr>
        <w:pStyle w:val="ListParagraph"/>
      </w:pPr>
      <w:r>
        <w:t>Learning Rate</w:t>
      </w:r>
    </w:p>
    <w:p w14:paraId="5195F714" w14:textId="1F673B08" w:rsidR="00CF26ED" w:rsidRDefault="00142491" w:rsidP="0041093D">
      <w:pPr>
        <w:pStyle w:val="ListParagraph"/>
      </w:pPr>
      <w:r>
        <w:t xml:space="preserve">No. of </w:t>
      </w:r>
      <w:r w:rsidR="00CF26ED">
        <w:t>Epoch</w:t>
      </w:r>
    </w:p>
    <w:p w14:paraId="52ED119A" w14:textId="15FA6C46" w:rsidR="00CF26ED" w:rsidRDefault="00CF26ED" w:rsidP="0041093D">
      <w:pPr>
        <w:pStyle w:val="ListParagraph"/>
      </w:pPr>
      <w:r>
        <w:t>Batch Size</w:t>
      </w:r>
    </w:p>
    <w:p w14:paraId="50FA8CBA" w14:textId="36BDE5E3" w:rsidR="00CF26ED" w:rsidRDefault="00CF26ED" w:rsidP="0041093D">
      <w:pPr>
        <w:pStyle w:val="ListParagraph"/>
      </w:pPr>
      <w:r>
        <w:t>L</w:t>
      </w:r>
      <w:r w:rsidR="005F19B4">
        <w:t>oss</w:t>
      </w:r>
    </w:p>
    <w:p w14:paraId="324076F3" w14:textId="572BE5F2" w:rsidR="00CF26ED" w:rsidRDefault="00CF26ED" w:rsidP="0041093D">
      <w:pPr>
        <w:pStyle w:val="ListParagraph"/>
      </w:pPr>
      <w:r>
        <w:t>Optimizer</w:t>
      </w:r>
    </w:p>
    <w:p w14:paraId="4A216502" w14:textId="6D4D7A0F" w:rsidR="00CF26ED" w:rsidRDefault="00CF26ED" w:rsidP="0041093D">
      <w:pPr>
        <w:pStyle w:val="ListParagraph"/>
      </w:pPr>
      <w:r>
        <w:t>Activation</w:t>
      </w:r>
    </w:p>
    <w:p w14:paraId="072FDA6C" w14:textId="77777777" w:rsidR="00142491" w:rsidRDefault="00142491" w:rsidP="00142491">
      <w:pPr>
        <w:keepNext/>
        <w:spacing w:line="240" w:lineRule="auto"/>
      </w:pPr>
      <w:r>
        <w:rPr>
          <w:noProof/>
        </w:rPr>
        <w:lastRenderedPageBreak/>
        <w:drawing>
          <wp:inline distT="0" distB="0" distL="0" distR="0" wp14:anchorId="64666B7B" wp14:editId="0091817D">
            <wp:extent cx="5731510" cy="29825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82595"/>
                    </a:xfrm>
                    <a:prstGeom prst="rect">
                      <a:avLst/>
                    </a:prstGeom>
                  </pic:spPr>
                </pic:pic>
              </a:graphicData>
            </a:graphic>
          </wp:inline>
        </w:drawing>
      </w:r>
    </w:p>
    <w:p w14:paraId="50508BCE" w14:textId="48F32A2D" w:rsidR="00142491" w:rsidRDefault="00142491" w:rsidP="00142491">
      <w:pPr>
        <w:pStyle w:val="Caption"/>
      </w:pPr>
      <w:r>
        <w:t xml:space="preserve">Figure </w:t>
      </w:r>
      <w:r w:rsidR="00C64483">
        <w:fldChar w:fldCharType="begin"/>
      </w:r>
      <w:r w:rsidR="00C64483">
        <w:instrText xml:space="preserve"> SEQ Figure \* ARABIC </w:instrText>
      </w:r>
      <w:r w:rsidR="00C64483">
        <w:fldChar w:fldCharType="separate"/>
      </w:r>
      <w:r w:rsidR="008E4F24">
        <w:rPr>
          <w:noProof/>
        </w:rPr>
        <w:t>25</w:t>
      </w:r>
      <w:r w:rsidR="00C64483">
        <w:rPr>
          <w:noProof/>
        </w:rPr>
        <w:fldChar w:fldCharType="end"/>
      </w:r>
      <w:r>
        <w:t>: Hyperparameters Mock-up</w:t>
      </w:r>
    </w:p>
    <w:p w14:paraId="14561FAC" w14:textId="26FCF3BD" w:rsidR="007725B5" w:rsidRDefault="00142491" w:rsidP="007725B5">
      <w:r>
        <w:t>After entering the parameters, user need to click Save. On clicking Save, user will be directed on modelling page</w:t>
      </w:r>
      <w:r w:rsidR="00CB0578">
        <w:t>. Here, on clicking Start button, to start Modelling, user will be required to Create experiment by providing name and description.</w:t>
      </w:r>
    </w:p>
    <w:p w14:paraId="31E10544" w14:textId="4F0A8D05" w:rsidR="00CB0578" w:rsidRDefault="00CB0578" w:rsidP="007725B5">
      <w:r>
        <w:t>Following details of thew experiments will be shown-</w:t>
      </w:r>
    </w:p>
    <w:p w14:paraId="45D588FF" w14:textId="77777777" w:rsidR="00CB0578" w:rsidRDefault="00CB0578" w:rsidP="0041093D">
      <w:pPr>
        <w:pStyle w:val="ListParagraph"/>
      </w:pPr>
      <w:r>
        <w:t>Experiment Name – On clicking the experiment name, Experiment Details window will open showing following details-</w:t>
      </w:r>
    </w:p>
    <w:p w14:paraId="2BF58152" w14:textId="77777777" w:rsidR="00CB0578" w:rsidRDefault="00C64483" w:rsidP="00BD4907">
      <w:pPr>
        <w:pStyle w:val="ListParagraph"/>
        <w:numPr>
          <w:ilvl w:val="1"/>
          <w:numId w:val="20"/>
        </w:numPr>
      </w:pPr>
      <w:hyperlink w:anchor="LearningCurves" w:history="1">
        <w:r w:rsidR="00CB0578" w:rsidRPr="00EB0BB1">
          <w:rPr>
            <w:rStyle w:val="Hyperlink"/>
            <w:sz w:val="22"/>
          </w:rPr>
          <w:t>Learning curves</w:t>
        </w:r>
      </w:hyperlink>
    </w:p>
    <w:p w14:paraId="046EE2BC" w14:textId="77777777" w:rsidR="00CB0578" w:rsidRDefault="00C64483" w:rsidP="00BD4907">
      <w:pPr>
        <w:pStyle w:val="ListParagraph"/>
        <w:numPr>
          <w:ilvl w:val="1"/>
          <w:numId w:val="20"/>
        </w:numPr>
      </w:pPr>
      <w:hyperlink w:anchor="FeatureImportance" w:history="1">
        <w:r w:rsidR="00CB0578" w:rsidRPr="00EB0BB1">
          <w:rPr>
            <w:rStyle w:val="Hyperlink"/>
            <w:sz w:val="22"/>
          </w:rPr>
          <w:t>Feature Importance</w:t>
        </w:r>
      </w:hyperlink>
    </w:p>
    <w:p w14:paraId="2CFD05C3" w14:textId="77777777" w:rsidR="00CB0578" w:rsidRDefault="00C64483" w:rsidP="00BD4907">
      <w:pPr>
        <w:pStyle w:val="ListParagraph"/>
        <w:numPr>
          <w:ilvl w:val="1"/>
          <w:numId w:val="20"/>
        </w:numPr>
      </w:pPr>
      <w:hyperlink w:anchor="PerformanceMetrics" w:history="1">
        <w:r w:rsidR="00CB0578" w:rsidRPr="00EB0BB1">
          <w:rPr>
            <w:rStyle w:val="Hyperlink"/>
            <w:sz w:val="22"/>
          </w:rPr>
          <w:t>Performance Metrics</w:t>
        </w:r>
      </w:hyperlink>
    </w:p>
    <w:p w14:paraId="01D2DDEA" w14:textId="77777777" w:rsidR="00CB0578" w:rsidRDefault="00C64483" w:rsidP="00BD4907">
      <w:pPr>
        <w:pStyle w:val="ListParagraph"/>
        <w:numPr>
          <w:ilvl w:val="1"/>
          <w:numId w:val="20"/>
        </w:numPr>
      </w:pPr>
      <w:hyperlink w:anchor="ModelSummary" w:history="1">
        <w:r w:rsidR="00CB0578" w:rsidRPr="00EB0BB1">
          <w:rPr>
            <w:rStyle w:val="Hyperlink"/>
            <w:sz w:val="22"/>
          </w:rPr>
          <w:t>Model Summary</w:t>
        </w:r>
      </w:hyperlink>
    </w:p>
    <w:p w14:paraId="119805D8" w14:textId="77777777" w:rsidR="00CB0578" w:rsidRDefault="00C64483" w:rsidP="00BD4907">
      <w:pPr>
        <w:pStyle w:val="ListParagraph"/>
        <w:numPr>
          <w:ilvl w:val="1"/>
          <w:numId w:val="20"/>
        </w:numPr>
      </w:pPr>
      <w:hyperlink w:anchor="ActualVsPrediction" w:history="1">
        <w:r w:rsidR="00CB0578" w:rsidRPr="00EB0BB1">
          <w:rPr>
            <w:rStyle w:val="Hyperlink"/>
            <w:sz w:val="22"/>
          </w:rPr>
          <w:t>Actual Vs Prediction</w:t>
        </w:r>
      </w:hyperlink>
    </w:p>
    <w:p w14:paraId="1024ECEA" w14:textId="77777777" w:rsidR="00CB0578" w:rsidRDefault="00CB0578" w:rsidP="0041093D">
      <w:pPr>
        <w:pStyle w:val="ListParagraph"/>
      </w:pPr>
      <w:r>
        <w:t>Model Name</w:t>
      </w:r>
    </w:p>
    <w:p w14:paraId="73A19563" w14:textId="77777777" w:rsidR="00CB0578" w:rsidRDefault="00CB0578" w:rsidP="0041093D">
      <w:pPr>
        <w:pStyle w:val="ListParagraph"/>
      </w:pPr>
      <w:r>
        <w:t>Dataset Name</w:t>
      </w:r>
    </w:p>
    <w:p w14:paraId="18ECE2A4" w14:textId="77777777" w:rsidR="00CB0578" w:rsidRDefault="00CB0578" w:rsidP="0041093D">
      <w:pPr>
        <w:pStyle w:val="ListParagraph"/>
      </w:pPr>
      <w:r>
        <w:t>Modelling Type – Auto or Manual</w:t>
      </w:r>
    </w:p>
    <w:p w14:paraId="52BF61CD" w14:textId="77777777" w:rsidR="00CB0578" w:rsidRDefault="00CB0578" w:rsidP="0041093D">
      <w:pPr>
        <w:pStyle w:val="ListParagraph"/>
      </w:pPr>
      <w:r>
        <w:t>Status – Running, Completed, Aborted</w:t>
      </w:r>
    </w:p>
    <w:p w14:paraId="7F7DC6C1" w14:textId="5BE1B7FD" w:rsidR="000E6C50" w:rsidRDefault="000E6C50" w:rsidP="0041093D">
      <w:pPr>
        <w:pStyle w:val="ListParagraph"/>
      </w:pPr>
      <w:r>
        <w:t xml:space="preserve">Cross Validation Score </w:t>
      </w:r>
    </w:p>
    <w:p w14:paraId="173EE542" w14:textId="59D86EF9" w:rsidR="000E6C50" w:rsidRDefault="000E6C50" w:rsidP="0041093D">
      <w:pPr>
        <w:pStyle w:val="ListParagraph"/>
      </w:pPr>
      <w:r>
        <w:t xml:space="preserve">Holdout Score </w:t>
      </w:r>
    </w:p>
    <w:p w14:paraId="30BD534A" w14:textId="77777777" w:rsidR="00CB0578" w:rsidRDefault="00CB0578" w:rsidP="00CB0578">
      <w:pPr>
        <w:rPr>
          <w:b/>
          <w:bCs/>
        </w:rPr>
      </w:pPr>
    </w:p>
    <w:p w14:paraId="099DE1DF" w14:textId="56B78B1C" w:rsidR="00CB0578" w:rsidRDefault="00CB0578" w:rsidP="00CB0578">
      <w:r w:rsidRPr="00CB0578">
        <w:rPr>
          <w:b/>
          <w:bCs/>
        </w:rPr>
        <w:t>Note</w:t>
      </w:r>
      <w:r>
        <w:t xml:space="preserve"> – User can choose to see only </w:t>
      </w:r>
      <w:r w:rsidR="00895AC8">
        <w:t>R</w:t>
      </w:r>
      <w:r>
        <w:t>unning or All the experiments by setting up the filer</w:t>
      </w:r>
    </w:p>
    <w:p w14:paraId="5F2638A5" w14:textId="77777777" w:rsidR="00CB0578" w:rsidRDefault="00CB0578" w:rsidP="00CB0578"/>
    <w:p w14:paraId="5AFD2535" w14:textId="5450C06D" w:rsidR="00CB0578" w:rsidRDefault="00CB0578" w:rsidP="00CB0578">
      <w:r>
        <w:t xml:space="preserve">User can select the experiments in Completed Status and click </w:t>
      </w:r>
      <w:hyperlink w:anchor="CompareExperiment" w:history="1">
        <w:r w:rsidRPr="00CB0578">
          <w:rPr>
            <w:rStyle w:val="Hyperlink"/>
            <w:sz w:val="22"/>
          </w:rPr>
          <w:t>Compare</w:t>
        </w:r>
      </w:hyperlink>
      <w:r>
        <w:t xml:space="preserve"> to compare the experiments.</w:t>
      </w:r>
    </w:p>
    <w:p w14:paraId="38F2EE63" w14:textId="6DC7AD97" w:rsidR="00DA19BD" w:rsidRDefault="00DA19BD" w:rsidP="00DA19BD">
      <w:pPr>
        <w:pStyle w:val="Heading4"/>
      </w:pPr>
      <w:bookmarkStart w:id="104" w:name="_Toc67070296"/>
      <w:r>
        <w:t>Validations</w:t>
      </w:r>
      <w:bookmarkEnd w:id="104"/>
    </w:p>
    <w:p w14:paraId="205B6CA6" w14:textId="6E63DA45" w:rsidR="00DA19BD" w:rsidRPr="00DA19BD" w:rsidRDefault="00DA19BD" w:rsidP="00DA19BD">
      <w:pPr>
        <w:pStyle w:val="ListParagraph"/>
        <w:numPr>
          <w:ilvl w:val="0"/>
          <w:numId w:val="31"/>
        </w:numPr>
      </w:pPr>
      <w:r>
        <w:t>All the hyperparameters are mandatory to be entered by user</w:t>
      </w:r>
    </w:p>
    <w:p w14:paraId="0B433096" w14:textId="3A7911A5" w:rsidR="006B64A4" w:rsidRDefault="006B64A4" w:rsidP="006B64A4">
      <w:pPr>
        <w:pStyle w:val="Heading2"/>
      </w:pPr>
      <w:bookmarkStart w:id="105" w:name="_Toc67070297"/>
      <w:r>
        <w:t>Formulas/Logic used</w:t>
      </w:r>
      <w:bookmarkEnd w:id="105"/>
    </w:p>
    <w:p w14:paraId="38261F9C" w14:textId="2240235D" w:rsidR="006B64A4" w:rsidRDefault="006B64A4" w:rsidP="006B64A4">
      <w:pPr>
        <w:pStyle w:val="Heading3"/>
      </w:pPr>
      <w:bookmarkStart w:id="106" w:name="DataDetailPage"/>
      <w:bookmarkStart w:id="107" w:name="DistributionGraph"/>
      <w:bookmarkStart w:id="108" w:name="_1._Distribution_Graph"/>
      <w:bookmarkStart w:id="109" w:name="_Toc67070298"/>
      <w:bookmarkEnd w:id="106"/>
      <w:bookmarkEnd w:id="107"/>
      <w:bookmarkEnd w:id="108"/>
      <w:r>
        <w:t>1. Distribution Graph</w:t>
      </w:r>
      <w:bookmarkEnd w:id="109"/>
    </w:p>
    <w:p w14:paraId="46B20546" w14:textId="77777777" w:rsidR="006B64A4" w:rsidRDefault="006B64A4" w:rsidP="006B64A4">
      <w:pPr>
        <w:rPr>
          <w:bCs/>
        </w:rPr>
      </w:pPr>
      <w:r w:rsidRPr="00AB6BFA">
        <w:rPr>
          <w:bCs/>
        </w:rPr>
        <w:t xml:space="preserve">To plot the graph, bins are decided on </w:t>
      </w:r>
      <w:r>
        <w:rPr>
          <w:bCs/>
        </w:rPr>
        <w:t xml:space="preserve">based on </w:t>
      </w:r>
      <w:r w:rsidRPr="006B64A4">
        <w:rPr>
          <w:b/>
        </w:rPr>
        <w:t>Freedman – Diaconis formula</w:t>
      </w:r>
    </w:p>
    <w:p w14:paraId="36812E0A" w14:textId="70009F4E" w:rsidR="006B64A4" w:rsidRDefault="001B30CD" w:rsidP="0041093D">
      <w:pPr>
        <w:pStyle w:val="ListParagraph"/>
      </w:pPr>
      <w:r>
        <w:t>Histogram</w:t>
      </w:r>
      <w:r w:rsidR="006B64A4">
        <w:t xml:space="preserve"> graphs </w:t>
      </w:r>
      <w:r w:rsidR="00601114">
        <w:t>will be</w:t>
      </w:r>
      <w:r w:rsidR="006B64A4">
        <w:t xml:space="preserve"> plotted with the bins in the range of 2-20</w:t>
      </w:r>
    </w:p>
    <w:p w14:paraId="503D29C1" w14:textId="0EE349D0" w:rsidR="006B64A4" w:rsidRPr="00AB6BFA" w:rsidRDefault="001B30CD" w:rsidP="0041093D">
      <w:pPr>
        <w:pStyle w:val="ListParagraph"/>
      </w:pPr>
      <w:r>
        <w:t>Count graph will be plotted for all the unique values of the column</w:t>
      </w:r>
      <w:r w:rsidR="006B64A4" w:rsidRPr="006B64A4">
        <w:rPr>
          <w:noProof/>
          <w:bdr w:val="single" w:sz="4" w:space="0" w:color="auto"/>
        </w:rPr>
        <w:drawing>
          <wp:inline distT="0" distB="0" distL="0" distR="0" wp14:anchorId="0C045603" wp14:editId="07D12BFA">
            <wp:extent cx="2777013" cy="1020818"/>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3938" cy="1030716"/>
                    </a:xfrm>
                    <a:prstGeom prst="rect">
                      <a:avLst/>
                    </a:prstGeom>
                  </pic:spPr>
                </pic:pic>
              </a:graphicData>
            </a:graphic>
          </wp:inline>
        </w:drawing>
      </w:r>
    </w:p>
    <w:p w14:paraId="119971DE" w14:textId="419B14B8" w:rsidR="006B64A4" w:rsidRDefault="006B64A4" w:rsidP="006B64A4">
      <w:pPr>
        <w:pStyle w:val="Heading3"/>
      </w:pPr>
      <w:bookmarkStart w:id="110" w:name="_2._Datatype_Determination"/>
      <w:bookmarkStart w:id="111" w:name="_Toc67070299"/>
      <w:bookmarkEnd w:id="110"/>
      <w:r>
        <w:t xml:space="preserve">2. </w:t>
      </w:r>
      <w:bookmarkStart w:id="112" w:name="DatatypeDetermination"/>
      <w:bookmarkEnd w:id="112"/>
      <w:r>
        <w:t>Datatype Determination</w:t>
      </w:r>
      <w:bookmarkEnd w:id="111"/>
    </w:p>
    <w:p w14:paraId="227BD0F2" w14:textId="51B65DA1" w:rsidR="006B64A4" w:rsidRDefault="006B64A4" w:rsidP="006B64A4">
      <w:pPr>
        <w:spacing w:before="0" w:after="0" w:line="240" w:lineRule="auto"/>
      </w:pPr>
      <w:r>
        <w:t>Application is r</w:t>
      </w:r>
      <w:r w:rsidRPr="006B64A4">
        <w:t>eading the C</w:t>
      </w:r>
      <w:r w:rsidR="001B30CD">
        <w:t>SV</w:t>
      </w:r>
      <w:r w:rsidRPr="006B64A4">
        <w:t xml:space="preserve"> file (dataset) using pandas library and based on </w:t>
      </w:r>
      <w:r w:rsidR="001B30CD">
        <w:t>that datatype will be defined</w:t>
      </w:r>
      <w:r w:rsidR="00744729">
        <w:t>-</w:t>
      </w:r>
    </w:p>
    <w:p w14:paraId="5C32D575" w14:textId="77777777" w:rsidR="00744729" w:rsidRDefault="00744729" w:rsidP="006B64A4">
      <w:pPr>
        <w:spacing w:before="0" w:after="0" w:line="240" w:lineRule="auto"/>
      </w:pPr>
    </w:p>
    <w:p w14:paraId="3DD729FA" w14:textId="02723B0F" w:rsidR="006B64A4" w:rsidRDefault="006B64A4" w:rsidP="006B64A4">
      <w:pPr>
        <w:spacing w:before="0" w:after="0" w:line="240" w:lineRule="auto"/>
      </w:pPr>
    </w:p>
    <w:tbl>
      <w:tblPr>
        <w:tblStyle w:val="TableGrid"/>
        <w:tblW w:w="0" w:type="auto"/>
        <w:tblLook w:val="04A0" w:firstRow="1" w:lastRow="0" w:firstColumn="1" w:lastColumn="0" w:noHBand="0" w:noVBand="1"/>
      </w:tblPr>
      <w:tblGrid>
        <w:gridCol w:w="4352"/>
        <w:gridCol w:w="4352"/>
      </w:tblGrid>
      <w:tr w:rsidR="006B64A4" w14:paraId="562058DF" w14:textId="77777777" w:rsidTr="00F108C8">
        <w:trPr>
          <w:trHeight w:val="361"/>
        </w:trPr>
        <w:tc>
          <w:tcPr>
            <w:tcW w:w="4352" w:type="dxa"/>
          </w:tcPr>
          <w:p w14:paraId="13BA19C8" w14:textId="63DC3DA6" w:rsidR="006B64A4" w:rsidRPr="00744729" w:rsidRDefault="006B64A4" w:rsidP="006B64A4">
            <w:pPr>
              <w:spacing w:before="0" w:after="0" w:line="240" w:lineRule="auto"/>
              <w:rPr>
                <w:b/>
                <w:bCs/>
              </w:rPr>
            </w:pPr>
            <w:r w:rsidRPr="00744729">
              <w:rPr>
                <w:b/>
                <w:bCs/>
              </w:rPr>
              <w:t xml:space="preserve">Datatype </w:t>
            </w:r>
            <w:r w:rsidR="0047566B" w:rsidRPr="00744729">
              <w:rPr>
                <w:b/>
                <w:bCs/>
              </w:rPr>
              <w:t>based on pandas library</w:t>
            </w:r>
          </w:p>
        </w:tc>
        <w:tc>
          <w:tcPr>
            <w:tcW w:w="4352" w:type="dxa"/>
          </w:tcPr>
          <w:p w14:paraId="657BB6CA" w14:textId="54128CDD" w:rsidR="006B64A4" w:rsidRPr="00744729" w:rsidRDefault="001B30CD" w:rsidP="006B64A4">
            <w:pPr>
              <w:spacing w:before="0" w:after="0" w:line="240" w:lineRule="auto"/>
              <w:rPr>
                <w:b/>
                <w:bCs/>
              </w:rPr>
            </w:pPr>
            <w:r w:rsidRPr="00744729">
              <w:rPr>
                <w:b/>
                <w:bCs/>
              </w:rPr>
              <w:t xml:space="preserve">Datatype </w:t>
            </w:r>
            <w:r w:rsidR="006B64A4" w:rsidRPr="00744729">
              <w:rPr>
                <w:b/>
                <w:bCs/>
              </w:rPr>
              <w:t>to be assigned</w:t>
            </w:r>
            <w:r w:rsidR="0047566B" w:rsidRPr="00744729">
              <w:rPr>
                <w:b/>
                <w:bCs/>
              </w:rPr>
              <w:t xml:space="preserve"> on Schema Mapping</w:t>
            </w:r>
          </w:p>
        </w:tc>
      </w:tr>
      <w:tr w:rsidR="006B64A4" w14:paraId="179D9089" w14:textId="77777777" w:rsidTr="00F108C8">
        <w:trPr>
          <w:trHeight w:val="347"/>
        </w:trPr>
        <w:tc>
          <w:tcPr>
            <w:tcW w:w="4352" w:type="dxa"/>
          </w:tcPr>
          <w:p w14:paraId="31FE35A9" w14:textId="5DCE48F2" w:rsidR="006B64A4" w:rsidRPr="006B64A4" w:rsidRDefault="006B64A4" w:rsidP="006B64A4">
            <w:pPr>
              <w:spacing w:before="0" w:after="0" w:line="240" w:lineRule="auto"/>
              <w:rPr>
                <w:rFonts w:ascii="Segoe UI" w:eastAsia="Times New Roman" w:hAnsi="Segoe UI" w:cs="Segoe UI"/>
                <w:color w:val="auto"/>
                <w:sz w:val="21"/>
                <w:szCs w:val="21"/>
                <w:lang w:val="en-US"/>
              </w:rPr>
            </w:pPr>
            <w:r w:rsidRPr="006B64A4">
              <w:t>float64,</w:t>
            </w:r>
            <w:r>
              <w:t xml:space="preserve"> </w:t>
            </w:r>
            <w:r w:rsidRPr="006B64A4">
              <w:t>float32,</w:t>
            </w:r>
            <w:r>
              <w:t xml:space="preserve"> </w:t>
            </w:r>
            <w:r w:rsidRPr="006B64A4">
              <w:t>int32,</w:t>
            </w:r>
            <w:r>
              <w:t xml:space="preserve"> </w:t>
            </w:r>
            <w:r w:rsidRPr="006B64A4">
              <w:t>int64</w:t>
            </w:r>
          </w:p>
        </w:tc>
        <w:tc>
          <w:tcPr>
            <w:tcW w:w="4352" w:type="dxa"/>
          </w:tcPr>
          <w:p w14:paraId="005D5549" w14:textId="3CCD033A" w:rsidR="006B64A4" w:rsidRDefault="006B64A4" w:rsidP="006B64A4">
            <w:pPr>
              <w:spacing w:before="0" w:after="0" w:line="240" w:lineRule="auto"/>
            </w:pPr>
            <w:r>
              <w:t>Numerical</w:t>
            </w:r>
          </w:p>
        </w:tc>
      </w:tr>
      <w:tr w:rsidR="006B64A4" w14:paraId="6C647B02" w14:textId="77777777" w:rsidTr="00F108C8">
        <w:trPr>
          <w:trHeight w:val="361"/>
        </w:trPr>
        <w:tc>
          <w:tcPr>
            <w:tcW w:w="4352" w:type="dxa"/>
          </w:tcPr>
          <w:p w14:paraId="12BEA866" w14:textId="24F9FB3F" w:rsidR="006B64A4" w:rsidRPr="006B64A4" w:rsidRDefault="006B64A4" w:rsidP="006B64A4">
            <w:pPr>
              <w:spacing w:before="0" w:after="0" w:line="240" w:lineRule="auto"/>
              <w:rPr>
                <w:rFonts w:ascii="Segoe UI" w:eastAsia="Times New Roman" w:hAnsi="Segoe UI" w:cs="Segoe UI"/>
                <w:color w:val="auto"/>
                <w:sz w:val="21"/>
                <w:szCs w:val="21"/>
                <w:lang w:val="en-US"/>
              </w:rPr>
            </w:pPr>
            <w:r w:rsidRPr="006B64A4">
              <w:t>object (String)</w:t>
            </w:r>
          </w:p>
        </w:tc>
        <w:tc>
          <w:tcPr>
            <w:tcW w:w="4352" w:type="dxa"/>
          </w:tcPr>
          <w:p w14:paraId="374EFD9F" w14:textId="5A04674B" w:rsidR="006B64A4" w:rsidRDefault="006B64A4" w:rsidP="006B64A4">
            <w:pPr>
              <w:spacing w:before="0" w:after="0" w:line="240" w:lineRule="auto"/>
            </w:pPr>
            <w:r>
              <w:t>Text</w:t>
            </w:r>
          </w:p>
        </w:tc>
      </w:tr>
      <w:tr w:rsidR="006B64A4" w14:paraId="1FC89849" w14:textId="77777777" w:rsidTr="001B30CD">
        <w:trPr>
          <w:trHeight w:val="53"/>
        </w:trPr>
        <w:tc>
          <w:tcPr>
            <w:tcW w:w="4352" w:type="dxa"/>
          </w:tcPr>
          <w:p w14:paraId="65CFDB42" w14:textId="58A017C3" w:rsidR="006B64A4" w:rsidRPr="00F108C8" w:rsidRDefault="00C0352F" w:rsidP="006B64A4">
            <w:pPr>
              <w:spacing w:before="0" w:after="0" w:line="240" w:lineRule="auto"/>
            </w:pPr>
            <w:r w:rsidRPr="00C0352F">
              <w:t>datetime64[ns]</w:t>
            </w:r>
          </w:p>
        </w:tc>
        <w:tc>
          <w:tcPr>
            <w:tcW w:w="4352" w:type="dxa"/>
          </w:tcPr>
          <w:p w14:paraId="721B6397" w14:textId="7462F1FA" w:rsidR="006B64A4" w:rsidRDefault="00C0352F" w:rsidP="006B64A4">
            <w:pPr>
              <w:spacing w:before="0" w:after="0" w:line="240" w:lineRule="auto"/>
            </w:pPr>
            <w:r>
              <w:t>Timestamp</w:t>
            </w:r>
          </w:p>
        </w:tc>
      </w:tr>
      <w:tr w:rsidR="006B64A4" w14:paraId="1AB2B06F" w14:textId="77777777" w:rsidTr="00F108C8">
        <w:trPr>
          <w:trHeight w:val="361"/>
        </w:trPr>
        <w:tc>
          <w:tcPr>
            <w:tcW w:w="4352" w:type="dxa"/>
          </w:tcPr>
          <w:p w14:paraId="6D86E8E1" w14:textId="6B068359" w:rsidR="006B64A4" w:rsidRDefault="0047566B" w:rsidP="006B64A4">
            <w:pPr>
              <w:spacing w:before="0" w:after="0" w:line="240" w:lineRule="auto"/>
            </w:pPr>
            <w:r>
              <w:t>string</w:t>
            </w:r>
            <w:r w:rsidR="00C0352F" w:rsidRPr="00C0352F">
              <w:t xml:space="preserve"> of comma </w:t>
            </w:r>
            <w:r w:rsidR="00DF224D" w:rsidRPr="00C0352F">
              <w:t>separated</w:t>
            </w:r>
            <w:r w:rsidR="00C0352F" w:rsidRPr="00C0352F">
              <w:t xml:space="preserve"> values</w:t>
            </w:r>
          </w:p>
        </w:tc>
        <w:tc>
          <w:tcPr>
            <w:tcW w:w="4352" w:type="dxa"/>
          </w:tcPr>
          <w:p w14:paraId="6BA10110" w14:textId="149112E9" w:rsidR="006B64A4" w:rsidRDefault="00DF224D" w:rsidP="006B64A4">
            <w:pPr>
              <w:spacing w:before="0" w:after="0" w:line="240" w:lineRule="auto"/>
            </w:pPr>
            <w:r w:rsidRPr="00DF224D">
              <w:t>Categorical list</w:t>
            </w:r>
          </w:p>
        </w:tc>
      </w:tr>
      <w:tr w:rsidR="00DF224D" w14:paraId="2E4AA319" w14:textId="77777777" w:rsidTr="00F108C8">
        <w:trPr>
          <w:trHeight w:val="347"/>
        </w:trPr>
        <w:tc>
          <w:tcPr>
            <w:tcW w:w="4352" w:type="dxa"/>
          </w:tcPr>
          <w:p w14:paraId="1FA4E2FC" w14:textId="412A4635" w:rsidR="00DF224D" w:rsidRPr="00C0352F" w:rsidRDefault="00DF224D" w:rsidP="00C0352F">
            <w:pPr>
              <w:spacing w:before="0" w:after="0" w:line="240" w:lineRule="auto"/>
            </w:pPr>
            <w:r w:rsidRPr="00DF224D">
              <w:t>(unique column values/total rows) &lt; 20%</w:t>
            </w:r>
          </w:p>
        </w:tc>
        <w:tc>
          <w:tcPr>
            <w:tcW w:w="4352" w:type="dxa"/>
          </w:tcPr>
          <w:p w14:paraId="13A4A495" w14:textId="17E1814E" w:rsidR="00DF224D" w:rsidRPr="00DF224D" w:rsidRDefault="00DF224D" w:rsidP="006B64A4">
            <w:pPr>
              <w:spacing w:before="0" w:after="0" w:line="240" w:lineRule="auto"/>
            </w:pPr>
            <w:r>
              <w:t>Categorical</w:t>
            </w:r>
          </w:p>
        </w:tc>
      </w:tr>
    </w:tbl>
    <w:p w14:paraId="73505CC1" w14:textId="77777777" w:rsidR="006B64A4" w:rsidRPr="006B64A4" w:rsidRDefault="006B64A4" w:rsidP="006B64A4">
      <w:pPr>
        <w:spacing w:before="0" w:after="0" w:line="240" w:lineRule="auto"/>
      </w:pPr>
    </w:p>
    <w:p w14:paraId="04D5541F" w14:textId="278C6DC1" w:rsidR="002329A0" w:rsidRDefault="00C64483" w:rsidP="009C742F">
      <w:pPr>
        <w:pStyle w:val="Heading3"/>
      </w:pPr>
      <w:bookmarkStart w:id="113" w:name="UploadDataset"/>
      <w:bookmarkStart w:id="114" w:name="_Toc67070300"/>
      <w:bookmarkEnd w:id="113"/>
      <w:r>
        <w:t>3</w:t>
      </w:r>
      <w:r w:rsidR="002329A0">
        <w:t>. Upload Dataset</w:t>
      </w:r>
      <w:bookmarkEnd w:id="114"/>
    </w:p>
    <w:p w14:paraId="320F2589" w14:textId="605A1881" w:rsidR="002329A0" w:rsidRDefault="002329A0" w:rsidP="00717C24">
      <w:r>
        <w:t xml:space="preserve">When user uploads a dataset in the system, it’s duplicate will be created in backend. This </w:t>
      </w:r>
      <w:r w:rsidR="005F417C">
        <w:t>d</w:t>
      </w:r>
      <w:r>
        <w:t>uplicate dataset</w:t>
      </w:r>
      <w:r w:rsidR="005F417C">
        <w:t xml:space="preserve"> will be used for further operations in Schema Mapping.</w:t>
      </w:r>
      <w:r>
        <w:t xml:space="preserve"> </w:t>
      </w:r>
    </w:p>
    <w:p w14:paraId="7B6AE8B9" w14:textId="4C62B853" w:rsidR="005F417C" w:rsidRDefault="005F417C" w:rsidP="00717C24">
      <w:r>
        <w:lastRenderedPageBreak/>
        <w:t>Ex-</w:t>
      </w:r>
    </w:p>
    <w:p w14:paraId="02461854" w14:textId="2D211327" w:rsidR="005F417C" w:rsidRDefault="005F417C" w:rsidP="0041093D">
      <w:pPr>
        <w:pStyle w:val="ListParagraph"/>
      </w:pPr>
      <w:r>
        <w:t>User has uploaded Dataset 1 with column A, B, and C</w:t>
      </w:r>
    </w:p>
    <w:p w14:paraId="68E8866C" w14:textId="6F29FB84" w:rsidR="005F417C" w:rsidRDefault="005F417C" w:rsidP="0041093D">
      <w:pPr>
        <w:pStyle w:val="ListParagraph"/>
      </w:pPr>
      <w:r>
        <w:t>Dataset 2, which is duplicate of dataset 1, will be created in backend</w:t>
      </w:r>
    </w:p>
    <w:p w14:paraId="20CDE105" w14:textId="77777777" w:rsidR="005F417C" w:rsidRDefault="005F417C" w:rsidP="0041093D">
      <w:pPr>
        <w:pStyle w:val="ListParagraph"/>
      </w:pPr>
      <w:r>
        <w:t>User selects Dataset 1 from frontend for Project 1</w:t>
      </w:r>
    </w:p>
    <w:p w14:paraId="38A2E459" w14:textId="140107A2" w:rsidR="005F417C" w:rsidRDefault="005F417C" w:rsidP="0041093D">
      <w:pPr>
        <w:pStyle w:val="ListParagraph"/>
      </w:pPr>
      <w:r>
        <w:t>From Backend, Dataset 2 (duplicate of dataset 1) will get associated with Project 1</w:t>
      </w:r>
    </w:p>
    <w:p w14:paraId="068E8ACD" w14:textId="45852F33" w:rsidR="005F417C" w:rsidRDefault="005F417C" w:rsidP="0041093D">
      <w:pPr>
        <w:pStyle w:val="ListParagraph"/>
      </w:pPr>
      <w:r>
        <w:t xml:space="preserve">In data cleanup page, user has cleaned up dataset and clicked </w:t>
      </w:r>
      <w:r w:rsidRPr="00E34AEE">
        <w:rPr>
          <w:b/>
          <w:bCs/>
        </w:rPr>
        <w:t>Save</w:t>
      </w:r>
      <w:r>
        <w:t>, Dataset 2 will get updated and get associated with Project 1</w:t>
      </w:r>
    </w:p>
    <w:p w14:paraId="21708621" w14:textId="3F00A5F4" w:rsidR="005F417C" w:rsidRDefault="005F417C" w:rsidP="0041093D">
      <w:pPr>
        <w:pStyle w:val="ListParagraph"/>
      </w:pPr>
      <w:r>
        <w:t xml:space="preserve">In data cleanup page, user has cleaned up data and clicked </w:t>
      </w:r>
      <w:r w:rsidRPr="00E34AEE">
        <w:rPr>
          <w:b/>
          <w:bCs/>
        </w:rPr>
        <w:t>Save As</w:t>
      </w:r>
      <w:r>
        <w:t>, Dataset 3 will be created with new changes and will be available in Dataset Master to be used for other projects</w:t>
      </w:r>
    </w:p>
    <w:p w14:paraId="692BB51A" w14:textId="6E49DCE1" w:rsidR="00E26619" w:rsidRDefault="00E26619" w:rsidP="00E43F92">
      <w:bookmarkStart w:id="115" w:name="SaveInSchemaMapping"/>
      <w:bookmarkEnd w:id="115"/>
    </w:p>
    <w:p w14:paraId="48C6AB9C" w14:textId="413075D8" w:rsidR="00504C6E" w:rsidRPr="006B64A4" w:rsidRDefault="00504C6E" w:rsidP="00717C24">
      <w:r>
        <w:t xml:space="preserve"> </w:t>
      </w:r>
    </w:p>
    <w:sectPr w:rsidR="00504C6E" w:rsidRPr="006B64A4" w:rsidSect="006C171E">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6A040" w14:textId="77777777" w:rsidR="00890AFE" w:rsidRDefault="00890AFE" w:rsidP="006301C9">
      <w:r>
        <w:separator/>
      </w:r>
    </w:p>
  </w:endnote>
  <w:endnote w:type="continuationSeparator" w:id="0">
    <w:p w14:paraId="6B5EAEA4" w14:textId="77777777" w:rsidR="00890AFE" w:rsidRDefault="00890AFE" w:rsidP="00630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Tahoma">
    <w:panose1 w:val="020B0604030504040204"/>
    <w:charset w:val="00"/>
    <w:family w:val="swiss"/>
    <w:pitch w:val="variable"/>
    <w:sig w:usb0="E1002EFF" w:usb1="C000605B" w:usb2="00000029" w:usb3="00000000" w:csb0="000101FF"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099005"/>
      <w:docPartObj>
        <w:docPartGallery w:val="Page Numbers (Bottom of Page)"/>
        <w:docPartUnique/>
      </w:docPartObj>
    </w:sdtPr>
    <w:sdtEndPr>
      <w:rPr>
        <w:noProof/>
      </w:rPr>
    </w:sdtEndPr>
    <w:sdtContent>
      <w:p w14:paraId="68BF659D" w14:textId="4681F8C5" w:rsidR="000B18E4" w:rsidRDefault="000B18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A6D88B" w14:textId="7594CE68" w:rsidR="000B18E4" w:rsidRDefault="000B1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F5FF13" w14:textId="77777777" w:rsidR="00890AFE" w:rsidRDefault="00890AFE" w:rsidP="006301C9">
      <w:r>
        <w:separator/>
      </w:r>
    </w:p>
  </w:footnote>
  <w:footnote w:type="continuationSeparator" w:id="0">
    <w:p w14:paraId="3220C433" w14:textId="77777777" w:rsidR="00890AFE" w:rsidRDefault="00890AFE" w:rsidP="00630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69912" w14:textId="36B9A052" w:rsidR="000B18E4" w:rsidRPr="00840859" w:rsidRDefault="000B18E4" w:rsidP="00270B8B">
    <w:pPr>
      <w:pStyle w:val="Header"/>
    </w:pPr>
    <w:r>
      <w:t>MLaaS-Requirement Document</w:t>
    </w:r>
    <w:r w:rsidRPr="00B85A35">
      <w:ptab w:relativeTo="margin" w:alignment="right" w:leader="none"/>
    </w:r>
    <w:r w:rsidRPr="00B85A35">
      <w:t>www.infosenseglobal.com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3447"/>
    <w:multiLevelType w:val="hybridMultilevel"/>
    <w:tmpl w:val="9A16D49E"/>
    <w:lvl w:ilvl="0" w:tplc="6E88F92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96F52"/>
    <w:multiLevelType w:val="hybridMultilevel"/>
    <w:tmpl w:val="D01A0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D6618"/>
    <w:multiLevelType w:val="hybridMultilevel"/>
    <w:tmpl w:val="0CA69C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805E7"/>
    <w:multiLevelType w:val="hybridMultilevel"/>
    <w:tmpl w:val="5C129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87265"/>
    <w:multiLevelType w:val="hybridMultilevel"/>
    <w:tmpl w:val="D3CA75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15F66"/>
    <w:multiLevelType w:val="multilevel"/>
    <w:tmpl w:val="10BA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50AE8"/>
    <w:multiLevelType w:val="hybridMultilevel"/>
    <w:tmpl w:val="88DCDD8C"/>
    <w:lvl w:ilvl="0" w:tplc="FDF09E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553ED"/>
    <w:multiLevelType w:val="hybridMultilevel"/>
    <w:tmpl w:val="D98681F4"/>
    <w:lvl w:ilvl="0" w:tplc="EB2448C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35266"/>
    <w:multiLevelType w:val="hybridMultilevel"/>
    <w:tmpl w:val="B842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FD5221"/>
    <w:multiLevelType w:val="hybridMultilevel"/>
    <w:tmpl w:val="B190800C"/>
    <w:lvl w:ilvl="0" w:tplc="6A6E7EB6">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913594"/>
    <w:multiLevelType w:val="hybridMultilevel"/>
    <w:tmpl w:val="84D8D0EA"/>
    <w:lvl w:ilvl="0" w:tplc="5F9C3C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F7E82"/>
    <w:multiLevelType w:val="hybridMultilevel"/>
    <w:tmpl w:val="15D62AE0"/>
    <w:lvl w:ilvl="0" w:tplc="49F6B81A">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777B4"/>
    <w:multiLevelType w:val="hybridMultilevel"/>
    <w:tmpl w:val="330E0606"/>
    <w:lvl w:ilvl="0" w:tplc="60DC57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BD0B6B"/>
    <w:multiLevelType w:val="hybridMultilevel"/>
    <w:tmpl w:val="65B8A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6B5407"/>
    <w:multiLevelType w:val="hybridMultilevel"/>
    <w:tmpl w:val="8A323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405C50"/>
    <w:multiLevelType w:val="hybridMultilevel"/>
    <w:tmpl w:val="8A38F824"/>
    <w:lvl w:ilvl="0" w:tplc="215640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40E9C"/>
    <w:multiLevelType w:val="hybridMultilevel"/>
    <w:tmpl w:val="394A4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BC0A64"/>
    <w:multiLevelType w:val="hybridMultilevel"/>
    <w:tmpl w:val="8DFC8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A62A49"/>
    <w:multiLevelType w:val="hybridMultilevel"/>
    <w:tmpl w:val="E85C8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351EBE"/>
    <w:multiLevelType w:val="hybridMultilevel"/>
    <w:tmpl w:val="1052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D63CB3"/>
    <w:multiLevelType w:val="hybridMultilevel"/>
    <w:tmpl w:val="DC5C69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B124B9"/>
    <w:multiLevelType w:val="hybridMultilevel"/>
    <w:tmpl w:val="424A9016"/>
    <w:lvl w:ilvl="0" w:tplc="3440FF54">
      <w:start w:val="1"/>
      <w:numFmt w:val="bullet"/>
      <w:lvlText w:val=""/>
      <w:lvlJc w:val="left"/>
      <w:pPr>
        <w:ind w:left="720" w:hanging="360"/>
      </w:pPr>
      <w:rPr>
        <w:rFonts w:ascii="Symbol" w:hAnsi="Symbol" w:hint="default"/>
      </w:rPr>
    </w:lvl>
    <w:lvl w:ilvl="1" w:tplc="E540731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A95256"/>
    <w:multiLevelType w:val="hybridMultilevel"/>
    <w:tmpl w:val="9E78095C"/>
    <w:lvl w:ilvl="0" w:tplc="798A3C2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E772399"/>
    <w:multiLevelType w:val="hybridMultilevel"/>
    <w:tmpl w:val="BA340C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4BB6F87"/>
    <w:multiLevelType w:val="hybridMultilevel"/>
    <w:tmpl w:val="D7323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CC18FB"/>
    <w:multiLevelType w:val="hybridMultilevel"/>
    <w:tmpl w:val="05480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FF6863"/>
    <w:multiLevelType w:val="hybridMultilevel"/>
    <w:tmpl w:val="E36AF7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0535D3"/>
    <w:multiLevelType w:val="hybridMultilevel"/>
    <w:tmpl w:val="1A28D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3"/>
  </w:num>
  <w:num w:numId="6">
    <w:abstractNumId w:val="27"/>
  </w:num>
  <w:num w:numId="7">
    <w:abstractNumId w:val="8"/>
  </w:num>
  <w:num w:numId="8">
    <w:abstractNumId w:val="19"/>
  </w:num>
  <w:num w:numId="9">
    <w:abstractNumId w:val="21"/>
  </w:num>
  <w:num w:numId="10">
    <w:abstractNumId w:val="22"/>
  </w:num>
  <w:num w:numId="11">
    <w:abstractNumId w:val="23"/>
  </w:num>
  <w:num w:numId="12">
    <w:abstractNumId w:val="15"/>
  </w:num>
  <w:num w:numId="13">
    <w:abstractNumId w:val="10"/>
  </w:num>
  <w:num w:numId="14">
    <w:abstractNumId w:val="6"/>
  </w:num>
  <w:num w:numId="15">
    <w:abstractNumId w:val="9"/>
  </w:num>
  <w:num w:numId="16">
    <w:abstractNumId w:val="13"/>
  </w:num>
  <w:num w:numId="17">
    <w:abstractNumId w:val="7"/>
  </w:num>
  <w:num w:numId="18">
    <w:abstractNumId w:val="12"/>
  </w:num>
  <w:num w:numId="19">
    <w:abstractNumId w:val="0"/>
  </w:num>
  <w:num w:numId="20">
    <w:abstractNumId w:val="11"/>
  </w:num>
  <w:num w:numId="21">
    <w:abstractNumId w:val="2"/>
  </w:num>
  <w:num w:numId="22">
    <w:abstractNumId w:val="11"/>
  </w:num>
  <w:num w:numId="23">
    <w:abstractNumId w:val="20"/>
  </w:num>
  <w:num w:numId="24">
    <w:abstractNumId w:val="11"/>
  </w:num>
  <w:num w:numId="25">
    <w:abstractNumId w:val="11"/>
  </w:num>
  <w:num w:numId="26">
    <w:abstractNumId w:val="26"/>
  </w:num>
  <w:num w:numId="27">
    <w:abstractNumId w:val="11"/>
  </w:num>
  <w:num w:numId="28">
    <w:abstractNumId w:val="11"/>
  </w:num>
  <w:num w:numId="29">
    <w:abstractNumId w:val="24"/>
  </w:num>
  <w:num w:numId="30">
    <w:abstractNumId w:val="11"/>
  </w:num>
  <w:num w:numId="31">
    <w:abstractNumId w:val="1"/>
  </w:num>
  <w:num w:numId="32">
    <w:abstractNumId w:val="11"/>
  </w:num>
  <w:num w:numId="33">
    <w:abstractNumId w:val="25"/>
  </w:num>
  <w:num w:numId="34">
    <w:abstractNumId w:val="18"/>
  </w:num>
  <w:num w:numId="35">
    <w:abstractNumId w:val="4"/>
  </w:num>
  <w:num w:numId="36">
    <w:abstractNumId w:val="11"/>
  </w:num>
  <w:num w:numId="37">
    <w:abstractNumId w:val="5"/>
  </w:num>
  <w:num w:numId="38">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954"/>
    <w:rsid w:val="000012C5"/>
    <w:rsid w:val="00001715"/>
    <w:rsid w:val="00002057"/>
    <w:rsid w:val="00010693"/>
    <w:rsid w:val="00011C3F"/>
    <w:rsid w:val="00020616"/>
    <w:rsid w:val="0003380C"/>
    <w:rsid w:val="000341F7"/>
    <w:rsid w:val="0003501B"/>
    <w:rsid w:val="00037D5C"/>
    <w:rsid w:val="000419B8"/>
    <w:rsid w:val="00046A5C"/>
    <w:rsid w:val="000522EA"/>
    <w:rsid w:val="000565A2"/>
    <w:rsid w:val="00065483"/>
    <w:rsid w:val="000671A5"/>
    <w:rsid w:val="000673B3"/>
    <w:rsid w:val="00070A63"/>
    <w:rsid w:val="00071426"/>
    <w:rsid w:val="00072645"/>
    <w:rsid w:val="00072AF5"/>
    <w:rsid w:val="00074FCA"/>
    <w:rsid w:val="00075E3E"/>
    <w:rsid w:val="000770C8"/>
    <w:rsid w:val="000779A2"/>
    <w:rsid w:val="000804DA"/>
    <w:rsid w:val="00080B6D"/>
    <w:rsid w:val="00080DCE"/>
    <w:rsid w:val="00084C32"/>
    <w:rsid w:val="000878EA"/>
    <w:rsid w:val="00087E5E"/>
    <w:rsid w:val="00091B8F"/>
    <w:rsid w:val="00094250"/>
    <w:rsid w:val="000A1789"/>
    <w:rsid w:val="000A4426"/>
    <w:rsid w:val="000A5181"/>
    <w:rsid w:val="000A5F48"/>
    <w:rsid w:val="000A62DD"/>
    <w:rsid w:val="000A7A14"/>
    <w:rsid w:val="000B18E4"/>
    <w:rsid w:val="000B212E"/>
    <w:rsid w:val="000C241E"/>
    <w:rsid w:val="000C401A"/>
    <w:rsid w:val="000D0E60"/>
    <w:rsid w:val="000D40B8"/>
    <w:rsid w:val="000D52B3"/>
    <w:rsid w:val="000D60A5"/>
    <w:rsid w:val="000D6761"/>
    <w:rsid w:val="000E16FE"/>
    <w:rsid w:val="000E40AA"/>
    <w:rsid w:val="000E6C50"/>
    <w:rsid w:val="000F410C"/>
    <w:rsid w:val="00102BD0"/>
    <w:rsid w:val="00105757"/>
    <w:rsid w:val="001061B1"/>
    <w:rsid w:val="00114992"/>
    <w:rsid w:val="00114DC0"/>
    <w:rsid w:val="001168D7"/>
    <w:rsid w:val="0011733E"/>
    <w:rsid w:val="00117EB8"/>
    <w:rsid w:val="00121AE8"/>
    <w:rsid w:val="00130E52"/>
    <w:rsid w:val="00132DB2"/>
    <w:rsid w:val="001351C0"/>
    <w:rsid w:val="00141ACF"/>
    <w:rsid w:val="00142491"/>
    <w:rsid w:val="001451B7"/>
    <w:rsid w:val="00145C8C"/>
    <w:rsid w:val="0015437E"/>
    <w:rsid w:val="00156E94"/>
    <w:rsid w:val="00160DE5"/>
    <w:rsid w:val="00160F72"/>
    <w:rsid w:val="00163A05"/>
    <w:rsid w:val="00164BE9"/>
    <w:rsid w:val="0017329C"/>
    <w:rsid w:val="001734D1"/>
    <w:rsid w:val="00173F9B"/>
    <w:rsid w:val="001764B2"/>
    <w:rsid w:val="00184BB9"/>
    <w:rsid w:val="00186A08"/>
    <w:rsid w:val="00186F52"/>
    <w:rsid w:val="001929CF"/>
    <w:rsid w:val="0019539A"/>
    <w:rsid w:val="00196EAE"/>
    <w:rsid w:val="001A49E0"/>
    <w:rsid w:val="001A50B5"/>
    <w:rsid w:val="001A778E"/>
    <w:rsid w:val="001B30CD"/>
    <w:rsid w:val="001B5F0D"/>
    <w:rsid w:val="001B672F"/>
    <w:rsid w:val="001C50B4"/>
    <w:rsid w:val="001D391F"/>
    <w:rsid w:val="001D41DD"/>
    <w:rsid w:val="001D4AFB"/>
    <w:rsid w:val="001E04F6"/>
    <w:rsid w:val="001E13F3"/>
    <w:rsid w:val="001E2FAE"/>
    <w:rsid w:val="001E3BDC"/>
    <w:rsid w:val="001E4FDE"/>
    <w:rsid w:val="001E713B"/>
    <w:rsid w:val="001E7AAB"/>
    <w:rsid w:val="001F0620"/>
    <w:rsid w:val="001F407D"/>
    <w:rsid w:val="001F57A2"/>
    <w:rsid w:val="001F789F"/>
    <w:rsid w:val="0020318C"/>
    <w:rsid w:val="0020379A"/>
    <w:rsid w:val="00226833"/>
    <w:rsid w:val="00231185"/>
    <w:rsid w:val="0023236F"/>
    <w:rsid w:val="002329A0"/>
    <w:rsid w:val="00244B35"/>
    <w:rsid w:val="00246EF2"/>
    <w:rsid w:val="0025016D"/>
    <w:rsid w:val="002541E1"/>
    <w:rsid w:val="002567C9"/>
    <w:rsid w:val="00260A0B"/>
    <w:rsid w:val="002652A2"/>
    <w:rsid w:val="00266675"/>
    <w:rsid w:val="00267F4B"/>
    <w:rsid w:val="0027050F"/>
    <w:rsid w:val="00270B8B"/>
    <w:rsid w:val="00271ED5"/>
    <w:rsid w:val="00274707"/>
    <w:rsid w:val="00277F60"/>
    <w:rsid w:val="00281368"/>
    <w:rsid w:val="00281CBD"/>
    <w:rsid w:val="00284096"/>
    <w:rsid w:val="0028702C"/>
    <w:rsid w:val="00287F7D"/>
    <w:rsid w:val="002948E7"/>
    <w:rsid w:val="0029663E"/>
    <w:rsid w:val="002A0320"/>
    <w:rsid w:val="002A0379"/>
    <w:rsid w:val="002A0A0D"/>
    <w:rsid w:val="002B6704"/>
    <w:rsid w:val="002B6720"/>
    <w:rsid w:val="002B6A58"/>
    <w:rsid w:val="002B7AB5"/>
    <w:rsid w:val="002C13B8"/>
    <w:rsid w:val="002C1B9D"/>
    <w:rsid w:val="002C2B7E"/>
    <w:rsid w:val="002C4AAC"/>
    <w:rsid w:val="002C6FB4"/>
    <w:rsid w:val="002C77FF"/>
    <w:rsid w:val="002D3426"/>
    <w:rsid w:val="002D433B"/>
    <w:rsid w:val="002E0ACB"/>
    <w:rsid w:val="002F18EA"/>
    <w:rsid w:val="002F1DA4"/>
    <w:rsid w:val="002F2669"/>
    <w:rsid w:val="002F43D4"/>
    <w:rsid w:val="002F73AB"/>
    <w:rsid w:val="003001EA"/>
    <w:rsid w:val="00307BF5"/>
    <w:rsid w:val="00307DA5"/>
    <w:rsid w:val="00312260"/>
    <w:rsid w:val="00313E95"/>
    <w:rsid w:val="00315B01"/>
    <w:rsid w:val="00335329"/>
    <w:rsid w:val="00337C6C"/>
    <w:rsid w:val="00337F61"/>
    <w:rsid w:val="00342D10"/>
    <w:rsid w:val="0035077D"/>
    <w:rsid w:val="003527EA"/>
    <w:rsid w:val="003565DC"/>
    <w:rsid w:val="003623B3"/>
    <w:rsid w:val="00366E8F"/>
    <w:rsid w:val="00371BAC"/>
    <w:rsid w:val="003724B2"/>
    <w:rsid w:val="003737C5"/>
    <w:rsid w:val="00375930"/>
    <w:rsid w:val="00376562"/>
    <w:rsid w:val="003807A6"/>
    <w:rsid w:val="00381069"/>
    <w:rsid w:val="00381EB7"/>
    <w:rsid w:val="00386C01"/>
    <w:rsid w:val="00387E73"/>
    <w:rsid w:val="003911B2"/>
    <w:rsid w:val="00394833"/>
    <w:rsid w:val="003B29B2"/>
    <w:rsid w:val="003B3720"/>
    <w:rsid w:val="003B4CCC"/>
    <w:rsid w:val="003C0703"/>
    <w:rsid w:val="003C1534"/>
    <w:rsid w:val="003C4142"/>
    <w:rsid w:val="003C6444"/>
    <w:rsid w:val="003D42F6"/>
    <w:rsid w:val="003D5A7E"/>
    <w:rsid w:val="003E1D63"/>
    <w:rsid w:val="003E2E7B"/>
    <w:rsid w:val="003E4203"/>
    <w:rsid w:val="003E7780"/>
    <w:rsid w:val="003F159E"/>
    <w:rsid w:val="003F19D3"/>
    <w:rsid w:val="00400CC4"/>
    <w:rsid w:val="00406C40"/>
    <w:rsid w:val="0041093D"/>
    <w:rsid w:val="004130AA"/>
    <w:rsid w:val="00422C09"/>
    <w:rsid w:val="0042531C"/>
    <w:rsid w:val="00427003"/>
    <w:rsid w:val="00432FFE"/>
    <w:rsid w:val="00437915"/>
    <w:rsid w:val="00437ECE"/>
    <w:rsid w:val="00445D22"/>
    <w:rsid w:val="00457AF7"/>
    <w:rsid w:val="004601AA"/>
    <w:rsid w:val="00461ECE"/>
    <w:rsid w:val="00462DAF"/>
    <w:rsid w:val="00464034"/>
    <w:rsid w:val="0046756F"/>
    <w:rsid w:val="00471758"/>
    <w:rsid w:val="004724B0"/>
    <w:rsid w:val="00473504"/>
    <w:rsid w:val="0047566B"/>
    <w:rsid w:val="00476E12"/>
    <w:rsid w:val="004854D7"/>
    <w:rsid w:val="00487E4F"/>
    <w:rsid w:val="00490BFF"/>
    <w:rsid w:val="00492547"/>
    <w:rsid w:val="0049361F"/>
    <w:rsid w:val="00494681"/>
    <w:rsid w:val="004A1794"/>
    <w:rsid w:val="004A1954"/>
    <w:rsid w:val="004A2121"/>
    <w:rsid w:val="004A7A77"/>
    <w:rsid w:val="004B2ADE"/>
    <w:rsid w:val="004B3574"/>
    <w:rsid w:val="004B4672"/>
    <w:rsid w:val="004C0FB9"/>
    <w:rsid w:val="004C3760"/>
    <w:rsid w:val="004D12E7"/>
    <w:rsid w:val="004D5620"/>
    <w:rsid w:val="004D7BB5"/>
    <w:rsid w:val="004D7CC5"/>
    <w:rsid w:val="004F7E7B"/>
    <w:rsid w:val="00504C6E"/>
    <w:rsid w:val="0050643B"/>
    <w:rsid w:val="00511974"/>
    <w:rsid w:val="0051238D"/>
    <w:rsid w:val="0051607D"/>
    <w:rsid w:val="0051667E"/>
    <w:rsid w:val="005175B5"/>
    <w:rsid w:val="00520BF2"/>
    <w:rsid w:val="00523C51"/>
    <w:rsid w:val="00524BAE"/>
    <w:rsid w:val="00526093"/>
    <w:rsid w:val="00526190"/>
    <w:rsid w:val="00531231"/>
    <w:rsid w:val="00531376"/>
    <w:rsid w:val="00540C21"/>
    <w:rsid w:val="00541634"/>
    <w:rsid w:val="00542D8C"/>
    <w:rsid w:val="005461E2"/>
    <w:rsid w:val="00546AF4"/>
    <w:rsid w:val="00551575"/>
    <w:rsid w:val="0055249E"/>
    <w:rsid w:val="0055426B"/>
    <w:rsid w:val="00562C04"/>
    <w:rsid w:val="0057444B"/>
    <w:rsid w:val="00574BDE"/>
    <w:rsid w:val="00575ECA"/>
    <w:rsid w:val="00577937"/>
    <w:rsid w:val="00577F35"/>
    <w:rsid w:val="00585DD3"/>
    <w:rsid w:val="00592EEC"/>
    <w:rsid w:val="00597132"/>
    <w:rsid w:val="0059787B"/>
    <w:rsid w:val="005A0D44"/>
    <w:rsid w:val="005A370A"/>
    <w:rsid w:val="005B26B3"/>
    <w:rsid w:val="005C109E"/>
    <w:rsid w:val="005C3F10"/>
    <w:rsid w:val="005C60FF"/>
    <w:rsid w:val="005D0199"/>
    <w:rsid w:val="005D03D8"/>
    <w:rsid w:val="005D0463"/>
    <w:rsid w:val="005E00CC"/>
    <w:rsid w:val="005E0E7D"/>
    <w:rsid w:val="005E5978"/>
    <w:rsid w:val="005E6CFB"/>
    <w:rsid w:val="005E723A"/>
    <w:rsid w:val="005F04DC"/>
    <w:rsid w:val="005F19B4"/>
    <w:rsid w:val="005F335F"/>
    <w:rsid w:val="005F359B"/>
    <w:rsid w:val="005F3EC7"/>
    <w:rsid w:val="005F417C"/>
    <w:rsid w:val="005F4B6D"/>
    <w:rsid w:val="005F5F35"/>
    <w:rsid w:val="00600327"/>
    <w:rsid w:val="00601114"/>
    <w:rsid w:val="00601B3F"/>
    <w:rsid w:val="00602A7C"/>
    <w:rsid w:val="0060315A"/>
    <w:rsid w:val="00605291"/>
    <w:rsid w:val="00607F6F"/>
    <w:rsid w:val="00611C06"/>
    <w:rsid w:val="00612F8D"/>
    <w:rsid w:val="006176A3"/>
    <w:rsid w:val="00622744"/>
    <w:rsid w:val="0062680F"/>
    <w:rsid w:val="00626BA4"/>
    <w:rsid w:val="006301C9"/>
    <w:rsid w:val="00632111"/>
    <w:rsid w:val="00636014"/>
    <w:rsid w:val="0063704A"/>
    <w:rsid w:val="0063770D"/>
    <w:rsid w:val="00646900"/>
    <w:rsid w:val="006622DE"/>
    <w:rsid w:val="0067576C"/>
    <w:rsid w:val="006768CE"/>
    <w:rsid w:val="0067725B"/>
    <w:rsid w:val="00681941"/>
    <w:rsid w:val="00681B2E"/>
    <w:rsid w:val="00683157"/>
    <w:rsid w:val="006855B1"/>
    <w:rsid w:val="0068666A"/>
    <w:rsid w:val="00692160"/>
    <w:rsid w:val="0069689A"/>
    <w:rsid w:val="006A24CC"/>
    <w:rsid w:val="006A44A1"/>
    <w:rsid w:val="006A53BC"/>
    <w:rsid w:val="006A5D5C"/>
    <w:rsid w:val="006B10DE"/>
    <w:rsid w:val="006B35D2"/>
    <w:rsid w:val="006B3957"/>
    <w:rsid w:val="006B4259"/>
    <w:rsid w:val="006B64A4"/>
    <w:rsid w:val="006B76C7"/>
    <w:rsid w:val="006C171E"/>
    <w:rsid w:val="006C344F"/>
    <w:rsid w:val="006C357B"/>
    <w:rsid w:val="006C636A"/>
    <w:rsid w:val="006C642F"/>
    <w:rsid w:val="006E4081"/>
    <w:rsid w:val="006E7A42"/>
    <w:rsid w:val="006F0881"/>
    <w:rsid w:val="006F34C5"/>
    <w:rsid w:val="007012F1"/>
    <w:rsid w:val="00702BF1"/>
    <w:rsid w:val="00703B94"/>
    <w:rsid w:val="00711DB0"/>
    <w:rsid w:val="0071340D"/>
    <w:rsid w:val="007151DE"/>
    <w:rsid w:val="00716FAB"/>
    <w:rsid w:val="00717C24"/>
    <w:rsid w:val="00723AED"/>
    <w:rsid w:val="00724382"/>
    <w:rsid w:val="00732A51"/>
    <w:rsid w:val="00732CD2"/>
    <w:rsid w:val="00737186"/>
    <w:rsid w:val="00743D41"/>
    <w:rsid w:val="00744729"/>
    <w:rsid w:val="007453C9"/>
    <w:rsid w:val="0074681E"/>
    <w:rsid w:val="00747C18"/>
    <w:rsid w:val="00762D9D"/>
    <w:rsid w:val="00762FAD"/>
    <w:rsid w:val="00764AF5"/>
    <w:rsid w:val="0076684A"/>
    <w:rsid w:val="007704A7"/>
    <w:rsid w:val="0077071E"/>
    <w:rsid w:val="00771A2C"/>
    <w:rsid w:val="007725B5"/>
    <w:rsid w:val="007778FD"/>
    <w:rsid w:val="00782C47"/>
    <w:rsid w:val="007836C5"/>
    <w:rsid w:val="007838AB"/>
    <w:rsid w:val="007856DE"/>
    <w:rsid w:val="007920C2"/>
    <w:rsid w:val="0079771C"/>
    <w:rsid w:val="007A2BAB"/>
    <w:rsid w:val="007B14D1"/>
    <w:rsid w:val="007B2649"/>
    <w:rsid w:val="007C211E"/>
    <w:rsid w:val="007C2BD8"/>
    <w:rsid w:val="007C38EA"/>
    <w:rsid w:val="007C4069"/>
    <w:rsid w:val="007C569F"/>
    <w:rsid w:val="007D07BC"/>
    <w:rsid w:val="007D26C9"/>
    <w:rsid w:val="007E1EBB"/>
    <w:rsid w:val="007E6048"/>
    <w:rsid w:val="007E6BEE"/>
    <w:rsid w:val="007E7B07"/>
    <w:rsid w:val="007F1F5D"/>
    <w:rsid w:val="007F3F4F"/>
    <w:rsid w:val="007F605E"/>
    <w:rsid w:val="00803F64"/>
    <w:rsid w:val="008044B0"/>
    <w:rsid w:val="0080487E"/>
    <w:rsid w:val="00807036"/>
    <w:rsid w:val="00810EA9"/>
    <w:rsid w:val="00814330"/>
    <w:rsid w:val="0081516B"/>
    <w:rsid w:val="00815179"/>
    <w:rsid w:val="0082503C"/>
    <w:rsid w:val="00825C36"/>
    <w:rsid w:val="00826D25"/>
    <w:rsid w:val="008327C2"/>
    <w:rsid w:val="00837DE4"/>
    <w:rsid w:val="008414D4"/>
    <w:rsid w:val="0084471A"/>
    <w:rsid w:val="00844B92"/>
    <w:rsid w:val="00844EC1"/>
    <w:rsid w:val="00847FCD"/>
    <w:rsid w:val="008623B3"/>
    <w:rsid w:val="00865B11"/>
    <w:rsid w:val="00867999"/>
    <w:rsid w:val="00870264"/>
    <w:rsid w:val="00874687"/>
    <w:rsid w:val="0087707E"/>
    <w:rsid w:val="008776EE"/>
    <w:rsid w:val="00877E71"/>
    <w:rsid w:val="00890AFE"/>
    <w:rsid w:val="00890D48"/>
    <w:rsid w:val="00890FFD"/>
    <w:rsid w:val="00893DE6"/>
    <w:rsid w:val="00895AC8"/>
    <w:rsid w:val="008A12FE"/>
    <w:rsid w:val="008A32A3"/>
    <w:rsid w:val="008B0E61"/>
    <w:rsid w:val="008B4426"/>
    <w:rsid w:val="008B4902"/>
    <w:rsid w:val="008B4B47"/>
    <w:rsid w:val="008B5C53"/>
    <w:rsid w:val="008B6DDA"/>
    <w:rsid w:val="008B7815"/>
    <w:rsid w:val="008B7EF8"/>
    <w:rsid w:val="008C2A2D"/>
    <w:rsid w:val="008D77F0"/>
    <w:rsid w:val="008D79B0"/>
    <w:rsid w:val="008E023D"/>
    <w:rsid w:val="008E34C6"/>
    <w:rsid w:val="008E4F24"/>
    <w:rsid w:val="008E7656"/>
    <w:rsid w:val="008F1A74"/>
    <w:rsid w:val="008F1EB5"/>
    <w:rsid w:val="009008DF"/>
    <w:rsid w:val="0090246E"/>
    <w:rsid w:val="00905BEC"/>
    <w:rsid w:val="00905CEE"/>
    <w:rsid w:val="00920251"/>
    <w:rsid w:val="009245B5"/>
    <w:rsid w:val="0092614F"/>
    <w:rsid w:val="0093500F"/>
    <w:rsid w:val="0093702B"/>
    <w:rsid w:val="00941F58"/>
    <w:rsid w:val="00942353"/>
    <w:rsid w:val="0094483B"/>
    <w:rsid w:val="00944A72"/>
    <w:rsid w:val="009537D2"/>
    <w:rsid w:val="00953EDA"/>
    <w:rsid w:val="00953FD3"/>
    <w:rsid w:val="00954495"/>
    <w:rsid w:val="00956B06"/>
    <w:rsid w:val="00957CF9"/>
    <w:rsid w:val="00961BA7"/>
    <w:rsid w:val="00962BC9"/>
    <w:rsid w:val="009638E4"/>
    <w:rsid w:val="00964E5F"/>
    <w:rsid w:val="00973660"/>
    <w:rsid w:val="009741D8"/>
    <w:rsid w:val="009758A5"/>
    <w:rsid w:val="00984F2D"/>
    <w:rsid w:val="00987E1A"/>
    <w:rsid w:val="00990D25"/>
    <w:rsid w:val="00997125"/>
    <w:rsid w:val="009A1605"/>
    <w:rsid w:val="009A5618"/>
    <w:rsid w:val="009A7E6D"/>
    <w:rsid w:val="009B02E7"/>
    <w:rsid w:val="009B4D5E"/>
    <w:rsid w:val="009B7045"/>
    <w:rsid w:val="009C1A5D"/>
    <w:rsid w:val="009C223E"/>
    <w:rsid w:val="009C742F"/>
    <w:rsid w:val="009C7F35"/>
    <w:rsid w:val="009D0831"/>
    <w:rsid w:val="009D2EA3"/>
    <w:rsid w:val="009D3EC9"/>
    <w:rsid w:val="009D77FF"/>
    <w:rsid w:val="009E2322"/>
    <w:rsid w:val="009E4F94"/>
    <w:rsid w:val="009E6C1E"/>
    <w:rsid w:val="009F0D61"/>
    <w:rsid w:val="009F11C6"/>
    <w:rsid w:val="009F1A97"/>
    <w:rsid w:val="009F416D"/>
    <w:rsid w:val="009F5413"/>
    <w:rsid w:val="00A00800"/>
    <w:rsid w:val="00A02A55"/>
    <w:rsid w:val="00A057B9"/>
    <w:rsid w:val="00A0650C"/>
    <w:rsid w:val="00A135F7"/>
    <w:rsid w:val="00A20B12"/>
    <w:rsid w:val="00A21A52"/>
    <w:rsid w:val="00A228C6"/>
    <w:rsid w:val="00A239F9"/>
    <w:rsid w:val="00A31564"/>
    <w:rsid w:val="00A35F89"/>
    <w:rsid w:val="00A36233"/>
    <w:rsid w:val="00A367A9"/>
    <w:rsid w:val="00A40D4D"/>
    <w:rsid w:val="00A42A2B"/>
    <w:rsid w:val="00A4345C"/>
    <w:rsid w:val="00A44625"/>
    <w:rsid w:val="00A477C3"/>
    <w:rsid w:val="00A47A35"/>
    <w:rsid w:val="00A51E6B"/>
    <w:rsid w:val="00A52D1C"/>
    <w:rsid w:val="00A57780"/>
    <w:rsid w:val="00A61369"/>
    <w:rsid w:val="00A6291B"/>
    <w:rsid w:val="00A64025"/>
    <w:rsid w:val="00A675C9"/>
    <w:rsid w:val="00A70BAD"/>
    <w:rsid w:val="00A73C5A"/>
    <w:rsid w:val="00A73E05"/>
    <w:rsid w:val="00A767A0"/>
    <w:rsid w:val="00A8215A"/>
    <w:rsid w:val="00A821CF"/>
    <w:rsid w:val="00A8591A"/>
    <w:rsid w:val="00A87449"/>
    <w:rsid w:val="00A93822"/>
    <w:rsid w:val="00AA0124"/>
    <w:rsid w:val="00AB09FA"/>
    <w:rsid w:val="00AB2467"/>
    <w:rsid w:val="00AB2703"/>
    <w:rsid w:val="00AB2E0C"/>
    <w:rsid w:val="00AB6BFA"/>
    <w:rsid w:val="00AD0C2F"/>
    <w:rsid w:val="00AD22A7"/>
    <w:rsid w:val="00AD23B0"/>
    <w:rsid w:val="00AD24C6"/>
    <w:rsid w:val="00AD379F"/>
    <w:rsid w:val="00AD76CB"/>
    <w:rsid w:val="00AD7A66"/>
    <w:rsid w:val="00AE74F9"/>
    <w:rsid w:val="00AE7EFE"/>
    <w:rsid w:val="00AF05B6"/>
    <w:rsid w:val="00AF1142"/>
    <w:rsid w:val="00AF3881"/>
    <w:rsid w:val="00B023A5"/>
    <w:rsid w:val="00B02996"/>
    <w:rsid w:val="00B04017"/>
    <w:rsid w:val="00B110A1"/>
    <w:rsid w:val="00B12594"/>
    <w:rsid w:val="00B13939"/>
    <w:rsid w:val="00B167BA"/>
    <w:rsid w:val="00B20313"/>
    <w:rsid w:val="00B2247D"/>
    <w:rsid w:val="00B24861"/>
    <w:rsid w:val="00B25022"/>
    <w:rsid w:val="00B25CC9"/>
    <w:rsid w:val="00B3084E"/>
    <w:rsid w:val="00B30A51"/>
    <w:rsid w:val="00B32E95"/>
    <w:rsid w:val="00B33555"/>
    <w:rsid w:val="00B34CED"/>
    <w:rsid w:val="00B356D7"/>
    <w:rsid w:val="00B36C7D"/>
    <w:rsid w:val="00B429CE"/>
    <w:rsid w:val="00B43F1D"/>
    <w:rsid w:val="00B451F7"/>
    <w:rsid w:val="00B45996"/>
    <w:rsid w:val="00B50F7A"/>
    <w:rsid w:val="00B51A0C"/>
    <w:rsid w:val="00B5305F"/>
    <w:rsid w:val="00B569E1"/>
    <w:rsid w:val="00B60747"/>
    <w:rsid w:val="00B60B5A"/>
    <w:rsid w:val="00B628EA"/>
    <w:rsid w:val="00B65105"/>
    <w:rsid w:val="00B67757"/>
    <w:rsid w:val="00B73150"/>
    <w:rsid w:val="00B73E03"/>
    <w:rsid w:val="00B76999"/>
    <w:rsid w:val="00B777B3"/>
    <w:rsid w:val="00B83CF8"/>
    <w:rsid w:val="00B85A35"/>
    <w:rsid w:val="00B86413"/>
    <w:rsid w:val="00B86EA8"/>
    <w:rsid w:val="00B90949"/>
    <w:rsid w:val="00B93031"/>
    <w:rsid w:val="00B95DE1"/>
    <w:rsid w:val="00B965B7"/>
    <w:rsid w:val="00B97365"/>
    <w:rsid w:val="00BA1009"/>
    <w:rsid w:val="00BA2885"/>
    <w:rsid w:val="00BA333E"/>
    <w:rsid w:val="00BA453D"/>
    <w:rsid w:val="00BB052A"/>
    <w:rsid w:val="00BB0E4E"/>
    <w:rsid w:val="00BB0ECD"/>
    <w:rsid w:val="00BB29E5"/>
    <w:rsid w:val="00BB529D"/>
    <w:rsid w:val="00BC10FE"/>
    <w:rsid w:val="00BC1A79"/>
    <w:rsid w:val="00BC33F7"/>
    <w:rsid w:val="00BC790E"/>
    <w:rsid w:val="00BD4907"/>
    <w:rsid w:val="00BD5346"/>
    <w:rsid w:val="00BE0DF2"/>
    <w:rsid w:val="00BE3ABF"/>
    <w:rsid w:val="00BF0AAB"/>
    <w:rsid w:val="00BF30E7"/>
    <w:rsid w:val="00BF6799"/>
    <w:rsid w:val="00C0352F"/>
    <w:rsid w:val="00C046BC"/>
    <w:rsid w:val="00C05DF9"/>
    <w:rsid w:val="00C07EA2"/>
    <w:rsid w:val="00C1356B"/>
    <w:rsid w:val="00C14721"/>
    <w:rsid w:val="00C21B2B"/>
    <w:rsid w:val="00C22C21"/>
    <w:rsid w:val="00C23455"/>
    <w:rsid w:val="00C259F0"/>
    <w:rsid w:val="00C2636A"/>
    <w:rsid w:val="00C2796C"/>
    <w:rsid w:val="00C41351"/>
    <w:rsid w:val="00C46697"/>
    <w:rsid w:val="00C526D5"/>
    <w:rsid w:val="00C54D29"/>
    <w:rsid w:val="00C54DE5"/>
    <w:rsid w:val="00C55270"/>
    <w:rsid w:val="00C553CF"/>
    <w:rsid w:val="00C62A26"/>
    <w:rsid w:val="00C64483"/>
    <w:rsid w:val="00C6690F"/>
    <w:rsid w:val="00C66B7F"/>
    <w:rsid w:val="00C7102E"/>
    <w:rsid w:val="00C73A49"/>
    <w:rsid w:val="00C74B5D"/>
    <w:rsid w:val="00C75470"/>
    <w:rsid w:val="00C7776D"/>
    <w:rsid w:val="00C8024C"/>
    <w:rsid w:val="00C842C8"/>
    <w:rsid w:val="00C851F6"/>
    <w:rsid w:val="00C85F84"/>
    <w:rsid w:val="00C90E68"/>
    <w:rsid w:val="00C9182C"/>
    <w:rsid w:val="00CA1007"/>
    <w:rsid w:val="00CA2DA9"/>
    <w:rsid w:val="00CA57E7"/>
    <w:rsid w:val="00CB0578"/>
    <w:rsid w:val="00CB24D9"/>
    <w:rsid w:val="00CB31C9"/>
    <w:rsid w:val="00CB6BE0"/>
    <w:rsid w:val="00CB7A88"/>
    <w:rsid w:val="00CB7E16"/>
    <w:rsid w:val="00CC10A0"/>
    <w:rsid w:val="00CC2A83"/>
    <w:rsid w:val="00CC7AA2"/>
    <w:rsid w:val="00CD3287"/>
    <w:rsid w:val="00CD3E2D"/>
    <w:rsid w:val="00CD680A"/>
    <w:rsid w:val="00CF18C9"/>
    <w:rsid w:val="00CF26ED"/>
    <w:rsid w:val="00D00F83"/>
    <w:rsid w:val="00D03484"/>
    <w:rsid w:val="00D11851"/>
    <w:rsid w:val="00D12349"/>
    <w:rsid w:val="00D132C0"/>
    <w:rsid w:val="00D1445A"/>
    <w:rsid w:val="00D21A10"/>
    <w:rsid w:val="00D24342"/>
    <w:rsid w:val="00D31500"/>
    <w:rsid w:val="00D31A93"/>
    <w:rsid w:val="00D324F6"/>
    <w:rsid w:val="00D32EF4"/>
    <w:rsid w:val="00D33F1F"/>
    <w:rsid w:val="00D35828"/>
    <w:rsid w:val="00D4298B"/>
    <w:rsid w:val="00D43438"/>
    <w:rsid w:val="00D50181"/>
    <w:rsid w:val="00D52333"/>
    <w:rsid w:val="00D56C5C"/>
    <w:rsid w:val="00D57CD3"/>
    <w:rsid w:val="00D615DE"/>
    <w:rsid w:val="00D61FF7"/>
    <w:rsid w:val="00D62C93"/>
    <w:rsid w:val="00D6515B"/>
    <w:rsid w:val="00D66DBF"/>
    <w:rsid w:val="00D67480"/>
    <w:rsid w:val="00D73009"/>
    <w:rsid w:val="00D76227"/>
    <w:rsid w:val="00D801EB"/>
    <w:rsid w:val="00D85CCE"/>
    <w:rsid w:val="00D87595"/>
    <w:rsid w:val="00D905D9"/>
    <w:rsid w:val="00D91E3D"/>
    <w:rsid w:val="00D941B4"/>
    <w:rsid w:val="00D97F50"/>
    <w:rsid w:val="00DA054E"/>
    <w:rsid w:val="00DA121E"/>
    <w:rsid w:val="00DA19BD"/>
    <w:rsid w:val="00DA350C"/>
    <w:rsid w:val="00DA3872"/>
    <w:rsid w:val="00DB108C"/>
    <w:rsid w:val="00DB25D8"/>
    <w:rsid w:val="00DC4CC8"/>
    <w:rsid w:val="00DD431B"/>
    <w:rsid w:val="00DD75C4"/>
    <w:rsid w:val="00DE371A"/>
    <w:rsid w:val="00DE75B6"/>
    <w:rsid w:val="00DE7C73"/>
    <w:rsid w:val="00DF1476"/>
    <w:rsid w:val="00DF1CE6"/>
    <w:rsid w:val="00DF224D"/>
    <w:rsid w:val="00DF5A6A"/>
    <w:rsid w:val="00DF6EA7"/>
    <w:rsid w:val="00DF7B01"/>
    <w:rsid w:val="00E007F8"/>
    <w:rsid w:val="00E01857"/>
    <w:rsid w:val="00E02CAB"/>
    <w:rsid w:val="00E03480"/>
    <w:rsid w:val="00E051B7"/>
    <w:rsid w:val="00E058BE"/>
    <w:rsid w:val="00E05CE8"/>
    <w:rsid w:val="00E148E8"/>
    <w:rsid w:val="00E14D22"/>
    <w:rsid w:val="00E15463"/>
    <w:rsid w:val="00E1753C"/>
    <w:rsid w:val="00E20356"/>
    <w:rsid w:val="00E26619"/>
    <w:rsid w:val="00E30B75"/>
    <w:rsid w:val="00E336F2"/>
    <w:rsid w:val="00E341D2"/>
    <w:rsid w:val="00E34AEE"/>
    <w:rsid w:val="00E43F92"/>
    <w:rsid w:val="00E455BB"/>
    <w:rsid w:val="00E47EB6"/>
    <w:rsid w:val="00E51260"/>
    <w:rsid w:val="00E51ED8"/>
    <w:rsid w:val="00E57733"/>
    <w:rsid w:val="00E604AF"/>
    <w:rsid w:val="00E615D5"/>
    <w:rsid w:val="00E63A2A"/>
    <w:rsid w:val="00E70E22"/>
    <w:rsid w:val="00E71D59"/>
    <w:rsid w:val="00E71FF3"/>
    <w:rsid w:val="00E72B6D"/>
    <w:rsid w:val="00E73419"/>
    <w:rsid w:val="00E7367A"/>
    <w:rsid w:val="00E82A45"/>
    <w:rsid w:val="00E84692"/>
    <w:rsid w:val="00E84D2A"/>
    <w:rsid w:val="00E87E38"/>
    <w:rsid w:val="00E90115"/>
    <w:rsid w:val="00E9088B"/>
    <w:rsid w:val="00E91AA1"/>
    <w:rsid w:val="00E91BA3"/>
    <w:rsid w:val="00E925C8"/>
    <w:rsid w:val="00E93863"/>
    <w:rsid w:val="00E93B10"/>
    <w:rsid w:val="00E96054"/>
    <w:rsid w:val="00E96B91"/>
    <w:rsid w:val="00EA0917"/>
    <w:rsid w:val="00EA1BC5"/>
    <w:rsid w:val="00EB026A"/>
    <w:rsid w:val="00EB0BB1"/>
    <w:rsid w:val="00EB1E16"/>
    <w:rsid w:val="00EB1F41"/>
    <w:rsid w:val="00EB41DC"/>
    <w:rsid w:val="00EB490B"/>
    <w:rsid w:val="00EB76F7"/>
    <w:rsid w:val="00EC2D03"/>
    <w:rsid w:val="00ED1151"/>
    <w:rsid w:val="00ED147B"/>
    <w:rsid w:val="00ED244F"/>
    <w:rsid w:val="00ED2EF3"/>
    <w:rsid w:val="00EE0FA5"/>
    <w:rsid w:val="00EE2455"/>
    <w:rsid w:val="00EE4AD8"/>
    <w:rsid w:val="00EE5AAB"/>
    <w:rsid w:val="00EE7256"/>
    <w:rsid w:val="00EE7EC3"/>
    <w:rsid w:val="00EF3521"/>
    <w:rsid w:val="00EF52CF"/>
    <w:rsid w:val="00EF60DB"/>
    <w:rsid w:val="00EF7107"/>
    <w:rsid w:val="00F108C8"/>
    <w:rsid w:val="00F11F3F"/>
    <w:rsid w:val="00F13558"/>
    <w:rsid w:val="00F137DE"/>
    <w:rsid w:val="00F1470F"/>
    <w:rsid w:val="00F14A42"/>
    <w:rsid w:val="00F1522D"/>
    <w:rsid w:val="00F17404"/>
    <w:rsid w:val="00F21ABA"/>
    <w:rsid w:val="00F21B82"/>
    <w:rsid w:val="00F3799E"/>
    <w:rsid w:val="00F40186"/>
    <w:rsid w:val="00F40748"/>
    <w:rsid w:val="00F41E48"/>
    <w:rsid w:val="00F442AA"/>
    <w:rsid w:val="00F44E84"/>
    <w:rsid w:val="00F4606A"/>
    <w:rsid w:val="00F507A1"/>
    <w:rsid w:val="00F56392"/>
    <w:rsid w:val="00F57077"/>
    <w:rsid w:val="00F57A84"/>
    <w:rsid w:val="00F61F0F"/>
    <w:rsid w:val="00F66EE3"/>
    <w:rsid w:val="00F708B1"/>
    <w:rsid w:val="00F72AFC"/>
    <w:rsid w:val="00F741E0"/>
    <w:rsid w:val="00F75BB0"/>
    <w:rsid w:val="00F77F19"/>
    <w:rsid w:val="00F80A2C"/>
    <w:rsid w:val="00F8380A"/>
    <w:rsid w:val="00F8429C"/>
    <w:rsid w:val="00F902F7"/>
    <w:rsid w:val="00F90FB2"/>
    <w:rsid w:val="00F932F1"/>
    <w:rsid w:val="00F93B90"/>
    <w:rsid w:val="00F94541"/>
    <w:rsid w:val="00F9514E"/>
    <w:rsid w:val="00FA32B2"/>
    <w:rsid w:val="00FA4B11"/>
    <w:rsid w:val="00FA4DDA"/>
    <w:rsid w:val="00FA5BDA"/>
    <w:rsid w:val="00FB3F07"/>
    <w:rsid w:val="00FD0094"/>
    <w:rsid w:val="00FD1979"/>
    <w:rsid w:val="00FD3391"/>
    <w:rsid w:val="00FD4C54"/>
    <w:rsid w:val="00FE13A2"/>
    <w:rsid w:val="00FE3106"/>
    <w:rsid w:val="00FE5419"/>
    <w:rsid w:val="00FE5E57"/>
    <w:rsid w:val="00FE72F2"/>
    <w:rsid w:val="00FF3F3D"/>
    <w:rsid w:val="00FF7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51D16"/>
  <w15:docId w15:val="{4A93E40B-4236-443A-9199-22E6965D4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1C9"/>
    <w:pPr>
      <w:spacing w:before="120" w:after="120" w:line="360" w:lineRule="auto"/>
    </w:pPr>
    <w:rPr>
      <w:rFonts w:ascii="Microsoft New Tai Lue" w:hAnsi="Microsoft New Tai Lue"/>
      <w:color w:val="555555"/>
    </w:rPr>
  </w:style>
  <w:style w:type="paragraph" w:styleId="Heading1">
    <w:name w:val="heading 1"/>
    <w:basedOn w:val="Normal"/>
    <w:next w:val="Normal"/>
    <w:link w:val="Heading1Char"/>
    <w:autoRedefine/>
    <w:uiPriority w:val="9"/>
    <w:qFormat/>
    <w:rsid w:val="00F57077"/>
    <w:pPr>
      <w:keepNext/>
      <w:keepLines/>
      <w:tabs>
        <w:tab w:val="left" w:pos="4217"/>
      </w:tabs>
      <w:spacing w:after="0"/>
      <w:outlineLvl w:val="0"/>
    </w:pPr>
    <w:rPr>
      <w:rFonts w:eastAsiaTheme="majorEastAsia" w:cstheme="majorBidi"/>
      <w:b/>
      <w:bCs/>
      <w:color w:val="D7304C"/>
      <w:sz w:val="48"/>
      <w:szCs w:val="28"/>
    </w:rPr>
  </w:style>
  <w:style w:type="paragraph" w:styleId="Heading2">
    <w:name w:val="heading 2"/>
    <w:basedOn w:val="Normal"/>
    <w:next w:val="Normal"/>
    <w:link w:val="Heading2Char"/>
    <w:autoRedefine/>
    <w:uiPriority w:val="9"/>
    <w:unhideWhenUsed/>
    <w:qFormat/>
    <w:rsid w:val="0060315A"/>
    <w:pPr>
      <w:keepNext/>
      <w:keepLines/>
      <w:spacing w:before="400"/>
      <w:outlineLvl w:val="1"/>
    </w:pPr>
    <w:rPr>
      <w:rFonts w:eastAsiaTheme="majorEastAsia" w:cstheme="majorBidi"/>
      <w:b/>
      <w:bCs/>
      <w:color w:val="03559E"/>
      <w:sz w:val="32"/>
      <w:szCs w:val="26"/>
    </w:rPr>
  </w:style>
  <w:style w:type="paragraph" w:styleId="Heading3">
    <w:name w:val="heading 3"/>
    <w:basedOn w:val="Normal"/>
    <w:next w:val="Normal"/>
    <w:link w:val="Heading3Char"/>
    <w:autoRedefine/>
    <w:uiPriority w:val="9"/>
    <w:unhideWhenUsed/>
    <w:qFormat/>
    <w:rsid w:val="009C223E"/>
    <w:pPr>
      <w:keepNext/>
      <w:keepLines/>
      <w:spacing w:before="200"/>
      <w:jc w:val="both"/>
      <w:outlineLvl w:val="2"/>
    </w:pPr>
    <w:rPr>
      <w:rFonts w:eastAsiaTheme="majorEastAsia" w:cstheme="majorBidi"/>
      <w:b/>
      <w:bCs/>
      <w:color w:val="2B4466"/>
      <w:sz w:val="24"/>
    </w:rPr>
  </w:style>
  <w:style w:type="paragraph" w:styleId="Heading4">
    <w:name w:val="heading 4"/>
    <w:basedOn w:val="Normal"/>
    <w:next w:val="Normal"/>
    <w:link w:val="Heading4Char"/>
    <w:autoRedefine/>
    <w:uiPriority w:val="9"/>
    <w:unhideWhenUsed/>
    <w:qFormat/>
    <w:rsid w:val="00F57077"/>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autoRedefine/>
    <w:uiPriority w:val="9"/>
    <w:unhideWhenUsed/>
    <w:qFormat/>
    <w:rsid w:val="00920251"/>
    <w:pPr>
      <w:keepNext/>
      <w:keepLines/>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autoRedefine/>
    <w:uiPriority w:val="9"/>
    <w:unhideWhenUsed/>
    <w:qFormat/>
    <w:rsid w:val="00F57077"/>
    <w:pPr>
      <w:keepNext/>
      <w:keepLines/>
      <w:spacing w:before="40" w:after="0"/>
      <w:outlineLvl w:val="5"/>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7077"/>
    <w:rPr>
      <w:rFonts w:ascii="Microsoft New Tai Lue" w:hAnsi="Microsoft New Tai Lue"/>
      <w:b/>
      <w:bCs/>
      <w:color w:val="515256"/>
      <w:sz w:val="24"/>
    </w:rPr>
  </w:style>
  <w:style w:type="character" w:customStyle="1" w:styleId="Heading2Char">
    <w:name w:val="Heading 2 Char"/>
    <w:basedOn w:val="DefaultParagraphFont"/>
    <w:link w:val="Heading2"/>
    <w:uiPriority w:val="9"/>
    <w:rsid w:val="0060315A"/>
    <w:rPr>
      <w:rFonts w:ascii="Microsoft New Tai Lue" w:eastAsiaTheme="majorEastAsia" w:hAnsi="Microsoft New Tai Lue" w:cstheme="majorBidi"/>
      <w:b/>
      <w:bCs/>
      <w:color w:val="03559E"/>
      <w:sz w:val="32"/>
      <w:szCs w:val="26"/>
    </w:rPr>
  </w:style>
  <w:style w:type="character" w:customStyle="1" w:styleId="Heading1Char">
    <w:name w:val="Heading 1 Char"/>
    <w:basedOn w:val="DefaultParagraphFont"/>
    <w:link w:val="Heading1"/>
    <w:uiPriority w:val="9"/>
    <w:rsid w:val="00F57077"/>
    <w:rPr>
      <w:rFonts w:ascii="Microsoft New Tai Lue" w:eastAsiaTheme="majorEastAsia" w:hAnsi="Microsoft New Tai Lue" w:cstheme="majorBidi"/>
      <w:b/>
      <w:bCs/>
      <w:color w:val="D7304C"/>
      <w:sz w:val="48"/>
      <w:szCs w:val="28"/>
    </w:rPr>
  </w:style>
  <w:style w:type="character" w:customStyle="1" w:styleId="Heading3Char">
    <w:name w:val="Heading 3 Char"/>
    <w:basedOn w:val="DefaultParagraphFont"/>
    <w:link w:val="Heading3"/>
    <w:uiPriority w:val="9"/>
    <w:rsid w:val="009C223E"/>
    <w:rPr>
      <w:rFonts w:ascii="Microsoft New Tai Lue" w:eastAsiaTheme="majorEastAsia" w:hAnsi="Microsoft New Tai Lue" w:cstheme="majorBidi"/>
      <w:b/>
      <w:bCs/>
      <w:color w:val="2B4466"/>
      <w:sz w:val="24"/>
    </w:rPr>
  </w:style>
  <w:style w:type="paragraph" w:styleId="BalloonText">
    <w:name w:val="Balloon Text"/>
    <w:basedOn w:val="Normal"/>
    <w:link w:val="BalloonTextChar"/>
    <w:uiPriority w:val="99"/>
    <w:semiHidden/>
    <w:unhideWhenUsed/>
    <w:rsid w:val="00AA0124"/>
    <w:pPr>
      <w:spacing w:after="0"/>
    </w:pPr>
    <w:rPr>
      <w:rFonts w:cs="Tahoma"/>
      <w:sz w:val="16"/>
      <w:szCs w:val="16"/>
    </w:rPr>
  </w:style>
  <w:style w:type="character" w:customStyle="1" w:styleId="BalloonTextChar">
    <w:name w:val="Balloon Text Char"/>
    <w:basedOn w:val="DefaultParagraphFont"/>
    <w:link w:val="BalloonText"/>
    <w:uiPriority w:val="99"/>
    <w:semiHidden/>
    <w:rsid w:val="00AA0124"/>
    <w:rPr>
      <w:rFonts w:ascii="Tahoma" w:hAnsi="Tahoma" w:cs="Tahoma"/>
      <w:color w:val="515256"/>
      <w:sz w:val="16"/>
      <w:szCs w:val="16"/>
    </w:rPr>
  </w:style>
  <w:style w:type="character" w:styleId="Hyperlink">
    <w:name w:val="Hyperlink"/>
    <w:basedOn w:val="DefaultParagraphFont"/>
    <w:uiPriority w:val="99"/>
    <w:unhideWhenUsed/>
    <w:rsid w:val="00F57077"/>
    <w:rPr>
      <w:rFonts w:ascii="Microsoft New Tai Lue" w:hAnsi="Microsoft New Tai Lue"/>
      <w:color w:val="03559E"/>
      <w:sz w:val="18"/>
      <w:u w:val="single"/>
    </w:rPr>
  </w:style>
  <w:style w:type="character" w:customStyle="1" w:styleId="Heading4Char">
    <w:name w:val="Heading 4 Char"/>
    <w:basedOn w:val="DefaultParagraphFont"/>
    <w:link w:val="Heading4"/>
    <w:uiPriority w:val="9"/>
    <w:rsid w:val="00F57077"/>
    <w:rPr>
      <w:rFonts w:ascii="Microsoft New Tai Lue" w:eastAsiaTheme="majorEastAsia" w:hAnsi="Microsoft New Tai Lue" w:cstheme="majorBidi"/>
      <w:b/>
      <w:bCs/>
      <w:i/>
      <w:iCs/>
      <w:color w:val="4F81BD" w:themeColor="accent1"/>
      <w:sz w:val="20"/>
    </w:rPr>
  </w:style>
  <w:style w:type="paragraph" w:styleId="Header">
    <w:name w:val="header"/>
    <w:basedOn w:val="Normal"/>
    <w:link w:val="HeaderChar"/>
    <w:autoRedefine/>
    <w:uiPriority w:val="99"/>
    <w:unhideWhenUsed/>
    <w:rsid w:val="00270B8B"/>
    <w:pPr>
      <w:tabs>
        <w:tab w:val="center" w:pos="4513"/>
        <w:tab w:val="right" w:pos="9026"/>
      </w:tabs>
      <w:spacing w:after="0"/>
    </w:pPr>
  </w:style>
  <w:style w:type="character" w:customStyle="1" w:styleId="HeaderChar">
    <w:name w:val="Header Char"/>
    <w:basedOn w:val="DefaultParagraphFont"/>
    <w:link w:val="Header"/>
    <w:uiPriority w:val="99"/>
    <w:rsid w:val="00270B8B"/>
    <w:rPr>
      <w:rFonts w:ascii="Microsoft New Tai Lue" w:hAnsi="Microsoft New Tai Lue"/>
      <w:color w:val="555555"/>
    </w:rPr>
  </w:style>
  <w:style w:type="paragraph" w:styleId="Footer">
    <w:name w:val="footer"/>
    <w:basedOn w:val="Normal"/>
    <w:link w:val="FooterChar"/>
    <w:autoRedefine/>
    <w:uiPriority w:val="99"/>
    <w:unhideWhenUsed/>
    <w:rsid w:val="00F57077"/>
    <w:pPr>
      <w:tabs>
        <w:tab w:val="center" w:pos="4513"/>
        <w:tab w:val="right" w:pos="9026"/>
      </w:tabs>
      <w:spacing w:after="0"/>
    </w:pPr>
  </w:style>
  <w:style w:type="character" w:customStyle="1" w:styleId="FooterChar">
    <w:name w:val="Footer Char"/>
    <w:basedOn w:val="DefaultParagraphFont"/>
    <w:link w:val="Footer"/>
    <w:uiPriority w:val="99"/>
    <w:rsid w:val="00F57077"/>
    <w:rPr>
      <w:rFonts w:ascii="Microsoft New Tai Lue" w:hAnsi="Microsoft New Tai Lue"/>
      <w:color w:val="555555"/>
      <w:sz w:val="20"/>
    </w:rPr>
  </w:style>
  <w:style w:type="paragraph" w:styleId="NoSpacing">
    <w:name w:val="No Spacing"/>
    <w:autoRedefine/>
    <w:uiPriority w:val="1"/>
    <w:qFormat/>
    <w:rsid w:val="0011733E"/>
    <w:pPr>
      <w:spacing w:after="0" w:line="240" w:lineRule="auto"/>
    </w:pPr>
    <w:rPr>
      <w:rFonts w:ascii="Calibri" w:eastAsia="Calibri" w:hAnsi="Calibri" w:cstheme="minorHAnsi"/>
      <w:color w:val="515256"/>
      <w:sz w:val="20"/>
      <w:szCs w:val="20"/>
      <w:lang w:val="en-US"/>
    </w:rPr>
  </w:style>
  <w:style w:type="paragraph" w:styleId="TOC1">
    <w:name w:val="toc 1"/>
    <w:basedOn w:val="Normal"/>
    <w:next w:val="Normal"/>
    <w:autoRedefine/>
    <w:uiPriority w:val="39"/>
    <w:unhideWhenUsed/>
    <w:qFormat/>
    <w:rsid w:val="00F57077"/>
    <w:rPr>
      <w:rFonts w:cstheme="minorHAnsi"/>
      <w:b/>
      <w:bCs/>
      <w:caps/>
      <w:szCs w:val="20"/>
    </w:rPr>
  </w:style>
  <w:style w:type="paragraph" w:styleId="TOC2">
    <w:name w:val="toc 2"/>
    <w:basedOn w:val="Normal"/>
    <w:next w:val="Normal"/>
    <w:autoRedefine/>
    <w:uiPriority w:val="39"/>
    <w:unhideWhenUsed/>
    <w:qFormat/>
    <w:rsid w:val="00432FFE"/>
    <w:pPr>
      <w:tabs>
        <w:tab w:val="right" w:leader="dot" w:pos="9016"/>
      </w:tabs>
      <w:spacing w:after="0"/>
    </w:pPr>
    <w:rPr>
      <w:rFonts w:ascii="Aharoni" w:hAnsi="Aharoni" w:cs="Aharoni"/>
      <w:b/>
      <w:smallCaps/>
      <w:noProof/>
      <w:sz w:val="28"/>
      <w:szCs w:val="28"/>
    </w:rPr>
  </w:style>
  <w:style w:type="paragraph" w:styleId="TOC3">
    <w:name w:val="toc 3"/>
    <w:basedOn w:val="Normal"/>
    <w:next w:val="Normal"/>
    <w:autoRedefine/>
    <w:uiPriority w:val="39"/>
    <w:unhideWhenUsed/>
    <w:qFormat/>
    <w:rsid w:val="00F57077"/>
    <w:pPr>
      <w:spacing w:after="0"/>
    </w:pPr>
    <w:rPr>
      <w:rFonts w:cstheme="minorHAnsi"/>
      <w:iCs/>
      <w:szCs w:val="20"/>
    </w:rPr>
  </w:style>
  <w:style w:type="paragraph" w:styleId="TOC4">
    <w:name w:val="toc 4"/>
    <w:basedOn w:val="Normal"/>
    <w:next w:val="Normal"/>
    <w:autoRedefine/>
    <w:uiPriority w:val="39"/>
    <w:unhideWhenUsed/>
    <w:rsid w:val="00F57077"/>
    <w:pPr>
      <w:spacing w:after="0"/>
    </w:pPr>
    <w:rPr>
      <w:rFonts w:cstheme="minorHAnsi"/>
      <w:sz w:val="18"/>
      <w:szCs w:val="18"/>
    </w:rPr>
  </w:style>
  <w:style w:type="paragraph" w:styleId="TOC5">
    <w:name w:val="toc 5"/>
    <w:basedOn w:val="Normal"/>
    <w:next w:val="Normal"/>
    <w:autoRedefine/>
    <w:uiPriority w:val="39"/>
    <w:unhideWhenUsed/>
    <w:rsid w:val="00F57077"/>
    <w:pPr>
      <w:spacing w:after="0"/>
    </w:pPr>
    <w:rPr>
      <w:rFonts w:cstheme="minorHAnsi"/>
      <w:sz w:val="18"/>
      <w:szCs w:val="18"/>
    </w:rPr>
  </w:style>
  <w:style w:type="paragraph" w:styleId="TOC6">
    <w:name w:val="toc 6"/>
    <w:basedOn w:val="Normal"/>
    <w:next w:val="Normal"/>
    <w:autoRedefine/>
    <w:uiPriority w:val="39"/>
    <w:unhideWhenUsed/>
    <w:rsid w:val="00F57077"/>
    <w:pPr>
      <w:spacing w:after="0"/>
    </w:pPr>
    <w:rPr>
      <w:rFonts w:cstheme="minorHAnsi"/>
      <w:sz w:val="18"/>
      <w:szCs w:val="18"/>
    </w:rPr>
  </w:style>
  <w:style w:type="paragraph" w:styleId="TOC7">
    <w:name w:val="toc 7"/>
    <w:basedOn w:val="Normal"/>
    <w:next w:val="Normal"/>
    <w:autoRedefine/>
    <w:uiPriority w:val="39"/>
    <w:unhideWhenUsed/>
    <w:rsid w:val="00F57077"/>
    <w:pPr>
      <w:spacing w:after="0"/>
    </w:pPr>
    <w:rPr>
      <w:rFonts w:cstheme="minorHAnsi"/>
      <w:sz w:val="18"/>
      <w:szCs w:val="18"/>
    </w:rPr>
  </w:style>
  <w:style w:type="paragraph" w:styleId="TOC8">
    <w:name w:val="toc 8"/>
    <w:basedOn w:val="Normal"/>
    <w:next w:val="Normal"/>
    <w:autoRedefine/>
    <w:uiPriority w:val="39"/>
    <w:unhideWhenUsed/>
    <w:rsid w:val="00F57077"/>
    <w:pPr>
      <w:spacing w:after="0"/>
    </w:pPr>
    <w:rPr>
      <w:rFonts w:cstheme="minorHAnsi"/>
      <w:sz w:val="18"/>
      <w:szCs w:val="18"/>
    </w:rPr>
  </w:style>
  <w:style w:type="paragraph" w:styleId="TOC9">
    <w:name w:val="toc 9"/>
    <w:basedOn w:val="Normal"/>
    <w:next w:val="Normal"/>
    <w:autoRedefine/>
    <w:uiPriority w:val="39"/>
    <w:unhideWhenUsed/>
    <w:rsid w:val="00F57077"/>
    <w:pPr>
      <w:spacing w:after="0"/>
    </w:pPr>
    <w:rPr>
      <w:rFonts w:cstheme="minorHAnsi"/>
      <w:sz w:val="18"/>
      <w:szCs w:val="18"/>
    </w:rPr>
  </w:style>
  <w:style w:type="paragraph" w:styleId="NormalWeb">
    <w:name w:val="Normal (Web)"/>
    <w:basedOn w:val="Normal"/>
    <w:uiPriority w:val="99"/>
    <w:semiHidden/>
    <w:unhideWhenUsed/>
    <w:rsid w:val="00D56C5C"/>
    <w:pPr>
      <w:spacing w:before="100" w:beforeAutospacing="1" w:after="100" w:afterAutospacing="1"/>
    </w:pPr>
    <w:rPr>
      <w:rFonts w:ascii="Times New Roman" w:eastAsia="Times New Roman" w:hAnsi="Times New Roman" w:cs="Times New Roman"/>
      <w:color w:val="auto"/>
      <w:sz w:val="24"/>
      <w:szCs w:val="24"/>
      <w:lang w:eastAsia="en-IN"/>
    </w:rPr>
  </w:style>
  <w:style w:type="character" w:customStyle="1" w:styleId="Heading5Char">
    <w:name w:val="Heading 5 Char"/>
    <w:basedOn w:val="DefaultParagraphFont"/>
    <w:link w:val="Heading5"/>
    <w:uiPriority w:val="9"/>
    <w:rsid w:val="00920251"/>
    <w:rPr>
      <w:rFonts w:ascii="Microsoft New Tai Lue" w:eastAsiaTheme="majorEastAsia" w:hAnsi="Microsoft New Tai Lue" w:cstheme="majorBidi"/>
      <w:b/>
      <w:color w:val="243F60" w:themeColor="accent1" w:themeShade="7F"/>
    </w:rPr>
  </w:style>
  <w:style w:type="paragraph" w:styleId="Subtitle">
    <w:name w:val="Subtitle"/>
    <w:basedOn w:val="Normal"/>
    <w:next w:val="Normal"/>
    <w:link w:val="SubtitleChar"/>
    <w:autoRedefine/>
    <w:uiPriority w:val="11"/>
    <w:qFormat/>
    <w:rsid w:val="00F57077"/>
    <w:pPr>
      <w:numPr>
        <w:ilvl w:val="1"/>
      </w:numPr>
    </w:pPr>
    <w:rPr>
      <w:rFonts w:eastAsiaTheme="majorEastAsia" w:cstheme="majorBidi"/>
      <w:iCs/>
      <w:spacing w:val="15"/>
      <w:sz w:val="56"/>
      <w:szCs w:val="24"/>
    </w:rPr>
  </w:style>
  <w:style w:type="character" w:customStyle="1" w:styleId="SubtitleChar">
    <w:name w:val="Subtitle Char"/>
    <w:basedOn w:val="DefaultParagraphFont"/>
    <w:link w:val="Subtitle"/>
    <w:uiPriority w:val="11"/>
    <w:rsid w:val="00F57077"/>
    <w:rPr>
      <w:rFonts w:ascii="Microsoft New Tai Lue" w:eastAsiaTheme="majorEastAsia" w:hAnsi="Microsoft New Tai Lue" w:cstheme="majorBidi"/>
      <w:iCs/>
      <w:color w:val="555555"/>
      <w:spacing w:val="15"/>
      <w:sz w:val="56"/>
      <w:szCs w:val="24"/>
    </w:rPr>
  </w:style>
  <w:style w:type="paragraph" w:styleId="Title">
    <w:name w:val="Title"/>
    <w:basedOn w:val="Normal"/>
    <w:next w:val="Normal"/>
    <w:link w:val="TitleChar"/>
    <w:autoRedefine/>
    <w:uiPriority w:val="10"/>
    <w:qFormat/>
    <w:rsid w:val="00681B2E"/>
    <w:pPr>
      <w:framePr w:wrap="around" w:vAnchor="text" w:hAnchor="text" w:y="1"/>
      <w:spacing w:after="300"/>
      <w:contextualSpacing/>
    </w:pPr>
    <w:rPr>
      <w:rFonts w:eastAsiaTheme="majorEastAsia" w:cstheme="majorBidi"/>
      <w:b/>
      <w:color w:val="03559E"/>
      <w:spacing w:val="5"/>
      <w:kern w:val="28"/>
      <w:sz w:val="24"/>
      <w:szCs w:val="24"/>
    </w:rPr>
  </w:style>
  <w:style w:type="character" w:customStyle="1" w:styleId="TitleChar">
    <w:name w:val="Title Char"/>
    <w:basedOn w:val="DefaultParagraphFont"/>
    <w:link w:val="Title"/>
    <w:uiPriority w:val="10"/>
    <w:rsid w:val="00681B2E"/>
    <w:rPr>
      <w:rFonts w:ascii="Microsoft New Tai Lue" w:eastAsiaTheme="majorEastAsia" w:hAnsi="Microsoft New Tai Lue" w:cstheme="majorBidi"/>
      <w:b/>
      <w:color w:val="03559E"/>
      <w:spacing w:val="5"/>
      <w:kern w:val="28"/>
      <w:sz w:val="24"/>
      <w:szCs w:val="24"/>
    </w:rPr>
  </w:style>
  <w:style w:type="paragraph" w:styleId="TOCHeading">
    <w:name w:val="TOC Heading"/>
    <w:basedOn w:val="Heading1"/>
    <w:next w:val="Normal"/>
    <w:autoRedefine/>
    <w:uiPriority w:val="39"/>
    <w:unhideWhenUsed/>
    <w:qFormat/>
    <w:rsid w:val="00F57077"/>
    <w:pPr>
      <w:spacing w:before="480" w:line="276" w:lineRule="auto"/>
      <w:outlineLvl w:val="9"/>
    </w:pPr>
    <w:rPr>
      <w:color w:val="03559E"/>
      <w:sz w:val="32"/>
      <w:lang w:val="en-US" w:eastAsia="ja-JP"/>
    </w:rPr>
  </w:style>
  <w:style w:type="paragraph" w:styleId="ListParagraph">
    <w:name w:val="List Paragraph"/>
    <w:aliases w:val="Paragraph"/>
    <w:basedOn w:val="Normal"/>
    <w:autoRedefine/>
    <w:uiPriority w:val="34"/>
    <w:qFormat/>
    <w:rsid w:val="0041093D"/>
    <w:pPr>
      <w:numPr>
        <w:numId w:val="20"/>
      </w:numPr>
      <w:autoSpaceDE w:val="0"/>
      <w:spacing w:after="0" w:line="240" w:lineRule="auto"/>
    </w:pPr>
    <w:rPr>
      <w:lang w:val="en"/>
    </w:rPr>
  </w:style>
  <w:style w:type="paragraph" w:styleId="TableofFigures">
    <w:name w:val="table of figures"/>
    <w:basedOn w:val="Normal"/>
    <w:next w:val="Normal"/>
    <w:autoRedefine/>
    <w:uiPriority w:val="99"/>
    <w:unhideWhenUsed/>
    <w:qFormat/>
    <w:rsid w:val="00F57077"/>
    <w:pPr>
      <w:spacing w:after="0"/>
      <w:ind w:left="400" w:hanging="400"/>
      <w:jc w:val="center"/>
    </w:pPr>
    <w:rPr>
      <w:rFonts w:cstheme="minorHAnsi"/>
      <w:b/>
      <w:bCs/>
      <w:i/>
      <w:iCs/>
      <w:szCs w:val="20"/>
    </w:rPr>
  </w:style>
  <w:style w:type="character" w:customStyle="1" w:styleId="Heading6Char">
    <w:name w:val="Heading 6 Char"/>
    <w:basedOn w:val="DefaultParagraphFont"/>
    <w:link w:val="Heading6"/>
    <w:uiPriority w:val="9"/>
    <w:rsid w:val="00F57077"/>
    <w:rPr>
      <w:rFonts w:ascii="Microsoft New Tai Lue" w:eastAsiaTheme="majorEastAsia" w:hAnsi="Microsoft New Tai Lue" w:cstheme="majorBidi"/>
      <w:color w:val="243F60" w:themeColor="accent1" w:themeShade="7F"/>
      <w:sz w:val="20"/>
    </w:rPr>
  </w:style>
  <w:style w:type="character" w:styleId="SubtleEmphasis">
    <w:name w:val="Subtle Emphasis"/>
    <w:basedOn w:val="DefaultParagraphFont"/>
    <w:uiPriority w:val="19"/>
    <w:qFormat/>
    <w:rsid w:val="00F57077"/>
    <w:rPr>
      <w:rFonts w:ascii="Microsoft New Tai Lue" w:hAnsi="Microsoft New Tai Lue"/>
      <w:i/>
      <w:iCs/>
      <w:color w:val="404040" w:themeColor="text1" w:themeTint="BF"/>
    </w:rPr>
  </w:style>
  <w:style w:type="character" w:styleId="Emphasis">
    <w:name w:val="Emphasis"/>
    <w:basedOn w:val="DefaultParagraphFont"/>
    <w:uiPriority w:val="20"/>
    <w:qFormat/>
    <w:rsid w:val="00F57077"/>
    <w:rPr>
      <w:rFonts w:ascii="Microsoft New Tai Lue" w:hAnsi="Microsoft New Tai Lue"/>
      <w:i/>
      <w:iCs/>
    </w:rPr>
  </w:style>
  <w:style w:type="character" w:styleId="IntenseEmphasis">
    <w:name w:val="Intense Emphasis"/>
    <w:basedOn w:val="DefaultParagraphFont"/>
    <w:uiPriority w:val="21"/>
    <w:qFormat/>
    <w:rsid w:val="00F57077"/>
    <w:rPr>
      <w:rFonts w:ascii="Microsoft New Tai Lue" w:hAnsi="Microsoft New Tai Lue"/>
      <w:i/>
      <w:iCs/>
      <w:color w:val="4F81BD" w:themeColor="accent1"/>
    </w:rPr>
  </w:style>
  <w:style w:type="paragraph" w:styleId="Quote">
    <w:name w:val="Quote"/>
    <w:basedOn w:val="Normal"/>
    <w:next w:val="Normal"/>
    <w:link w:val="QuoteChar"/>
    <w:autoRedefine/>
    <w:uiPriority w:val="29"/>
    <w:qFormat/>
    <w:rsid w:val="00F5707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57077"/>
    <w:rPr>
      <w:rFonts w:ascii="Microsoft New Tai Lue" w:hAnsi="Microsoft New Tai Lue"/>
      <w:i/>
      <w:iCs/>
      <w:color w:val="404040" w:themeColor="text1" w:themeTint="BF"/>
      <w:sz w:val="20"/>
    </w:rPr>
  </w:style>
  <w:style w:type="paragraph" w:styleId="IntenseQuote">
    <w:name w:val="Intense Quote"/>
    <w:basedOn w:val="Normal"/>
    <w:next w:val="Normal"/>
    <w:link w:val="IntenseQuoteChar"/>
    <w:autoRedefine/>
    <w:uiPriority w:val="30"/>
    <w:qFormat/>
    <w:rsid w:val="00D615DE"/>
    <w:pPr>
      <w:pBdr>
        <w:top w:val="single" w:sz="4" w:space="10" w:color="4F81BD" w:themeColor="accent1"/>
        <w:bottom w:val="single" w:sz="4" w:space="10" w:color="4F81BD" w:themeColor="accent1"/>
      </w:pBdr>
      <w:spacing w:before="360" w:after="360"/>
      <w:ind w:left="864" w:right="864"/>
    </w:pPr>
    <w:rPr>
      <w:i/>
      <w:iCs/>
      <w:color w:val="4F81BD" w:themeColor="accent1"/>
    </w:rPr>
  </w:style>
  <w:style w:type="character" w:customStyle="1" w:styleId="IntenseQuoteChar">
    <w:name w:val="Intense Quote Char"/>
    <w:basedOn w:val="DefaultParagraphFont"/>
    <w:link w:val="IntenseQuote"/>
    <w:uiPriority w:val="30"/>
    <w:rsid w:val="00D615DE"/>
    <w:rPr>
      <w:rFonts w:ascii="Microsoft New Tai Lue" w:hAnsi="Microsoft New Tai Lue"/>
      <w:i/>
      <w:iCs/>
      <w:color w:val="4F81BD" w:themeColor="accent1"/>
    </w:rPr>
  </w:style>
  <w:style w:type="character" w:styleId="SubtleReference">
    <w:name w:val="Subtle Reference"/>
    <w:basedOn w:val="DefaultParagraphFont"/>
    <w:uiPriority w:val="31"/>
    <w:qFormat/>
    <w:rsid w:val="00F57077"/>
    <w:rPr>
      <w:rFonts w:ascii="Microsoft New Tai Lue" w:hAnsi="Microsoft New Tai Lue"/>
      <w:smallCaps/>
      <w:color w:val="5A5A5A" w:themeColor="text1" w:themeTint="A5"/>
    </w:rPr>
  </w:style>
  <w:style w:type="character" w:styleId="IntenseReference">
    <w:name w:val="Intense Reference"/>
    <w:basedOn w:val="DefaultParagraphFont"/>
    <w:uiPriority w:val="32"/>
    <w:qFormat/>
    <w:rsid w:val="00F57077"/>
    <w:rPr>
      <w:rFonts w:ascii="Microsoft New Tai Lue" w:hAnsi="Microsoft New Tai Lue"/>
      <w:b/>
      <w:bCs/>
      <w:smallCaps/>
      <w:color w:val="4F81BD" w:themeColor="accent1"/>
      <w:spacing w:val="5"/>
    </w:rPr>
  </w:style>
  <w:style w:type="character" w:styleId="BookTitle">
    <w:name w:val="Book Title"/>
    <w:basedOn w:val="DefaultParagraphFont"/>
    <w:uiPriority w:val="33"/>
    <w:qFormat/>
    <w:rsid w:val="00F57077"/>
    <w:rPr>
      <w:rFonts w:ascii="Microsoft New Tai Lue" w:hAnsi="Microsoft New Tai Lue"/>
      <w:b/>
      <w:bCs/>
      <w:i/>
      <w:iCs/>
      <w:spacing w:val="5"/>
    </w:rPr>
  </w:style>
  <w:style w:type="character" w:customStyle="1" w:styleId="apple-converted-space">
    <w:name w:val="apple-converted-space"/>
    <w:basedOn w:val="DefaultParagraphFont"/>
    <w:rsid w:val="00F57077"/>
    <w:rPr>
      <w:rFonts w:ascii="Microsoft New Tai Lue" w:hAnsi="Microsoft New Tai Lue"/>
    </w:rPr>
  </w:style>
  <w:style w:type="table" w:styleId="TableGrid">
    <w:name w:val="Table Grid"/>
    <w:basedOn w:val="TableNormal"/>
    <w:uiPriority w:val="59"/>
    <w:qFormat/>
    <w:rsid w:val="00D3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1954"/>
    <w:pPr>
      <w:autoSpaceDE w:val="0"/>
      <w:autoSpaceDN w:val="0"/>
      <w:adjustRightInd w:val="0"/>
      <w:spacing w:after="0" w:line="240" w:lineRule="auto"/>
    </w:pPr>
    <w:rPr>
      <w:rFonts w:ascii="Arial" w:eastAsia="Calibri" w:hAnsi="Arial" w:cs="Arial"/>
      <w:color w:val="000000"/>
      <w:sz w:val="24"/>
      <w:szCs w:val="24"/>
      <w:lang w:val="en-US"/>
    </w:rPr>
  </w:style>
  <w:style w:type="character" w:styleId="UnresolvedMention">
    <w:name w:val="Unresolved Mention"/>
    <w:basedOn w:val="DefaultParagraphFont"/>
    <w:uiPriority w:val="99"/>
    <w:semiHidden/>
    <w:unhideWhenUsed/>
    <w:rsid w:val="003D5A7E"/>
    <w:rPr>
      <w:color w:val="605E5C"/>
      <w:shd w:val="clear" w:color="auto" w:fill="E1DFDD"/>
    </w:rPr>
  </w:style>
  <w:style w:type="table" w:styleId="LightList-Accent2">
    <w:name w:val="Light List Accent 2"/>
    <w:basedOn w:val="TableNormal"/>
    <w:uiPriority w:val="61"/>
    <w:rsid w:val="003B29B2"/>
    <w:pPr>
      <w:spacing w:after="0" w:line="240" w:lineRule="auto"/>
    </w:pPr>
    <w:rPr>
      <w:rFonts w:ascii="Calibri" w:eastAsia="Calibri" w:hAnsi="Calibri" w:cs="Times New Roman"/>
      <w:sz w:val="20"/>
      <w:szCs w:val="20"/>
      <w:lang w:val="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Table3-Accent1">
    <w:name w:val="List Table 3 Accent 1"/>
    <w:basedOn w:val="TableNormal"/>
    <w:uiPriority w:val="48"/>
    <w:rsid w:val="003B29B2"/>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Grid0">
    <w:name w:val="TableGrid"/>
    <w:rsid w:val="00F13558"/>
    <w:pPr>
      <w:spacing w:after="0" w:line="240" w:lineRule="auto"/>
    </w:pPr>
    <w:rPr>
      <w:rFonts w:eastAsiaTheme="minorEastAsia"/>
      <w:lang w:val="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4606A"/>
    <w:pPr>
      <w:spacing w:before="0"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A350C"/>
    <w:rPr>
      <w:color w:val="800080" w:themeColor="followedHyperlink"/>
      <w:u w:val="single"/>
    </w:rPr>
  </w:style>
  <w:style w:type="paragraph" w:customStyle="1" w:styleId="hl">
    <w:name w:val="hl"/>
    <w:basedOn w:val="Normal"/>
    <w:rsid w:val="00E47EB6"/>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CommentReference">
    <w:name w:val="annotation reference"/>
    <w:basedOn w:val="DefaultParagraphFont"/>
    <w:uiPriority w:val="99"/>
    <w:semiHidden/>
    <w:unhideWhenUsed/>
    <w:rsid w:val="00771A2C"/>
    <w:rPr>
      <w:sz w:val="16"/>
      <w:szCs w:val="16"/>
    </w:rPr>
  </w:style>
  <w:style w:type="paragraph" w:styleId="CommentText">
    <w:name w:val="annotation text"/>
    <w:basedOn w:val="Normal"/>
    <w:link w:val="CommentTextChar"/>
    <w:uiPriority w:val="99"/>
    <w:semiHidden/>
    <w:unhideWhenUsed/>
    <w:rsid w:val="00771A2C"/>
    <w:pPr>
      <w:spacing w:line="240" w:lineRule="auto"/>
    </w:pPr>
    <w:rPr>
      <w:sz w:val="20"/>
      <w:szCs w:val="20"/>
    </w:rPr>
  </w:style>
  <w:style w:type="character" w:customStyle="1" w:styleId="CommentTextChar">
    <w:name w:val="Comment Text Char"/>
    <w:basedOn w:val="DefaultParagraphFont"/>
    <w:link w:val="CommentText"/>
    <w:uiPriority w:val="99"/>
    <w:semiHidden/>
    <w:rsid w:val="00771A2C"/>
    <w:rPr>
      <w:rFonts w:ascii="Microsoft New Tai Lue" w:hAnsi="Microsoft New Tai Lue"/>
      <w:color w:val="555555"/>
      <w:sz w:val="20"/>
      <w:szCs w:val="20"/>
    </w:rPr>
  </w:style>
  <w:style w:type="paragraph" w:styleId="CommentSubject">
    <w:name w:val="annotation subject"/>
    <w:basedOn w:val="CommentText"/>
    <w:next w:val="CommentText"/>
    <w:link w:val="CommentSubjectChar"/>
    <w:uiPriority w:val="99"/>
    <w:semiHidden/>
    <w:unhideWhenUsed/>
    <w:rsid w:val="00771A2C"/>
    <w:rPr>
      <w:b/>
      <w:bCs/>
    </w:rPr>
  </w:style>
  <w:style w:type="character" w:customStyle="1" w:styleId="CommentSubjectChar">
    <w:name w:val="Comment Subject Char"/>
    <w:basedOn w:val="CommentTextChar"/>
    <w:link w:val="CommentSubject"/>
    <w:uiPriority w:val="99"/>
    <w:semiHidden/>
    <w:rsid w:val="00771A2C"/>
    <w:rPr>
      <w:rFonts w:ascii="Microsoft New Tai Lue" w:hAnsi="Microsoft New Tai Lue"/>
      <w:b/>
      <w:bCs/>
      <w:color w:val="555555"/>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6553">
      <w:bodyDiv w:val="1"/>
      <w:marLeft w:val="0"/>
      <w:marRight w:val="0"/>
      <w:marTop w:val="0"/>
      <w:marBottom w:val="0"/>
      <w:divBdr>
        <w:top w:val="none" w:sz="0" w:space="0" w:color="auto"/>
        <w:left w:val="none" w:sz="0" w:space="0" w:color="auto"/>
        <w:bottom w:val="none" w:sz="0" w:space="0" w:color="auto"/>
        <w:right w:val="none" w:sz="0" w:space="0" w:color="auto"/>
      </w:divBdr>
      <w:divsChild>
        <w:div w:id="1722824484">
          <w:marLeft w:val="0"/>
          <w:marRight w:val="0"/>
          <w:marTop w:val="0"/>
          <w:marBottom w:val="0"/>
          <w:divBdr>
            <w:top w:val="none" w:sz="0" w:space="0" w:color="auto"/>
            <w:left w:val="none" w:sz="0" w:space="0" w:color="auto"/>
            <w:bottom w:val="none" w:sz="0" w:space="0" w:color="auto"/>
            <w:right w:val="none" w:sz="0" w:space="0" w:color="auto"/>
          </w:divBdr>
        </w:div>
      </w:divsChild>
    </w:div>
    <w:div w:id="38172631">
      <w:bodyDiv w:val="1"/>
      <w:marLeft w:val="0"/>
      <w:marRight w:val="0"/>
      <w:marTop w:val="0"/>
      <w:marBottom w:val="0"/>
      <w:divBdr>
        <w:top w:val="none" w:sz="0" w:space="0" w:color="auto"/>
        <w:left w:val="none" w:sz="0" w:space="0" w:color="auto"/>
        <w:bottom w:val="none" w:sz="0" w:space="0" w:color="auto"/>
        <w:right w:val="none" w:sz="0" w:space="0" w:color="auto"/>
      </w:divBdr>
    </w:div>
    <w:div w:id="43218805">
      <w:bodyDiv w:val="1"/>
      <w:marLeft w:val="0"/>
      <w:marRight w:val="0"/>
      <w:marTop w:val="0"/>
      <w:marBottom w:val="0"/>
      <w:divBdr>
        <w:top w:val="none" w:sz="0" w:space="0" w:color="auto"/>
        <w:left w:val="none" w:sz="0" w:space="0" w:color="auto"/>
        <w:bottom w:val="none" w:sz="0" w:space="0" w:color="auto"/>
        <w:right w:val="none" w:sz="0" w:space="0" w:color="auto"/>
      </w:divBdr>
    </w:div>
    <w:div w:id="116072769">
      <w:bodyDiv w:val="1"/>
      <w:marLeft w:val="0"/>
      <w:marRight w:val="0"/>
      <w:marTop w:val="0"/>
      <w:marBottom w:val="0"/>
      <w:divBdr>
        <w:top w:val="none" w:sz="0" w:space="0" w:color="auto"/>
        <w:left w:val="none" w:sz="0" w:space="0" w:color="auto"/>
        <w:bottom w:val="none" w:sz="0" w:space="0" w:color="auto"/>
        <w:right w:val="none" w:sz="0" w:space="0" w:color="auto"/>
      </w:divBdr>
    </w:div>
    <w:div w:id="133717672">
      <w:bodyDiv w:val="1"/>
      <w:marLeft w:val="0"/>
      <w:marRight w:val="0"/>
      <w:marTop w:val="0"/>
      <w:marBottom w:val="0"/>
      <w:divBdr>
        <w:top w:val="none" w:sz="0" w:space="0" w:color="auto"/>
        <w:left w:val="none" w:sz="0" w:space="0" w:color="auto"/>
        <w:bottom w:val="none" w:sz="0" w:space="0" w:color="auto"/>
        <w:right w:val="none" w:sz="0" w:space="0" w:color="auto"/>
      </w:divBdr>
      <w:divsChild>
        <w:div w:id="1051883622">
          <w:marLeft w:val="0"/>
          <w:marRight w:val="0"/>
          <w:marTop w:val="0"/>
          <w:marBottom w:val="0"/>
          <w:divBdr>
            <w:top w:val="none" w:sz="0" w:space="0" w:color="auto"/>
            <w:left w:val="none" w:sz="0" w:space="0" w:color="auto"/>
            <w:bottom w:val="none" w:sz="0" w:space="0" w:color="auto"/>
            <w:right w:val="none" w:sz="0" w:space="0" w:color="auto"/>
          </w:divBdr>
        </w:div>
      </w:divsChild>
    </w:div>
    <w:div w:id="159467185">
      <w:bodyDiv w:val="1"/>
      <w:marLeft w:val="0"/>
      <w:marRight w:val="0"/>
      <w:marTop w:val="0"/>
      <w:marBottom w:val="0"/>
      <w:divBdr>
        <w:top w:val="none" w:sz="0" w:space="0" w:color="auto"/>
        <w:left w:val="none" w:sz="0" w:space="0" w:color="auto"/>
        <w:bottom w:val="none" w:sz="0" w:space="0" w:color="auto"/>
        <w:right w:val="none" w:sz="0" w:space="0" w:color="auto"/>
      </w:divBdr>
    </w:div>
    <w:div w:id="161288040">
      <w:bodyDiv w:val="1"/>
      <w:marLeft w:val="0"/>
      <w:marRight w:val="0"/>
      <w:marTop w:val="0"/>
      <w:marBottom w:val="0"/>
      <w:divBdr>
        <w:top w:val="none" w:sz="0" w:space="0" w:color="auto"/>
        <w:left w:val="none" w:sz="0" w:space="0" w:color="auto"/>
        <w:bottom w:val="none" w:sz="0" w:space="0" w:color="auto"/>
        <w:right w:val="none" w:sz="0" w:space="0" w:color="auto"/>
      </w:divBdr>
    </w:div>
    <w:div w:id="383676752">
      <w:bodyDiv w:val="1"/>
      <w:marLeft w:val="0"/>
      <w:marRight w:val="0"/>
      <w:marTop w:val="0"/>
      <w:marBottom w:val="0"/>
      <w:divBdr>
        <w:top w:val="none" w:sz="0" w:space="0" w:color="auto"/>
        <w:left w:val="none" w:sz="0" w:space="0" w:color="auto"/>
        <w:bottom w:val="none" w:sz="0" w:space="0" w:color="auto"/>
        <w:right w:val="none" w:sz="0" w:space="0" w:color="auto"/>
      </w:divBdr>
    </w:div>
    <w:div w:id="389497754">
      <w:bodyDiv w:val="1"/>
      <w:marLeft w:val="0"/>
      <w:marRight w:val="0"/>
      <w:marTop w:val="0"/>
      <w:marBottom w:val="0"/>
      <w:divBdr>
        <w:top w:val="none" w:sz="0" w:space="0" w:color="auto"/>
        <w:left w:val="none" w:sz="0" w:space="0" w:color="auto"/>
        <w:bottom w:val="none" w:sz="0" w:space="0" w:color="auto"/>
        <w:right w:val="none" w:sz="0" w:space="0" w:color="auto"/>
      </w:divBdr>
      <w:divsChild>
        <w:div w:id="1717969973">
          <w:marLeft w:val="0"/>
          <w:marRight w:val="0"/>
          <w:marTop w:val="0"/>
          <w:marBottom w:val="0"/>
          <w:divBdr>
            <w:top w:val="none" w:sz="0" w:space="0" w:color="auto"/>
            <w:left w:val="none" w:sz="0" w:space="0" w:color="auto"/>
            <w:bottom w:val="none" w:sz="0" w:space="0" w:color="auto"/>
            <w:right w:val="none" w:sz="0" w:space="0" w:color="auto"/>
          </w:divBdr>
        </w:div>
      </w:divsChild>
    </w:div>
    <w:div w:id="396444302">
      <w:bodyDiv w:val="1"/>
      <w:marLeft w:val="0"/>
      <w:marRight w:val="0"/>
      <w:marTop w:val="0"/>
      <w:marBottom w:val="0"/>
      <w:divBdr>
        <w:top w:val="none" w:sz="0" w:space="0" w:color="auto"/>
        <w:left w:val="none" w:sz="0" w:space="0" w:color="auto"/>
        <w:bottom w:val="none" w:sz="0" w:space="0" w:color="auto"/>
        <w:right w:val="none" w:sz="0" w:space="0" w:color="auto"/>
      </w:divBdr>
    </w:div>
    <w:div w:id="416443956">
      <w:bodyDiv w:val="1"/>
      <w:marLeft w:val="0"/>
      <w:marRight w:val="0"/>
      <w:marTop w:val="0"/>
      <w:marBottom w:val="0"/>
      <w:divBdr>
        <w:top w:val="none" w:sz="0" w:space="0" w:color="auto"/>
        <w:left w:val="none" w:sz="0" w:space="0" w:color="auto"/>
        <w:bottom w:val="none" w:sz="0" w:space="0" w:color="auto"/>
        <w:right w:val="none" w:sz="0" w:space="0" w:color="auto"/>
      </w:divBdr>
    </w:div>
    <w:div w:id="499808078">
      <w:bodyDiv w:val="1"/>
      <w:marLeft w:val="0"/>
      <w:marRight w:val="0"/>
      <w:marTop w:val="0"/>
      <w:marBottom w:val="0"/>
      <w:divBdr>
        <w:top w:val="none" w:sz="0" w:space="0" w:color="auto"/>
        <w:left w:val="none" w:sz="0" w:space="0" w:color="auto"/>
        <w:bottom w:val="none" w:sz="0" w:space="0" w:color="auto"/>
        <w:right w:val="none" w:sz="0" w:space="0" w:color="auto"/>
      </w:divBdr>
      <w:divsChild>
        <w:div w:id="755833315">
          <w:marLeft w:val="0"/>
          <w:marRight w:val="0"/>
          <w:marTop w:val="0"/>
          <w:marBottom w:val="0"/>
          <w:divBdr>
            <w:top w:val="none" w:sz="0" w:space="0" w:color="auto"/>
            <w:left w:val="none" w:sz="0" w:space="0" w:color="auto"/>
            <w:bottom w:val="none" w:sz="0" w:space="0" w:color="auto"/>
            <w:right w:val="none" w:sz="0" w:space="0" w:color="auto"/>
          </w:divBdr>
        </w:div>
      </w:divsChild>
    </w:div>
    <w:div w:id="556357092">
      <w:bodyDiv w:val="1"/>
      <w:marLeft w:val="0"/>
      <w:marRight w:val="0"/>
      <w:marTop w:val="0"/>
      <w:marBottom w:val="0"/>
      <w:divBdr>
        <w:top w:val="none" w:sz="0" w:space="0" w:color="auto"/>
        <w:left w:val="none" w:sz="0" w:space="0" w:color="auto"/>
        <w:bottom w:val="none" w:sz="0" w:space="0" w:color="auto"/>
        <w:right w:val="none" w:sz="0" w:space="0" w:color="auto"/>
      </w:divBdr>
      <w:divsChild>
        <w:div w:id="1436634468">
          <w:marLeft w:val="0"/>
          <w:marRight w:val="0"/>
          <w:marTop w:val="0"/>
          <w:marBottom w:val="0"/>
          <w:divBdr>
            <w:top w:val="none" w:sz="0" w:space="0" w:color="auto"/>
            <w:left w:val="none" w:sz="0" w:space="0" w:color="auto"/>
            <w:bottom w:val="none" w:sz="0" w:space="0" w:color="auto"/>
            <w:right w:val="none" w:sz="0" w:space="0" w:color="auto"/>
          </w:divBdr>
        </w:div>
      </w:divsChild>
    </w:div>
    <w:div w:id="557517145">
      <w:bodyDiv w:val="1"/>
      <w:marLeft w:val="0"/>
      <w:marRight w:val="0"/>
      <w:marTop w:val="0"/>
      <w:marBottom w:val="0"/>
      <w:divBdr>
        <w:top w:val="none" w:sz="0" w:space="0" w:color="auto"/>
        <w:left w:val="none" w:sz="0" w:space="0" w:color="auto"/>
        <w:bottom w:val="none" w:sz="0" w:space="0" w:color="auto"/>
        <w:right w:val="none" w:sz="0" w:space="0" w:color="auto"/>
      </w:divBdr>
      <w:divsChild>
        <w:div w:id="430014017">
          <w:marLeft w:val="0"/>
          <w:marRight w:val="0"/>
          <w:marTop w:val="0"/>
          <w:marBottom w:val="0"/>
          <w:divBdr>
            <w:top w:val="none" w:sz="0" w:space="0" w:color="auto"/>
            <w:left w:val="none" w:sz="0" w:space="0" w:color="auto"/>
            <w:bottom w:val="none" w:sz="0" w:space="0" w:color="auto"/>
            <w:right w:val="none" w:sz="0" w:space="0" w:color="auto"/>
          </w:divBdr>
        </w:div>
      </w:divsChild>
    </w:div>
    <w:div w:id="594478359">
      <w:bodyDiv w:val="1"/>
      <w:marLeft w:val="0"/>
      <w:marRight w:val="0"/>
      <w:marTop w:val="0"/>
      <w:marBottom w:val="0"/>
      <w:divBdr>
        <w:top w:val="none" w:sz="0" w:space="0" w:color="auto"/>
        <w:left w:val="none" w:sz="0" w:space="0" w:color="auto"/>
        <w:bottom w:val="none" w:sz="0" w:space="0" w:color="auto"/>
        <w:right w:val="none" w:sz="0" w:space="0" w:color="auto"/>
      </w:divBdr>
    </w:div>
    <w:div w:id="678118669">
      <w:bodyDiv w:val="1"/>
      <w:marLeft w:val="0"/>
      <w:marRight w:val="0"/>
      <w:marTop w:val="0"/>
      <w:marBottom w:val="0"/>
      <w:divBdr>
        <w:top w:val="none" w:sz="0" w:space="0" w:color="auto"/>
        <w:left w:val="none" w:sz="0" w:space="0" w:color="auto"/>
        <w:bottom w:val="none" w:sz="0" w:space="0" w:color="auto"/>
        <w:right w:val="none" w:sz="0" w:space="0" w:color="auto"/>
      </w:divBdr>
      <w:divsChild>
        <w:div w:id="847015551">
          <w:marLeft w:val="0"/>
          <w:marRight w:val="0"/>
          <w:marTop w:val="0"/>
          <w:marBottom w:val="0"/>
          <w:divBdr>
            <w:top w:val="none" w:sz="0" w:space="0" w:color="auto"/>
            <w:left w:val="none" w:sz="0" w:space="0" w:color="auto"/>
            <w:bottom w:val="none" w:sz="0" w:space="0" w:color="auto"/>
            <w:right w:val="none" w:sz="0" w:space="0" w:color="auto"/>
          </w:divBdr>
        </w:div>
      </w:divsChild>
    </w:div>
    <w:div w:id="700475228">
      <w:bodyDiv w:val="1"/>
      <w:marLeft w:val="0"/>
      <w:marRight w:val="0"/>
      <w:marTop w:val="0"/>
      <w:marBottom w:val="0"/>
      <w:divBdr>
        <w:top w:val="none" w:sz="0" w:space="0" w:color="auto"/>
        <w:left w:val="none" w:sz="0" w:space="0" w:color="auto"/>
        <w:bottom w:val="none" w:sz="0" w:space="0" w:color="auto"/>
        <w:right w:val="none" w:sz="0" w:space="0" w:color="auto"/>
      </w:divBdr>
      <w:divsChild>
        <w:div w:id="2098166810">
          <w:marLeft w:val="0"/>
          <w:marRight w:val="0"/>
          <w:marTop w:val="0"/>
          <w:marBottom w:val="0"/>
          <w:divBdr>
            <w:top w:val="none" w:sz="0" w:space="0" w:color="auto"/>
            <w:left w:val="none" w:sz="0" w:space="0" w:color="auto"/>
            <w:bottom w:val="none" w:sz="0" w:space="0" w:color="auto"/>
            <w:right w:val="none" w:sz="0" w:space="0" w:color="auto"/>
          </w:divBdr>
        </w:div>
      </w:divsChild>
    </w:div>
    <w:div w:id="843206363">
      <w:bodyDiv w:val="1"/>
      <w:marLeft w:val="0"/>
      <w:marRight w:val="0"/>
      <w:marTop w:val="0"/>
      <w:marBottom w:val="0"/>
      <w:divBdr>
        <w:top w:val="none" w:sz="0" w:space="0" w:color="auto"/>
        <w:left w:val="none" w:sz="0" w:space="0" w:color="auto"/>
        <w:bottom w:val="none" w:sz="0" w:space="0" w:color="auto"/>
        <w:right w:val="none" w:sz="0" w:space="0" w:color="auto"/>
      </w:divBdr>
    </w:div>
    <w:div w:id="864364155">
      <w:bodyDiv w:val="1"/>
      <w:marLeft w:val="0"/>
      <w:marRight w:val="0"/>
      <w:marTop w:val="0"/>
      <w:marBottom w:val="0"/>
      <w:divBdr>
        <w:top w:val="none" w:sz="0" w:space="0" w:color="auto"/>
        <w:left w:val="none" w:sz="0" w:space="0" w:color="auto"/>
        <w:bottom w:val="none" w:sz="0" w:space="0" w:color="auto"/>
        <w:right w:val="none" w:sz="0" w:space="0" w:color="auto"/>
      </w:divBdr>
    </w:div>
    <w:div w:id="898518819">
      <w:bodyDiv w:val="1"/>
      <w:marLeft w:val="0"/>
      <w:marRight w:val="0"/>
      <w:marTop w:val="0"/>
      <w:marBottom w:val="0"/>
      <w:divBdr>
        <w:top w:val="none" w:sz="0" w:space="0" w:color="auto"/>
        <w:left w:val="none" w:sz="0" w:space="0" w:color="auto"/>
        <w:bottom w:val="none" w:sz="0" w:space="0" w:color="auto"/>
        <w:right w:val="none" w:sz="0" w:space="0" w:color="auto"/>
      </w:divBdr>
      <w:divsChild>
        <w:div w:id="549533111">
          <w:marLeft w:val="0"/>
          <w:marRight w:val="0"/>
          <w:marTop w:val="0"/>
          <w:marBottom w:val="0"/>
          <w:divBdr>
            <w:top w:val="none" w:sz="0" w:space="0" w:color="auto"/>
            <w:left w:val="none" w:sz="0" w:space="0" w:color="auto"/>
            <w:bottom w:val="none" w:sz="0" w:space="0" w:color="auto"/>
            <w:right w:val="none" w:sz="0" w:space="0" w:color="auto"/>
          </w:divBdr>
          <w:divsChild>
            <w:div w:id="1335523951">
              <w:marLeft w:val="0"/>
              <w:marRight w:val="0"/>
              <w:marTop w:val="0"/>
              <w:marBottom w:val="0"/>
              <w:divBdr>
                <w:top w:val="none" w:sz="0" w:space="0" w:color="auto"/>
                <w:left w:val="none" w:sz="0" w:space="0" w:color="auto"/>
                <w:bottom w:val="none" w:sz="0" w:space="0" w:color="auto"/>
                <w:right w:val="none" w:sz="0" w:space="0" w:color="auto"/>
              </w:divBdr>
              <w:divsChild>
                <w:div w:id="453405255">
                  <w:marLeft w:val="0"/>
                  <w:marRight w:val="0"/>
                  <w:marTop w:val="0"/>
                  <w:marBottom w:val="0"/>
                  <w:divBdr>
                    <w:top w:val="none" w:sz="0" w:space="0" w:color="auto"/>
                    <w:left w:val="none" w:sz="0" w:space="0" w:color="auto"/>
                    <w:bottom w:val="none" w:sz="0" w:space="0" w:color="auto"/>
                    <w:right w:val="none" w:sz="0" w:space="0" w:color="auto"/>
                  </w:divBdr>
                  <w:divsChild>
                    <w:div w:id="223105441">
                      <w:marLeft w:val="0"/>
                      <w:marRight w:val="0"/>
                      <w:marTop w:val="0"/>
                      <w:marBottom w:val="0"/>
                      <w:divBdr>
                        <w:top w:val="none" w:sz="0" w:space="0" w:color="auto"/>
                        <w:left w:val="none" w:sz="0" w:space="0" w:color="auto"/>
                        <w:bottom w:val="none" w:sz="0" w:space="0" w:color="auto"/>
                        <w:right w:val="none" w:sz="0" w:space="0" w:color="auto"/>
                      </w:divBdr>
                      <w:divsChild>
                        <w:div w:id="1215119124">
                          <w:marLeft w:val="0"/>
                          <w:marRight w:val="0"/>
                          <w:marTop w:val="0"/>
                          <w:marBottom w:val="0"/>
                          <w:divBdr>
                            <w:top w:val="none" w:sz="0" w:space="0" w:color="auto"/>
                            <w:left w:val="none" w:sz="0" w:space="0" w:color="auto"/>
                            <w:bottom w:val="none" w:sz="0" w:space="0" w:color="auto"/>
                            <w:right w:val="none" w:sz="0" w:space="0" w:color="auto"/>
                          </w:divBdr>
                          <w:divsChild>
                            <w:div w:id="145174330">
                              <w:marLeft w:val="0"/>
                              <w:marRight w:val="0"/>
                              <w:marTop w:val="0"/>
                              <w:marBottom w:val="150"/>
                              <w:divBdr>
                                <w:top w:val="none" w:sz="0" w:space="0" w:color="auto"/>
                                <w:left w:val="none" w:sz="0" w:space="0" w:color="auto"/>
                                <w:bottom w:val="none" w:sz="0" w:space="0" w:color="auto"/>
                                <w:right w:val="none" w:sz="0" w:space="0" w:color="auto"/>
                              </w:divBdr>
                              <w:divsChild>
                                <w:div w:id="6568310">
                                  <w:marLeft w:val="0"/>
                                  <w:marRight w:val="0"/>
                                  <w:marTop w:val="0"/>
                                  <w:marBottom w:val="0"/>
                                  <w:divBdr>
                                    <w:top w:val="none" w:sz="0" w:space="0" w:color="auto"/>
                                    <w:left w:val="none" w:sz="0" w:space="0" w:color="auto"/>
                                    <w:bottom w:val="none" w:sz="0" w:space="0" w:color="auto"/>
                                    <w:right w:val="none" w:sz="0" w:space="0" w:color="auto"/>
                                  </w:divBdr>
                                </w:div>
                                <w:div w:id="436558161">
                                  <w:marLeft w:val="0"/>
                                  <w:marRight w:val="0"/>
                                  <w:marTop w:val="300"/>
                                  <w:marBottom w:val="0"/>
                                  <w:divBdr>
                                    <w:top w:val="none" w:sz="0" w:space="0" w:color="auto"/>
                                    <w:left w:val="none" w:sz="0" w:space="0" w:color="auto"/>
                                    <w:bottom w:val="none" w:sz="0" w:space="0" w:color="auto"/>
                                    <w:right w:val="none" w:sz="0" w:space="0" w:color="auto"/>
                                  </w:divBdr>
                                  <w:divsChild>
                                    <w:div w:id="94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247763">
      <w:bodyDiv w:val="1"/>
      <w:marLeft w:val="0"/>
      <w:marRight w:val="0"/>
      <w:marTop w:val="0"/>
      <w:marBottom w:val="0"/>
      <w:divBdr>
        <w:top w:val="none" w:sz="0" w:space="0" w:color="auto"/>
        <w:left w:val="none" w:sz="0" w:space="0" w:color="auto"/>
        <w:bottom w:val="none" w:sz="0" w:space="0" w:color="auto"/>
        <w:right w:val="none" w:sz="0" w:space="0" w:color="auto"/>
      </w:divBdr>
    </w:div>
    <w:div w:id="969748332">
      <w:bodyDiv w:val="1"/>
      <w:marLeft w:val="0"/>
      <w:marRight w:val="0"/>
      <w:marTop w:val="0"/>
      <w:marBottom w:val="0"/>
      <w:divBdr>
        <w:top w:val="none" w:sz="0" w:space="0" w:color="auto"/>
        <w:left w:val="none" w:sz="0" w:space="0" w:color="auto"/>
        <w:bottom w:val="none" w:sz="0" w:space="0" w:color="auto"/>
        <w:right w:val="none" w:sz="0" w:space="0" w:color="auto"/>
      </w:divBdr>
    </w:div>
    <w:div w:id="1190753238">
      <w:bodyDiv w:val="1"/>
      <w:marLeft w:val="0"/>
      <w:marRight w:val="0"/>
      <w:marTop w:val="0"/>
      <w:marBottom w:val="0"/>
      <w:divBdr>
        <w:top w:val="none" w:sz="0" w:space="0" w:color="auto"/>
        <w:left w:val="none" w:sz="0" w:space="0" w:color="auto"/>
        <w:bottom w:val="none" w:sz="0" w:space="0" w:color="auto"/>
        <w:right w:val="none" w:sz="0" w:space="0" w:color="auto"/>
      </w:divBdr>
      <w:divsChild>
        <w:div w:id="647170928">
          <w:marLeft w:val="0"/>
          <w:marRight w:val="0"/>
          <w:marTop w:val="0"/>
          <w:marBottom w:val="0"/>
          <w:divBdr>
            <w:top w:val="none" w:sz="0" w:space="0" w:color="auto"/>
            <w:left w:val="none" w:sz="0" w:space="0" w:color="auto"/>
            <w:bottom w:val="none" w:sz="0" w:space="0" w:color="auto"/>
            <w:right w:val="none" w:sz="0" w:space="0" w:color="auto"/>
          </w:divBdr>
        </w:div>
      </w:divsChild>
    </w:div>
    <w:div w:id="1395661340">
      <w:bodyDiv w:val="1"/>
      <w:marLeft w:val="0"/>
      <w:marRight w:val="0"/>
      <w:marTop w:val="0"/>
      <w:marBottom w:val="0"/>
      <w:divBdr>
        <w:top w:val="none" w:sz="0" w:space="0" w:color="auto"/>
        <w:left w:val="none" w:sz="0" w:space="0" w:color="auto"/>
        <w:bottom w:val="none" w:sz="0" w:space="0" w:color="auto"/>
        <w:right w:val="none" w:sz="0" w:space="0" w:color="auto"/>
      </w:divBdr>
      <w:divsChild>
        <w:div w:id="209347990">
          <w:marLeft w:val="0"/>
          <w:marRight w:val="0"/>
          <w:marTop w:val="0"/>
          <w:marBottom w:val="0"/>
          <w:divBdr>
            <w:top w:val="none" w:sz="0" w:space="0" w:color="auto"/>
            <w:left w:val="none" w:sz="0" w:space="0" w:color="auto"/>
            <w:bottom w:val="none" w:sz="0" w:space="0" w:color="auto"/>
            <w:right w:val="none" w:sz="0" w:space="0" w:color="auto"/>
          </w:divBdr>
        </w:div>
      </w:divsChild>
    </w:div>
    <w:div w:id="1564174041">
      <w:bodyDiv w:val="1"/>
      <w:marLeft w:val="0"/>
      <w:marRight w:val="0"/>
      <w:marTop w:val="0"/>
      <w:marBottom w:val="0"/>
      <w:divBdr>
        <w:top w:val="none" w:sz="0" w:space="0" w:color="auto"/>
        <w:left w:val="none" w:sz="0" w:space="0" w:color="auto"/>
        <w:bottom w:val="none" w:sz="0" w:space="0" w:color="auto"/>
        <w:right w:val="none" w:sz="0" w:space="0" w:color="auto"/>
      </w:divBdr>
      <w:divsChild>
        <w:div w:id="1889368252">
          <w:marLeft w:val="0"/>
          <w:marRight w:val="0"/>
          <w:marTop w:val="0"/>
          <w:marBottom w:val="0"/>
          <w:divBdr>
            <w:top w:val="none" w:sz="0" w:space="0" w:color="auto"/>
            <w:left w:val="none" w:sz="0" w:space="0" w:color="auto"/>
            <w:bottom w:val="none" w:sz="0" w:space="0" w:color="auto"/>
            <w:right w:val="none" w:sz="0" w:space="0" w:color="auto"/>
          </w:divBdr>
        </w:div>
      </w:divsChild>
    </w:div>
    <w:div w:id="1571040741">
      <w:bodyDiv w:val="1"/>
      <w:marLeft w:val="0"/>
      <w:marRight w:val="0"/>
      <w:marTop w:val="0"/>
      <w:marBottom w:val="0"/>
      <w:divBdr>
        <w:top w:val="none" w:sz="0" w:space="0" w:color="auto"/>
        <w:left w:val="none" w:sz="0" w:space="0" w:color="auto"/>
        <w:bottom w:val="none" w:sz="0" w:space="0" w:color="auto"/>
        <w:right w:val="none" w:sz="0" w:space="0" w:color="auto"/>
      </w:divBdr>
      <w:divsChild>
        <w:div w:id="602373188">
          <w:marLeft w:val="0"/>
          <w:marRight w:val="0"/>
          <w:marTop w:val="0"/>
          <w:marBottom w:val="0"/>
          <w:divBdr>
            <w:top w:val="none" w:sz="0" w:space="0" w:color="auto"/>
            <w:left w:val="none" w:sz="0" w:space="0" w:color="auto"/>
            <w:bottom w:val="none" w:sz="0" w:space="0" w:color="auto"/>
            <w:right w:val="none" w:sz="0" w:space="0" w:color="auto"/>
          </w:divBdr>
          <w:divsChild>
            <w:div w:id="67314101">
              <w:marLeft w:val="0"/>
              <w:marRight w:val="0"/>
              <w:marTop w:val="0"/>
              <w:marBottom w:val="0"/>
              <w:divBdr>
                <w:top w:val="none" w:sz="0" w:space="0" w:color="auto"/>
                <w:left w:val="none" w:sz="0" w:space="0" w:color="auto"/>
                <w:bottom w:val="none" w:sz="0" w:space="0" w:color="auto"/>
                <w:right w:val="none" w:sz="0" w:space="0" w:color="auto"/>
              </w:divBdr>
            </w:div>
            <w:div w:id="1099790141">
              <w:marLeft w:val="0"/>
              <w:marRight w:val="0"/>
              <w:marTop w:val="0"/>
              <w:marBottom w:val="0"/>
              <w:divBdr>
                <w:top w:val="none" w:sz="0" w:space="0" w:color="auto"/>
                <w:left w:val="none" w:sz="0" w:space="0" w:color="auto"/>
                <w:bottom w:val="none" w:sz="0" w:space="0" w:color="auto"/>
                <w:right w:val="none" w:sz="0" w:space="0" w:color="auto"/>
              </w:divBdr>
            </w:div>
            <w:div w:id="1643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6165">
      <w:bodyDiv w:val="1"/>
      <w:marLeft w:val="0"/>
      <w:marRight w:val="0"/>
      <w:marTop w:val="0"/>
      <w:marBottom w:val="0"/>
      <w:divBdr>
        <w:top w:val="none" w:sz="0" w:space="0" w:color="auto"/>
        <w:left w:val="none" w:sz="0" w:space="0" w:color="auto"/>
        <w:bottom w:val="none" w:sz="0" w:space="0" w:color="auto"/>
        <w:right w:val="none" w:sz="0" w:space="0" w:color="auto"/>
      </w:divBdr>
    </w:div>
    <w:div w:id="1578636164">
      <w:bodyDiv w:val="1"/>
      <w:marLeft w:val="0"/>
      <w:marRight w:val="0"/>
      <w:marTop w:val="0"/>
      <w:marBottom w:val="0"/>
      <w:divBdr>
        <w:top w:val="none" w:sz="0" w:space="0" w:color="auto"/>
        <w:left w:val="none" w:sz="0" w:space="0" w:color="auto"/>
        <w:bottom w:val="none" w:sz="0" w:space="0" w:color="auto"/>
        <w:right w:val="none" w:sz="0" w:space="0" w:color="auto"/>
      </w:divBdr>
      <w:divsChild>
        <w:div w:id="584844124">
          <w:marLeft w:val="0"/>
          <w:marRight w:val="0"/>
          <w:marTop w:val="0"/>
          <w:marBottom w:val="0"/>
          <w:divBdr>
            <w:top w:val="none" w:sz="0" w:space="0" w:color="auto"/>
            <w:left w:val="none" w:sz="0" w:space="0" w:color="auto"/>
            <w:bottom w:val="none" w:sz="0" w:space="0" w:color="auto"/>
            <w:right w:val="none" w:sz="0" w:space="0" w:color="auto"/>
          </w:divBdr>
        </w:div>
      </w:divsChild>
    </w:div>
    <w:div w:id="1711342581">
      <w:bodyDiv w:val="1"/>
      <w:marLeft w:val="0"/>
      <w:marRight w:val="0"/>
      <w:marTop w:val="0"/>
      <w:marBottom w:val="0"/>
      <w:divBdr>
        <w:top w:val="none" w:sz="0" w:space="0" w:color="auto"/>
        <w:left w:val="none" w:sz="0" w:space="0" w:color="auto"/>
        <w:bottom w:val="none" w:sz="0" w:space="0" w:color="auto"/>
        <w:right w:val="none" w:sz="0" w:space="0" w:color="auto"/>
      </w:divBdr>
    </w:div>
    <w:div w:id="1712338640">
      <w:bodyDiv w:val="1"/>
      <w:marLeft w:val="0"/>
      <w:marRight w:val="0"/>
      <w:marTop w:val="0"/>
      <w:marBottom w:val="0"/>
      <w:divBdr>
        <w:top w:val="none" w:sz="0" w:space="0" w:color="auto"/>
        <w:left w:val="none" w:sz="0" w:space="0" w:color="auto"/>
        <w:bottom w:val="none" w:sz="0" w:space="0" w:color="auto"/>
        <w:right w:val="none" w:sz="0" w:space="0" w:color="auto"/>
      </w:divBdr>
    </w:div>
    <w:div w:id="1781366406">
      <w:bodyDiv w:val="1"/>
      <w:marLeft w:val="0"/>
      <w:marRight w:val="0"/>
      <w:marTop w:val="0"/>
      <w:marBottom w:val="0"/>
      <w:divBdr>
        <w:top w:val="none" w:sz="0" w:space="0" w:color="auto"/>
        <w:left w:val="none" w:sz="0" w:space="0" w:color="auto"/>
        <w:bottom w:val="none" w:sz="0" w:space="0" w:color="auto"/>
        <w:right w:val="none" w:sz="0" w:space="0" w:color="auto"/>
      </w:divBdr>
      <w:divsChild>
        <w:div w:id="107284420">
          <w:marLeft w:val="0"/>
          <w:marRight w:val="0"/>
          <w:marTop w:val="0"/>
          <w:marBottom w:val="0"/>
          <w:divBdr>
            <w:top w:val="none" w:sz="0" w:space="0" w:color="auto"/>
            <w:left w:val="none" w:sz="0" w:space="0" w:color="auto"/>
            <w:bottom w:val="none" w:sz="0" w:space="0" w:color="auto"/>
            <w:right w:val="none" w:sz="0" w:space="0" w:color="auto"/>
          </w:divBdr>
        </w:div>
      </w:divsChild>
    </w:div>
    <w:div w:id="1797747707">
      <w:bodyDiv w:val="1"/>
      <w:marLeft w:val="0"/>
      <w:marRight w:val="0"/>
      <w:marTop w:val="0"/>
      <w:marBottom w:val="0"/>
      <w:divBdr>
        <w:top w:val="none" w:sz="0" w:space="0" w:color="auto"/>
        <w:left w:val="none" w:sz="0" w:space="0" w:color="auto"/>
        <w:bottom w:val="none" w:sz="0" w:space="0" w:color="auto"/>
        <w:right w:val="none" w:sz="0" w:space="0" w:color="auto"/>
      </w:divBdr>
      <w:divsChild>
        <w:div w:id="1438863245">
          <w:marLeft w:val="0"/>
          <w:marRight w:val="0"/>
          <w:marTop w:val="0"/>
          <w:marBottom w:val="0"/>
          <w:divBdr>
            <w:top w:val="none" w:sz="0" w:space="0" w:color="auto"/>
            <w:left w:val="none" w:sz="0" w:space="0" w:color="auto"/>
            <w:bottom w:val="none" w:sz="0" w:space="0" w:color="auto"/>
            <w:right w:val="none" w:sz="0" w:space="0" w:color="auto"/>
          </w:divBdr>
        </w:div>
      </w:divsChild>
    </w:div>
    <w:div w:id="1800345045">
      <w:bodyDiv w:val="1"/>
      <w:marLeft w:val="0"/>
      <w:marRight w:val="0"/>
      <w:marTop w:val="0"/>
      <w:marBottom w:val="0"/>
      <w:divBdr>
        <w:top w:val="none" w:sz="0" w:space="0" w:color="auto"/>
        <w:left w:val="none" w:sz="0" w:space="0" w:color="auto"/>
        <w:bottom w:val="none" w:sz="0" w:space="0" w:color="auto"/>
        <w:right w:val="none" w:sz="0" w:space="0" w:color="auto"/>
      </w:divBdr>
      <w:divsChild>
        <w:div w:id="1340160791">
          <w:marLeft w:val="0"/>
          <w:marRight w:val="0"/>
          <w:marTop w:val="0"/>
          <w:marBottom w:val="0"/>
          <w:divBdr>
            <w:top w:val="none" w:sz="0" w:space="0" w:color="auto"/>
            <w:left w:val="none" w:sz="0" w:space="0" w:color="auto"/>
            <w:bottom w:val="none" w:sz="0" w:space="0" w:color="auto"/>
            <w:right w:val="none" w:sz="0" w:space="0" w:color="auto"/>
          </w:divBdr>
          <w:divsChild>
            <w:div w:id="1550071253">
              <w:marLeft w:val="0"/>
              <w:marRight w:val="0"/>
              <w:marTop w:val="0"/>
              <w:marBottom w:val="0"/>
              <w:divBdr>
                <w:top w:val="none" w:sz="0" w:space="0" w:color="auto"/>
                <w:left w:val="none" w:sz="0" w:space="0" w:color="auto"/>
                <w:bottom w:val="none" w:sz="0" w:space="0" w:color="auto"/>
                <w:right w:val="none" w:sz="0" w:space="0" w:color="auto"/>
              </w:divBdr>
            </w:div>
            <w:div w:id="956373540">
              <w:marLeft w:val="0"/>
              <w:marRight w:val="0"/>
              <w:marTop w:val="0"/>
              <w:marBottom w:val="0"/>
              <w:divBdr>
                <w:top w:val="none" w:sz="0" w:space="0" w:color="auto"/>
                <w:left w:val="none" w:sz="0" w:space="0" w:color="auto"/>
                <w:bottom w:val="none" w:sz="0" w:space="0" w:color="auto"/>
                <w:right w:val="none" w:sz="0" w:space="0" w:color="auto"/>
              </w:divBdr>
            </w:div>
            <w:div w:id="182218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60641">
      <w:bodyDiv w:val="1"/>
      <w:marLeft w:val="0"/>
      <w:marRight w:val="0"/>
      <w:marTop w:val="0"/>
      <w:marBottom w:val="0"/>
      <w:divBdr>
        <w:top w:val="none" w:sz="0" w:space="0" w:color="auto"/>
        <w:left w:val="none" w:sz="0" w:space="0" w:color="auto"/>
        <w:bottom w:val="none" w:sz="0" w:space="0" w:color="auto"/>
        <w:right w:val="none" w:sz="0" w:space="0" w:color="auto"/>
      </w:divBdr>
    </w:div>
    <w:div w:id="1841850122">
      <w:bodyDiv w:val="1"/>
      <w:marLeft w:val="0"/>
      <w:marRight w:val="0"/>
      <w:marTop w:val="0"/>
      <w:marBottom w:val="0"/>
      <w:divBdr>
        <w:top w:val="none" w:sz="0" w:space="0" w:color="auto"/>
        <w:left w:val="none" w:sz="0" w:space="0" w:color="auto"/>
        <w:bottom w:val="none" w:sz="0" w:space="0" w:color="auto"/>
        <w:right w:val="none" w:sz="0" w:space="0" w:color="auto"/>
      </w:divBdr>
      <w:divsChild>
        <w:div w:id="94635461">
          <w:marLeft w:val="0"/>
          <w:marRight w:val="0"/>
          <w:marTop w:val="0"/>
          <w:marBottom w:val="0"/>
          <w:divBdr>
            <w:top w:val="none" w:sz="0" w:space="0" w:color="auto"/>
            <w:left w:val="none" w:sz="0" w:space="0" w:color="auto"/>
            <w:bottom w:val="none" w:sz="0" w:space="0" w:color="auto"/>
            <w:right w:val="none" w:sz="0" w:space="0" w:color="auto"/>
          </w:divBdr>
        </w:div>
      </w:divsChild>
    </w:div>
    <w:div w:id="1876186990">
      <w:bodyDiv w:val="1"/>
      <w:marLeft w:val="0"/>
      <w:marRight w:val="0"/>
      <w:marTop w:val="0"/>
      <w:marBottom w:val="0"/>
      <w:divBdr>
        <w:top w:val="none" w:sz="0" w:space="0" w:color="auto"/>
        <w:left w:val="none" w:sz="0" w:space="0" w:color="auto"/>
        <w:bottom w:val="none" w:sz="0" w:space="0" w:color="auto"/>
        <w:right w:val="none" w:sz="0" w:space="0" w:color="auto"/>
      </w:divBdr>
      <w:divsChild>
        <w:div w:id="1555387778">
          <w:marLeft w:val="0"/>
          <w:marRight w:val="0"/>
          <w:marTop w:val="0"/>
          <w:marBottom w:val="0"/>
          <w:divBdr>
            <w:top w:val="none" w:sz="0" w:space="0" w:color="auto"/>
            <w:left w:val="none" w:sz="0" w:space="0" w:color="auto"/>
            <w:bottom w:val="none" w:sz="0" w:space="0" w:color="auto"/>
            <w:right w:val="none" w:sz="0" w:space="0" w:color="auto"/>
          </w:divBdr>
        </w:div>
      </w:divsChild>
    </w:div>
    <w:div w:id="1880505710">
      <w:bodyDiv w:val="1"/>
      <w:marLeft w:val="0"/>
      <w:marRight w:val="0"/>
      <w:marTop w:val="0"/>
      <w:marBottom w:val="0"/>
      <w:divBdr>
        <w:top w:val="none" w:sz="0" w:space="0" w:color="auto"/>
        <w:left w:val="none" w:sz="0" w:space="0" w:color="auto"/>
        <w:bottom w:val="none" w:sz="0" w:space="0" w:color="auto"/>
        <w:right w:val="none" w:sz="0" w:space="0" w:color="auto"/>
      </w:divBdr>
      <w:divsChild>
        <w:div w:id="1740901340">
          <w:marLeft w:val="0"/>
          <w:marRight w:val="0"/>
          <w:marTop w:val="0"/>
          <w:marBottom w:val="0"/>
          <w:divBdr>
            <w:top w:val="none" w:sz="0" w:space="0" w:color="auto"/>
            <w:left w:val="none" w:sz="0" w:space="0" w:color="auto"/>
            <w:bottom w:val="none" w:sz="0" w:space="0" w:color="auto"/>
            <w:right w:val="none" w:sz="0" w:space="0" w:color="auto"/>
          </w:divBdr>
        </w:div>
      </w:divsChild>
    </w:div>
    <w:div w:id="1895503439">
      <w:bodyDiv w:val="1"/>
      <w:marLeft w:val="0"/>
      <w:marRight w:val="0"/>
      <w:marTop w:val="0"/>
      <w:marBottom w:val="0"/>
      <w:divBdr>
        <w:top w:val="none" w:sz="0" w:space="0" w:color="auto"/>
        <w:left w:val="none" w:sz="0" w:space="0" w:color="auto"/>
        <w:bottom w:val="none" w:sz="0" w:space="0" w:color="auto"/>
        <w:right w:val="none" w:sz="0" w:space="0" w:color="auto"/>
      </w:divBdr>
    </w:div>
    <w:div w:id="1963073876">
      <w:bodyDiv w:val="1"/>
      <w:marLeft w:val="0"/>
      <w:marRight w:val="0"/>
      <w:marTop w:val="0"/>
      <w:marBottom w:val="0"/>
      <w:divBdr>
        <w:top w:val="none" w:sz="0" w:space="0" w:color="auto"/>
        <w:left w:val="none" w:sz="0" w:space="0" w:color="auto"/>
        <w:bottom w:val="none" w:sz="0" w:space="0" w:color="auto"/>
        <w:right w:val="none" w:sz="0" w:space="0" w:color="auto"/>
      </w:divBdr>
      <w:divsChild>
        <w:div w:id="1879126529">
          <w:marLeft w:val="0"/>
          <w:marRight w:val="0"/>
          <w:marTop w:val="0"/>
          <w:marBottom w:val="0"/>
          <w:divBdr>
            <w:top w:val="none" w:sz="0" w:space="0" w:color="auto"/>
            <w:left w:val="none" w:sz="0" w:space="0" w:color="auto"/>
            <w:bottom w:val="none" w:sz="0" w:space="0" w:color="auto"/>
            <w:right w:val="none" w:sz="0" w:space="0" w:color="auto"/>
          </w:divBdr>
        </w:div>
      </w:divsChild>
    </w:div>
    <w:div w:id="1991976402">
      <w:bodyDiv w:val="1"/>
      <w:marLeft w:val="0"/>
      <w:marRight w:val="0"/>
      <w:marTop w:val="0"/>
      <w:marBottom w:val="0"/>
      <w:divBdr>
        <w:top w:val="none" w:sz="0" w:space="0" w:color="auto"/>
        <w:left w:val="none" w:sz="0" w:space="0" w:color="auto"/>
        <w:bottom w:val="none" w:sz="0" w:space="0" w:color="auto"/>
        <w:right w:val="none" w:sz="0" w:space="0" w:color="auto"/>
      </w:divBdr>
      <w:divsChild>
        <w:div w:id="972635974">
          <w:marLeft w:val="0"/>
          <w:marRight w:val="0"/>
          <w:marTop w:val="0"/>
          <w:marBottom w:val="0"/>
          <w:divBdr>
            <w:top w:val="none" w:sz="0" w:space="0" w:color="auto"/>
            <w:left w:val="none" w:sz="0" w:space="0" w:color="auto"/>
            <w:bottom w:val="none" w:sz="0" w:space="0" w:color="auto"/>
            <w:right w:val="none" w:sz="0" w:space="0" w:color="auto"/>
          </w:divBdr>
          <w:divsChild>
            <w:div w:id="1800032567">
              <w:marLeft w:val="0"/>
              <w:marRight w:val="0"/>
              <w:marTop w:val="0"/>
              <w:marBottom w:val="0"/>
              <w:divBdr>
                <w:top w:val="none" w:sz="0" w:space="0" w:color="auto"/>
                <w:left w:val="none" w:sz="0" w:space="0" w:color="auto"/>
                <w:bottom w:val="none" w:sz="0" w:space="0" w:color="auto"/>
                <w:right w:val="none" w:sz="0" w:space="0" w:color="auto"/>
              </w:divBdr>
              <w:divsChild>
                <w:div w:id="1842234786">
                  <w:marLeft w:val="0"/>
                  <w:marRight w:val="0"/>
                  <w:marTop w:val="0"/>
                  <w:marBottom w:val="225"/>
                  <w:divBdr>
                    <w:top w:val="none" w:sz="0" w:space="0" w:color="auto"/>
                    <w:left w:val="none" w:sz="0" w:space="0" w:color="auto"/>
                    <w:bottom w:val="single" w:sz="6" w:space="11" w:color="AAAAAA"/>
                    <w:right w:val="none" w:sz="0" w:space="0" w:color="auto"/>
                  </w:divBdr>
                </w:div>
              </w:divsChild>
            </w:div>
          </w:divsChild>
        </w:div>
      </w:divsChild>
    </w:div>
    <w:div w:id="203313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ISG%20Template\INFOSENSEGLOBAL%20GUIDELINE%20DESIG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C03C790E70DC4E98B6E6FE3B8757B7" ma:contentTypeVersion="8" ma:contentTypeDescription="Create a new document." ma:contentTypeScope="" ma:versionID="8ac72023d3dcbda424defd95496bc22d">
  <xsd:schema xmlns:xsd="http://www.w3.org/2001/XMLSchema" xmlns:xs="http://www.w3.org/2001/XMLSchema" xmlns:p="http://schemas.microsoft.com/office/2006/metadata/properties" xmlns:ns1="http://schemas.microsoft.com/sharepoint/v3" xmlns:ns2="23575b2a-2d21-4be2-a4b6-e087a6d80bdc" xmlns:ns3="dba6404a-deb3-46fb-b34e-b7261bb62033" targetNamespace="http://schemas.microsoft.com/office/2006/metadata/properties" ma:root="true" ma:fieldsID="214b454619273de453baf6acf5323612" ns1:_="" ns2:_="" ns3:_="">
    <xsd:import namespace="http://schemas.microsoft.com/sharepoint/v3"/>
    <xsd:import namespace="23575b2a-2d21-4be2-a4b6-e087a6d80bdc"/>
    <xsd:import namespace="dba6404a-deb3-46fb-b34e-b7261bb62033"/>
    <xsd:element name="properties">
      <xsd:complexType>
        <xsd:sequence>
          <xsd:element name="documentManagement">
            <xsd:complexType>
              <xsd:all>
                <xsd:element ref="ns1:PublishingStartDate" minOccurs="0"/>
                <xsd:element ref="ns1:PublishingExpirationDate" minOccurs="0"/>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575b2a-2d21-4be2-a4b6-e087a6d80bdc"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a6404a-deb3-46fb-b34e-b7261bb62033"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E08639-EEC5-4847-9F65-69DE808CF4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575b2a-2d21-4be2-a4b6-e087a6d80bdc"/>
    <ds:schemaRef ds:uri="dba6404a-deb3-46fb-b34e-b7261bb620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71F699-D671-42DE-9913-0FF287622BC4}">
  <ds:schemaRefs>
    <ds:schemaRef ds:uri="http://schemas.openxmlformats.org/officeDocument/2006/bibliography"/>
  </ds:schemaRefs>
</ds:datastoreItem>
</file>

<file path=customXml/itemProps3.xml><?xml version="1.0" encoding="utf-8"?>
<ds:datastoreItem xmlns:ds="http://schemas.openxmlformats.org/officeDocument/2006/customXml" ds:itemID="{7F00A5E1-CE11-4B5F-A60C-6B7B572E2278}">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3441A1BE-8534-4CBB-BD72-229ACD0C53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INFOSENSEGLOBAL GUIDELINE DESIGN</Template>
  <TotalTime>8559</TotalTime>
  <Pages>44</Pages>
  <Words>5838</Words>
  <Characters>33277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ssrivastava</dc:creator>
  <cp:keywords/>
  <dc:description/>
  <cp:lastModifiedBy>Swati Srivastava</cp:lastModifiedBy>
  <cp:revision>298</cp:revision>
  <dcterms:created xsi:type="dcterms:W3CDTF">2019-12-12T13:53:00Z</dcterms:created>
  <dcterms:modified xsi:type="dcterms:W3CDTF">2021-03-19T12:47:00Z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0x010100A2C03C790E70DC4E98B6E6FE3B8757B7</vt:lpwstr>
  </property>
</Properties>
</file>