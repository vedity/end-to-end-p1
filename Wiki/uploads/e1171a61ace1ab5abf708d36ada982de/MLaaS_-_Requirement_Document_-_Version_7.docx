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2B97" w14:textId="77777777" w:rsidR="004A1954" w:rsidRDefault="004A1954" w:rsidP="006301C9">
      <w:pPr>
        <w:rPr>
          <w:noProof/>
          <w:lang w:val="en-US"/>
        </w:rPr>
      </w:pPr>
    </w:p>
    <w:p w14:paraId="080956D6" w14:textId="0E41DE44" w:rsidR="00A35F89" w:rsidRPr="00A35F89" w:rsidRDefault="00D24342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  <w:t>Machine Learning as a Platform (MLaaS)</w:t>
      </w:r>
    </w:p>
    <w:p w14:paraId="3B92EEDA" w14:textId="430E73A7" w:rsidR="00A35F89" w:rsidRPr="00A35F89" w:rsidRDefault="00DB25D8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 xml:space="preserve">Phase 1 - </w:t>
      </w:r>
      <w:r w:rsidR="00D24342"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>Requirement Document</w:t>
      </w:r>
    </w:p>
    <w:p w14:paraId="4E0E6BA5" w14:textId="64F5B4F4" w:rsidR="004A1954" w:rsidRDefault="00AD22A7" w:rsidP="006301C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9CADA4" wp14:editId="412BEDF3">
            <wp:simplePos x="0" y="0"/>
            <wp:positionH relativeFrom="page">
              <wp:align>left</wp:align>
            </wp:positionH>
            <wp:positionV relativeFrom="page">
              <wp:posOffset>3202305</wp:posOffset>
            </wp:positionV>
            <wp:extent cx="7524115" cy="5020310"/>
            <wp:effectExtent l="0" t="0" r="63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5MCDT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74E2" w14:textId="605D8BE7" w:rsidR="004A1954" w:rsidRDefault="004A1954" w:rsidP="006301C9"/>
    <w:p w14:paraId="232EBB5B" w14:textId="77777777" w:rsidR="00A35F89" w:rsidRDefault="00A35F89" w:rsidP="00445D22">
      <w:pPr>
        <w:tabs>
          <w:tab w:val="left" w:pos="960"/>
        </w:tabs>
        <w:jc w:val="right"/>
        <w:rPr>
          <w:b/>
          <w:bCs/>
          <w:color w:val="365F91" w:themeColor="accent1" w:themeShade="BF"/>
          <w:sz w:val="32"/>
          <w:szCs w:val="32"/>
        </w:rPr>
      </w:pPr>
    </w:p>
    <w:p w14:paraId="13EDC12A" w14:textId="66BB7348" w:rsidR="00E70E22" w:rsidRDefault="00E70E22" w:rsidP="00D00F83">
      <w:pPr>
        <w:pStyle w:val="TOC2"/>
        <w:rPr>
          <w:szCs w:val="32"/>
        </w:rPr>
      </w:pPr>
      <w:bookmarkStart w:id="0" w:name="_Toc534736498"/>
    </w:p>
    <w:p w14:paraId="40428465" w14:textId="77777777" w:rsidR="009D3EC9" w:rsidRPr="009D3EC9" w:rsidRDefault="009D3EC9" w:rsidP="009D3EC9"/>
    <w:p w14:paraId="309551FB" w14:textId="77777777" w:rsidR="001929CF" w:rsidRDefault="00F90FB2" w:rsidP="00D00F83">
      <w:pPr>
        <w:pStyle w:val="TOC2"/>
      </w:pPr>
      <w:r>
        <w:rPr>
          <w:szCs w:val="32"/>
        </w:rPr>
        <w:lastRenderedPageBreak/>
        <w:t>Table of Content</w:t>
      </w:r>
      <w:r w:rsidR="000F410C">
        <w:rPr>
          <w:szCs w:val="32"/>
        </w:rPr>
        <w:fldChar w:fldCharType="begin"/>
      </w:r>
      <w:r w:rsidR="000F410C">
        <w:instrText xml:space="preserve"> TOC \o "1-3" \h \z \u </w:instrText>
      </w:r>
      <w:r w:rsidR="000F410C">
        <w:rPr>
          <w:szCs w:val="32"/>
        </w:rPr>
        <w:fldChar w:fldCharType="separate"/>
      </w:r>
    </w:p>
    <w:p w14:paraId="6B76E0B9" w14:textId="05B052E0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36" w:history="1">
        <w:r w:rsidRPr="009B113E">
          <w:rPr>
            <w:rStyle w:val="Hyperlink"/>
            <w:rFonts w:cs="Calibri"/>
            <w:lang w:eastAsia="ar-SA"/>
          </w:rPr>
          <w:t>Revision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A98118B" w14:textId="593210BA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37" w:history="1">
        <w:r w:rsidRPr="009B113E">
          <w:rPr>
            <w:rStyle w:val="Hyperlink"/>
          </w:rPr>
          <w:t>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6E5D08C" w14:textId="4130C628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38" w:history="1">
        <w:r w:rsidRPr="009B113E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97E5689" w14:textId="2502011E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39" w:history="1">
        <w:r w:rsidRPr="009B113E">
          <w:rPr>
            <w:rStyle w:val="Hyperlink"/>
          </w:rPr>
          <w:t>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ECAB123" w14:textId="028EAC8B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0" w:history="1">
        <w:r w:rsidRPr="009B113E">
          <w:rPr>
            <w:rStyle w:val="Hyperlink"/>
            <w:noProof/>
          </w:rPr>
          <w:t>User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FA9728" w14:textId="661E2997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1" w:history="1">
        <w:r w:rsidRPr="009B113E">
          <w:rPr>
            <w:rStyle w:val="Hyperlink"/>
            <w:noProof/>
          </w:rPr>
          <w:t>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85B4B8" w14:textId="25087B70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42" w:history="1">
        <w:r w:rsidRPr="009B113E">
          <w:rPr>
            <w:rStyle w:val="Hyperlink"/>
          </w:rPr>
          <w:t>Navigation Panel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72D2DA" w14:textId="6FABD03B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43" w:history="1">
        <w:r w:rsidRPr="009B113E">
          <w:rPr>
            <w:rStyle w:val="Hyperlink"/>
          </w:rPr>
          <w:t>Activities Timeline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0FF780" w14:textId="4CDF763E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44" w:history="1">
        <w:r w:rsidRPr="009B113E">
          <w:rPr>
            <w:rStyle w:val="Hyperlink"/>
          </w:rPr>
          <w:t>Data Ingestion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B96982E" w14:textId="26C29AEB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5" w:history="1">
        <w:r w:rsidRPr="009B113E">
          <w:rPr>
            <w:rStyle w:val="Hyperlink"/>
            <w:noProof/>
          </w:rPr>
          <w:t>Create Dataset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58FCC5" w14:textId="4F984555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6" w:history="1">
        <w:r w:rsidRPr="009B113E">
          <w:rPr>
            <w:rStyle w:val="Hyperlink"/>
            <w:noProof/>
          </w:rPr>
          <w:t>Create Project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E5E629" w14:textId="0623A960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7" w:history="1">
        <w:r w:rsidRPr="009B113E">
          <w:rPr>
            <w:rStyle w:val="Hyperlink"/>
            <w:noProof/>
          </w:rPr>
          <w:t>All Projects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BB8F82" w14:textId="7AC4515A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48" w:history="1">
        <w:r w:rsidRPr="009B113E">
          <w:rPr>
            <w:rStyle w:val="Hyperlink"/>
          </w:rPr>
          <w:t>Data clean-up and Visualization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37D352F" w14:textId="57899394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49" w:history="1">
        <w:r w:rsidRPr="009B113E">
          <w:rPr>
            <w:rStyle w:val="Hyperlink"/>
            <w:noProof/>
          </w:rPr>
          <w:t>Data Detail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6E2670" w14:textId="0619C764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0" w:history="1">
        <w:r w:rsidRPr="009B113E">
          <w:rPr>
            <w:rStyle w:val="Hyperlink"/>
            <w:noProof/>
          </w:rPr>
          <w:t>Schema Mapping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C572C5" w14:textId="2F0132F3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1" w:history="1">
        <w:r w:rsidRPr="009B113E">
          <w:rPr>
            <w:rStyle w:val="Hyperlink"/>
            <w:noProof/>
          </w:rPr>
          <w:t>Data Exploration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D0F8D6" w14:textId="7FEB9CAF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2" w:history="1">
        <w:r w:rsidRPr="009B113E">
          <w:rPr>
            <w:rStyle w:val="Hyperlink"/>
            <w:noProof/>
          </w:rPr>
          <w:t>Data Clean-up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E6FA97" w14:textId="636B754A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53" w:history="1">
        <w:r w:rsidRPr="009B113E">
          <w:rPr>
            <w:rStyle w:val="Hyperlink"/>
          </w:rPr>
          <w:t>Data Modelling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1284C53" w14:textId="554B6E56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4" w:history="1">
        <w:r w:rsidRPr="009B113E">
          <w:rPr>
            <w:rStyle w:val="Hyperlink"/>
            <w:noProof/>
          </w:rPr>
          <w:t>Modelling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04BAFD" w14:textId="35E21A50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5" w:history="1">
        <w:r w:rsidRPr="009B113E">
          <w:rPr>
            <w:rStyle w:val="Hyperlink"/>
            <w:noProof/>
          </w:rPr>
          <w:t>Auto Modelling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861D2F" w14:textId="355966D0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6" w:history="1">
        <w:r w:rsidRPr="009B113E">
          <w:rPr>
            <w:rStyle w:val="Hyperlink"/>
            <w:noProof/>
          </w:rPr>
          <w:t>Compare Experiment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1A4590" w14:textId="1A00E392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7" w:history="1">
        <w:r w:rsidRPr="009B113E">
          <w:rPr>
            <w:rStyle w:val="Hyperlink"/>
            <w:noProof/>
          </w:rPr>
          <w:t>Manual Modelling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EB7A54" w14:textId="5665E626" w:rsidR="001929CF" w:rsidRDefault="001929CF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4656358" w:history="1">
        <w:r w:rsidRPr="009B113E">
          <w:rPr>
            <w:rStyle w:val="Hyperlink"/>
          </w:rPr>
          <w:t>Formulas/Logic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_Toc64656358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0CC0C129" w14:textId="136668D2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59" w:history="1">
        <w:r w:rsidRPr="009B113E">
          <w:rPr>
            <w:rStyle w:val="Hyperlink"/>
            <w:noProof/>
          </w:rPr>
          <w:t>1. Distribution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BEF0CC" w14:textId="642A32B8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60" w:history="1">
        <w:r w:rsidRPr="009B113E">
          <w:rPr>
            <w:rStyle w:val="Hyperlink"/>
            <w:noProof/>
          </w:rPr>
          <w:t>2. Datatype Determination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28B713" w14:textId="15887FFF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61" w:history="1">
        <w:r w:rsidRPr="009B113E">
          <w:rPr>
            <w:rStyle w:val="Hyperlink"/>
            <w:noProof/>
          </w:rPr>
          <w:t>3. Save/Save As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041C21" w14:textId="62FD3514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62" w:history="1">
        <w:r w:rsidRPr="009B113E">
          <w:rPr>
            <w:rStyle w:val="Hyperlink"/>
            <w:noProof/>
          </w:rPr>
          <w:t>4. Upload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EB82217" w14:textId="765CA9A7" w:rsidR="001929CF" w:rsidRDefault="001929CF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4656363" w:history="1">
        <w:r w:rsidRPr="009B113E">
          <w:rPr>
            <w:rStyle w:val="Hyperlink"/>
            <w:noProof/>
          </w:rPr>
          <w:t>5. Save functionality in Schema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_Toc64656363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F2FB33" w14:textId="77777777" w:rsidR="00E455BB" w:rsidRDefault="000F410C" w:rsidP="001D41DD">
      <w:pPr>
        <w:pStyle w:val="Heading2"/>
      </w:pPr>
      <w:r>
        <w:fldChar w:fldCharType="end"/>
      </w:r>
      <w:bookmarkStart w:id="1" w:name="_Toc390932544"/>
      <w:bookmarkStart w:id="2" w:name="_Toc14194737"/>
      <w:bookmarkStart w:id="3" w:name="_Toc14194768"/>
      <w:bookmarkStart w:id="4" w:name="_Toc300315653"/>
    </w:p>
    <w:p w14:paraId="4A768AE8" w14:textId="77777777" w:rsidR="00E455BB" w:rsidRDefault="00E455BB">
      <w:pPr>
        <w:spacing w:before="0" w:after="200" w:line="276" w:lineRule="auto"/>
        <w:rPr>
          <w:rFonts w:eastAsiaTheme="majorEastAsia" w:cstheme="majorBidi"/>
          <w:b/>
          <w:bCs/>
          <w:color w:val="03559E"/>
          <w:sz w:val="32"/>
          <w:szCs w:val="26"/>
        </w:rPr>
      </w:pPr>
      <w:r>
        <w:br w:type="page"/>
      </w:r>
    </w:p>
    <w:p w14:paraId="4093E356" w14:textId="0C9BA787" w:rsidR="00F741E0" w:rsidRPr="00A21D79" w:rsidRDefault="00F741E0" w:rsidP="001D41DD">
      <w:pPr>
        <w:pStyle w:val="Heading2"/>
        <w:rPr>
          <w:rFonts w:cs="Calibri"/>
          <w:b w:val="0"/>
          <w:color w:val="4F81BD" w:themeColor="accent1"/>
          <w:sz w:val="28"/>
          <w:szCs w:val="28"/>
          <w:lang w:eastAsia="ar-SA"/>
        </w:rPr>
      </w:pPr>
      <w:bookmarkStart w:id="5" w:name="_Toc64656336"/>
      <w:r w:rsidRPr="00A21D79">
        <w:rPr>
          <w:rFonts w:cs="Calibri"/>
          <w:b w:val="0"/>
          <w:color w:val="4F81BD" w:themeColor="accent1"/>
          <w:sz w:val="28"/>
          <w:szCs w:val="28"/>
          <w:lang w:eastAsia="ar-SA"/>
        </w:rPr>
        <w:lastRenderedPageBreak/>
        <w:t>Revision History</w:t>
      </w:r>
      <w:bookmarkEnd w:id="5"/>
    </w:p>
    <w:tbl>
      <w:tblPr>
        <w:tblW w:w="925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50"/>
        <w:gridCol w:w="1800"/>
        <w:gridCol w:w="3708"/>
        <w:gridCol w:w="1500"/>
      </w:tblGrid>
      <w:tr w:rsidR="00F741E0" w:rsidRPr="008A2B8F" w14:paraId="4DE5A8CD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4853C67" w14:textId="771E9F01" w:rsidR="00F741E0" w:rsidRPr="003870E0" w:rsidRDefault="00E63A2A" w:rsidP="003737C5">
            <w:pPr>
              <w:autoSpaceDE w:val="0"/>
              <w:spacing w:after="0"/>
              <w:rPr>
                <w:b/>
                <w:szCs w:val="24"/>
              </w:rPr>
            </w:pPr>
            <w:r>
              <w:rPr>
                <w:b/>
                <w:szCs w:val="24"/>
              </w:rPr>
              <w:t>Revised by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66AECF3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Date 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4F10DC3A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Reason for Changes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14:paraId="54DD6E84" w14:textId="77777777" w:rsidR="00F741E0" w:rsidRPr="003870E0" w:rsidRDefault="00F741E0" w:rsidP="003737C5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b/>
                <w:szCs w:val="24"/>
              </w:rPr>
              <w:t xml:space="preserve">Version </w:t>
            </w:r>
          </w:p>
        </w:tc>
      </w:tr>
      <w:tr w:rsidR="00F741E0" w:rsidRPr="008A2B8F" w14:paraId="0009F15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899B0F" w14:textId="709833CA" w:rsidR="00F741E0" w:rsidRPr="003870E0" w:rsidRDefault="00F741E0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E7F72" w14:textId="6B5A6743" w:rsidR="00F741E0" w:rsidRPr="003870E0" w:rsidRDefault="00F741E0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12/11/2020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BE898" w14:textId="118E701B" w:rsidR="00F741E0" w:rsidRPr="003870E0" w:rsidRDefault="00F741E0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First Draft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E131" w14:textId="77777777" w:rsidR="00F741E0" w:rsidRPr="003870E0" w:rsidRDefault="00F741E0" w:rsidP="00184BB9">
            <w:pPr>
              <w:autoSpaceDE w:val="0"/>
              <w:spacing w:after="0" w:line="240" w:lineRule="auto"/>
              <w:rPr>
                <w:szCs w:val="24"/>
              </w:rPr>
            </w:pPr>
            <w:r w:rsidRPr="003870E0">
              <w:rPr>
                <w:szCs w:val="24"/>
              </w:rPr>
              <w:t>1.0</w:t>
            </w:r>
          </w:p>
        </w:tc>
      </w:tr>
      <w:tr w:rsidR="005C109E" w:rsidRPr="008A2B8F" w14:paraId="53D6C59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F7EDE" w14:textId="06C3AC5A" w:rsidR="005C109E" w:rsidRDefault="005C109E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12F0ED" w14:textId="105D9789" w:rsidR="005C109E" w:rsidRDefault="005C109E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12/29/2020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153181" w14:textId="79705336" w:rsidR="005C109E" w:rsidRDefault="0017329C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5C109E">
              <w:rPr>
                <w:szCs w:val="24"/>
              </w:rPr>
              <w:t xml:space="preserve">Added requirements for </w:t>
            </w:r>
            <w:r w:rsidR="005C109E" w:rsidRPr="00C7102E">
              <w:rPr>
                <w:b/>
                <w:bCs/>
                <w:szCs w:val="24"/>
              </w:rPr>
              <w:t>Schema Mapping</w:t>
            </w:r>
            <w:r w:rsidR="005C109E">
              <w:rPr>
                <w:szCs w:val="24"/>
              </w:rPr>
              <w:t xml:space="preserve"> and </w:t>
            </w:r>
            <w:r w:rsidR="005C109E" w:rsidRPr="00C7102E">
              <w:rPr>
                <w:b/>
                <w:bCs/>
                <w:szCs w:val="24"/>
              </w:rPr>
              <w:t>Data Exploration</w:t>
            </w:r>
            <w:r w:rsidR="005C109E">
              <w:rPr>
                <w:szCs w:val="24"/>
              </w:rPr>
              <w:t xml:space="preserve"> </w:t>
            </w:r>
            <w:r w:rsidR="00C7102E">
              <w:rPr>
                <w:szCs w:val="24"/>
              </w:rPr>
              <w:t>p</w:t>
            </w:r>
            <w:r w:rsidR="005C109E">
              <w:rPr>
                <w:szCs w:val="24"/>
              </w:rPr>
              <w:t>age</w:t>
            </w:r>
          </w:p>
          <w:p w14:paraId="1BB18BB1" w14:textId="4D10E0F8" w:rsidR="0017329C" w:rsidRDefault="0017329C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the validation for </w:t>
            </w:r>
            <w:r w:rsidRPr="00C7102E">
              <w:rPr>
                <w:b/>
                <w:bCs/>
                <w:szCs w:val="24"/>
              </w:rPr>
              <w:t>Create Dataset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C5BE" w14:textId="66FE640B" w:rsidR="005C109E" w:rsidRPr="003870E0" w:rsidRDefault="005C109E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2.0</w:t>
            </w:r>
          </w:p>
        </w:tc>
      </w:tr>
      <w:tr w:rsidR="00CA57E7" w:rsidRPr="008A2B8F" w14:paraId="073747A2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F7DC55" w14:textId="5BFA2ACD" w:rsidR="00CA57E7" w:rsidRDefault="00CA57E7" w:rsidP="00184BB9">
            <w:pPr>
              <w:autoSpaceDE w:val="0"/>
              <w:spacing w:after="0" w:line="240" w:lineRule="auto"/>
              <w:rPr>
                <w:szCs w:val="24"/>
              </w:rPr>
            </w:pPr>
            <w:r w:rsidRPr="00CA57E7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CC93E1" w14:textId="6AAFED32" w:rsidR="00CA57E7" w:rsidRDefault="00CA57E7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01/04/202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1E0E7" w14:textId="6A41166D" w:rsidR="00CA57E7" w:rsidRDefault="00CA57E7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requirements for </w:t>
            </w:r>
            <w:r w:rsidRPr="00C7102E">
              <w:rPr>
                <w:b/>
                <w:bCs/>
                <w:szCs w:val="24"/>
              </w:rPr>
              <w:t>Login</w:t>
            </w:r>
            <w:r>
              <w:rPr>
                <w:szCs w:val="24"/>
              </w:rPr>
              <w:t xml:space="preserve"> Page and </w:t>
            </w:r>
            <w:r w:rsidRPr="00C7102E">
              <w:rPr>
                <w:b/>
                <w:bCs/>
                <w:szCs w:val="24"/>
              </w:rPr>
              <w:t>Activities Timeline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DC04E" w14:textId="6B8BFE39" w:rsidR="00CA57E7" w:rsidRDefault="00CA57E7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3.0</w:t>
            </w:r>
          </w:p>
        </w:tc>
      </w:tr>
      <w:tr w:rsidR="00D12349" w:rsidRPr="008A2B8F" w14:paraId="64D0E2D5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9CBE78" w14:textId="4DA03C56" w:rsidR="00D12349" w:rsidRPr="00CA57E7" w:rsidRDefault="00D12349" w:rsidP="00184BB9">
            <w:pPr>
              <w:autoSpaceDE w:val="0"/>
              <w:spacing w:after="0" w:line="240" w:lineRule="auto"/>
              <w:rPr>
                <w:szCs w:val="24"/>
              </w:rPr>
            </w:pPr>
            <w:r w:rsidRPr="00D12349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43D7C3" w14:textId="2A5C4C85" w:rsidR="00D12349" w:rsidRDefault="00D12349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01/1</w:t>
            </w:r>
            <w:r w:rsidR="00E51260">
              <w:rPr>
                <w:szCs w:val="24"/>
              </w:rPr>
              <w:t>9</w:t>
            </w:r>
            <w:r>
              <w:rPr>
                <w:szCs w:val="24"/>
              </w:rPr>
              <w:t>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ECA53B" w14:textId="77777777" w:rsidR="00D12349" w:rsidRDefault="00C7102E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D12349">
              <w:rPr>
                <w:szCs w:val="24"/>
              </w:rPr>
              <w:t xml:space="preserve">Added requirements for </w:t>
            </w:r>
            <w:r w:rsidR="00D12349" w:rsidRPr="00C7102E">
              <w:rPr>
                <w:b/>
                <w:bCs/>
                <w:szCs w:val="24"/>
              </w:rPr>
              <w:t>Data Exploration</w:t>
            </w:r>
            <w:r w:rsidR="00D12349">
              <w:rPr>
                <w:szCs w:val="24"/>
              </w:rPr>
              <w:t xml:space="preserve">, </w:t>
            </w:r>
            <w:r w:rsidR="00D12349" w:rsidRPr="00C7102E">
              <w:rPr>
                <w:b/>
                <w:bCs/>
                <w:szCs w:val="24"/>
              </w:rPr>
              <w:t>Data Visualization</w:t>
            </w:r>
            <w:r w:rsidR="00D12349">
              <w:rPr>
                <w:szCs w:val="24"/>
              </w:rPr>
              <w:t xml:space="preserve"> and </w:t>
            </w:r>
            <w:r w:rsidR="00D12349" w:rsidRPr="00C7102E">
              <w:rPr>
                <w:b/>
                <w:bCs/>
                <w:szCs w:val="24"/>
              </w:rPr>
              <w:t>Data clean-up</w:t>
            </w:r>
            <w:r w:rsidR="00D12349">
              <w:rPr>
                <w:szCs w:val="24"/>
              </w:rPr>
              <w:t xml:space="preserve"> </w:t>
            </w:r>
            <w:r w:rsidR="002A0A0D">
              <w:rPr>
                <w:szCs w:val="24"/>
              </w:rPr>
              <w:t>page</w:t>
            </w:r>
          </w:p>
          <w:p w14:paraId="08B92956" w14:textId="76353240" w:rsidR="00C7102E" w:rsidRDefault="00C7102E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validation for </w:t>
            </w:r>
            <w:r w:rsidRPr="00C7102E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8562" w14:textId="2E194A5B" w:rsidR="00D12349" w:rsidRDefault="00D12349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4.0</w:t>
            </w:r>
          </w:p>
        </w:tc>
      </w:tr>
      <w:tr w:rsidR="00D4298B" w:rsidRPr="008A2B8F" w14:paraId="62CD73F0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21A2E" w14:textId="4C50CADF" w:rsidR="00D4298B" w:rsidRPr="00D12349" w:rsidRDefault="00D4298B" w:rsidP="00184BB9">
            <w:pPr>
              <w:autoSpaceDE w:val="0"/>
              <w:spacing w:after="0" w:line="240" w:lineRule="auto"/>
              <w:rPr>
                <w:szCs w:val="24"/>
              </w:rPr>
            </w:pPr>
            <w:r w:rsidRPr="00D4298B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3313DB" w14:textId="63982C2A" w:rsidR="00D4298B" w:rsidRDefault="00D4298B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01/27/202</w:t>
            </w:r>
            <w:r w:rsidR="009D77FF">
              <w:rPr>
                <w:szCs w:val="24"/>
              </w:rPr>
              <w:t>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8D8B6C" w14:textId="0048C8AE" w:rsidR="00D4298B" w:rsidRDefault="00D4298B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Save/Save As functionality for </w:t>
            </w:r>
            <w:r w:rsidRPr="00C526D5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and </w:t>
            </w:r>
            <w:r w:rsidRPr="00C526D5">
              <w:rPr>
                <w:b/>
                <w:bCs/>
                <w:szCs w:val="24"/>
              </w:rPr>
              <w:t>Data Clean-up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A74BD" w14:textId="2D9D22B2" w:rsidR="00D4298B" w:rsidRDefault="00D4298B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5.0</w:t>
            </w:r>
          </w:p>
        </w:tc>
      </w:tr>
      <w:tr w:rsidR="00526093" w:rsidRPr="008A2B8F" w14:paraId="01D0D68F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D7A5C5" w14:textId="6F70A016" w:rsidR="00526093" w:rsidRPr="00D4298B" w:rsidRDefault="00526093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FF53B3" w14:textId="4C0A2C43" w:rsidR="00526093" w:rsidRDefault="009D77FF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02/08/2021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F64E29" w14:textId="77777777" w:rsidR="00526093" w:rsidRDefault="007C211E" w:rsidP="00184BB9">
            <w:pPr>
              <w:spacing w:line="240" w:lineRule="auto"/>
            </w:pPr>
            <w:r>
              <w:t xml:space="preserve">1. </w:t>
            </w:r>
            <w:r w:rsidR="00526093" w:rsidRPr="007C211E">
              <w:t xml:space="preserve">Added requirements for </w:t>
            </w:r>
            <w:r w:rsidR="00526093" w:rsidRPr="00C526D5">
              <w:rPr>
                <w:b/>
                <w:bCs/>
              </w:rPr>
              <w:t>Data Modelling</w:t>
            </w:r>
            <w:r w:rsidR="00526093" w:rsidRPr="007C211E">
              <w:t xml:space="preserve"> module</w:t>
            </w:r>
          </w:p>
          <w:p w14:paraId="0F3AF1C4" w14:textId="0AEC31AA" w:rsidR="007C211E" w:rsidRPr="007C211E" w:rsidRDefault="007C211E" w:rsidP="00184BB9">
            <w:pPr>
              <w:spacing w:line="240" w:lineRule="auto"/>
            </w:pPr>
            <w:r>
              <w:t xml:space="preserve">2. Removed </w:t>
            </w:r>
            <w:r w:rsidRPr="00C526D5">
              <w:rPr>
                <w:b/>
                <w:bCs/>
              </w:rPr>
              <w:t>Data visualization</w:t>
            </w:r>
            <w:r>
              <w:t xml:space="preserve"> page details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3DBD0F" w14:textId="77777777" w:rsidR="00526093" w:rsidRDefault="00526093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6.0</w:t>
            </w:r>
          </w:p>
          <w:p w14:paraId="6359A9B8" w14:textId="0C99FAF8" w:rsidR="00526093" w:rsidRDefault="00526093" w:rsidP="00184BB9">
            <w:pPr>
              <w:autoSpaceDE w:val="0"/>
              <w:spacing w:after="0" w:line="240" w:lineRule="auto"/>
              <w:rPr>
                <w:szCs w:val="24"/>
              </w:rPr>
            </w:pPr>
          </w:p>
        </w:tc>
      </w:tr>
      <w:tr w:rsidR="00ED147B" w:rsidRPr="008A2B8F" w14:paraId="6C7B966B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2A9048" w14:textId="21A16A58" w:rsidR="00ED147B" w:rsidRDefault="00ED147B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E054E" w14:textId="5A07BFD5" w:rsidR="00ED147B" w:rsidRDefault="00462DAF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02/17/2021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2E31E7" w14:textId="77777777" w:rsidR="00ED147B" w:rsidRDefault="00ED147B" w:rsidP="00184BB9">
            <w:pPr>
              <w:spacing w:line="240" w:lineRule="auto"/>
            </w:pPr>
            <w:r>
              <w:t xml:space="preserve">1. Removed Save/Save As functionality from </w:t>
            </w:r>
            <w:r w:rsidRPr="00ED147B">
              <w:rPr>
                <w:b/>
                <w:bCs/>
              </w:rPr>
              <w:t>Schema Mapping</w:t>
            </w:r>
            <w:r>
              <w:t xml:space="preserve"> page</w:t>
            </w:r>
          </w:p>
          <w:p w14:paraId="604F10FC" w14:textId="1849672C" w:rsidR="00462DAF" w:rsidRDefault="00462DAF" w:rsidP="00462DAF">
            <w:pPr>
              <w:spacing w:line="240" w:lineRule="auto"/>
            </w:pPr>
            <w:r>
              <w:t xml:space="preserve">2. </w:t>
            </w:r>
            <w:r>
              <w:t>Updated the Data Clean-up requirements</w:t>
            </w:r>
          </w:p>
          <w:p w14:paraId="544B80A4" w14:textId="6D3418E7" w:rsidR="00462DAF" w:rsidRDefault="00462DAF" w:rsidP="00462DAF">
            <w:pPr>
              <w:spacing w:line="240" w:lineRule="auto"/>
            </w:pPr>
            <w:r>
              <w:t>3</w:t>
            </w:r>
            <w:r>
              <w:t>. Updated the screen design of Modelling page</w:t>
            </w:r>
          </w:p>
          <w:p w14:paraId="584E516F" w14:textId="26E126E9" w:rsidR="00ED147B" w:rsidRDefault="00462DAF" w:rsidP="00462DAF">
            <w:pPr>
              <w:spacing w:line="240" w:lineRule="auto"/>
            </w:pPr>
            <w:r>
              <w:t>4</w:t>
            </w:r>
            <w:r>
              <w:t>. Updated the screen design of All Projects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96EFD5" w14:textId="2ABA1A65" w:rsidR="00ED147B" w:rsidRDefault="00184BB9" w:rsidP="00184BB9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7.0</w:t>
            </w:r>
          </w:p>
        </w:tc>
      </w:tr>
    </w:tbl>
    <w:p w14:paraId="61E8ABFC" w14:textId="5F802AE0" w:rsidR="00F741E0" w:rsidRDefault="00F741E0" w:rsidP="00F741E0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1AC47B" w14:textId="77777777" w:rsidR="00F741E0" w:rsidRDefault="00F741E0" w:rsidP="00F741E0">
      <w:pPr>
        <w:pStyle w:val="Heading2"/>
      </w:pPr>
      <w:bookmarkStart w:id="6" w:name="_Toc58593126"/>
      <w:bookmarkStart w:id="7" w:name="_Toc64656337"/>
      <w:r>
        <w:lastRenderedPageBreak/>
        <w:t>Objective</w:t>
      </w:r>
      <w:bookmarkEnd w:id="6"/>
      <w:bookmarkEnd w:id="7"/>
    </w:p>
    <w:p w14:paraId="3BF065AC" w14:textId="77777777" w:rsidR="00F741E0" w:rsidRDefault="00F741E0" w:rsidP="00F741E0">
      <w:r>
        <w:t>Objective of this POC is to develop a platform for Machine Learning as a Service. This platform will offer services for data clean-up, data visualization, and predictive analytics with machine learning algorithm.</w:t>
      </w:r>
    </w:p>
    <w:p w14:paraId="107939CD" w14:textId="77777777" w:rsidR="00F741E0" w:rsidRDefault="00F741E0" w:rsidP="00F741E0">
      <w:pPr>
        <w:pStyle w:val="Heading2"/>
      </w:pPr>
      <w:bookmarkStart w:id="8" w:name="_Toc56116010"/>
      <w:bookmarkStart w:id="9" w:name="_Toc58593127"/>
      <w:bookmarkStart w:id="10" w:name="_Toc64656338"/>
      <w:r>
        <w:t>Scope</w:t>
      </w:r>
      <w:bookmarkEnd w:id="8"/>
      <w:bookmarkEnd w:id="9"/>
      <w:bookmarkEnd w:id="10"/>
    </w:p>
    <w:p w14:paraId="15AB176F" w14:textId="77777777" w:rsidR="00F741E0" w:rsidRDefault="00F741E0" w:rsidP="00F741E0">
      <w:r>
        <w:t>Scope of this POC is to develop an end-to-end pipeline to let users-</w:t>
      </w:r>
    </w:p>
    <w:p w14:paraId="5FAECC5F" w14:textId="77777777" w:rsidR="00F741E0" w:rsidRDefault="00F741E0" w:rsidP="0041093D">
      <w:pPr>
        <w:pStyle w:val="ListParagraph"/>
        <w:numPr>
          <w:ilvl w:val="0"/>
          <w:numId w:val="3"/>
        </w:numPr>
      </w:pPr>
      <w:r>
        <w:t>Upload the dataset in CSV format</w:t>
      </w:r>
    </w:p>
    <w:p w14:paraId="4FE34A8D" w14:textId="77777777" w:rsidR="00F741E0" w:rsidRDefault="00F741E0" w:rsidP="0041093D">
      <w:pPr>
        <w:pStyle w:val="ListParagraph"/>
        <w:numPr>
          <w:ilvl w:val="0"/>
          <w:numId w:val="3"/>
        </w:numPr>
      </w:pPr>
      <w:r>
        <w:t>Clean-up the data</w:t>
      </w:r>
    </w:p>
    <w:p w14:paraId="5DAFEE98" w14:textId="685BAD31" w:rsidR="00F741E0" w:rsidRDefault="00F4606A" w:rsidP="0041093D">
      <w:pPr>
        <w:pStyle w:val="ListParagraph"/>
        <w:numPr>
          <w:ilvl w:val="0"/>
          <w:numId w:val="3"/>
        </w:numPr>
      </w:pPr>
      <w:r>
        <w:t xml:space="preserve">Perform </w:t>
      </w:r>
      <w:r w:rsidR="00F741E0">
        <w:t xml:space="preserve">data exploration </w:t>
      </w:r>
    </w:p>
    <w:p w14:paraId="41612239" w14:textId="77777777" w:rsidR="00F741E0" w:rsidRDefault="00F741E0" w:rsidP="0041093D">
      <w:pPr>
        <w:pStyle w:val="ListParagraph"/>
        <w:numPr>
          <w:ilvl w:val="0"/>
          <w:numId w:val="3"/>
        </w:numPr>
      </w:pPr>
      <w:r>
        <w:t>Define data splitter parameter</w:t>
      </w:r>
    </w:p>
    <w:p w14:paraId="466AB8DA" w14:textId="77777777" w:rsidR="00F741E0" w:rsidRDefault="00F741E0" w:rsidP="0041093D">
      <w:pPr>
        <w:pStyle w:val="ListParagraph"/>
        <w:numPr>
          <w:ilvl w:val="0"/>
          <w:numId w:val="3"/>
        </w:numPr>
      </w:pPr>
      <w:r>
        <w:t>Predict the data for target column</w:t>
      </w:r>
    </w:p>
    <w:p w14:paraId="457D5C07" w14:textId="40916E42" w:rsidR="00001715" w:rsidRDefault="00001715" w:rsidP="00F4606A">
      <w:pPr>
        <w:pStyle w:val="Heading2"/>
      </w:pPr>
      <w:bookmarkStart w:id="11" w:name="_Toc58593128"/>
      <w:bookmarkStart w:id="12" w:name="_Toc64656339"/>
      <w:r>
        <w:t>Login</w:t>
      </w:r>
      <w:bookmarkEnd w:id="12"/>
      <w:r>
        <w:t xml:space="preserve"> </w:t>
      </w:r>
    </w:p>
    <w:p w14:paraId="0032EC60" w14:textId="1AF9D7EF" w:rsidR="00001715" w:rsidRDefault="00001715" w:rsidP="00001715">
      <w:pPr>
        <w:pStyle w:val="Heading3"/>
      </w:pPr>
      <w:bookmarkStart w:id="13" w:name="_Toc64656340"/>
      <w:r>
        <w:t>User Actions</w:t>
      </w:r>
      <w:bookmarkEnd w:id="13"/>
    </w:p>
    <w:p w14:paraId="35C335B4" w14:textId="77777777" w:rsidR="00001715" w:rsidRDefault="00001715" w:rsidP="00001715">
      <w:r>
        <w:t>1. This page will let user login to the application by entering registered username and password</w:t>
      </w:r>
    </w:p>
    <w:p w14:paraId="263F9F70" w14:textId="00A16B9B" w:rsidR="00001715" w:rsidRDefault="00001715" w:rsidP="00001715">
      <w:r>
        <w:t>2. This page also provides feature to regenerate the password if the user forgets password.</w:t>
      </w:r>
    </w:p>
    <w:p w14:paraId="63A1A3B9" w14:textId="0A8F599D" w:rsidR="00001715" w:rsidRDefault="00001715" w:rsidP="00001715">
      <w:pPr>
        <w:pStyle w:val="Heading3"/>
      </w:pPr>
      <w:bookmarkStart w:id="14" w:name="_Toc64656341"/>
      <w:r>
        <w:t>Validations</w:t>
      </w:r>
      <w:bookmarkEnd w:id="14"/>
    </w:p>
    <w:p w14:paraId="386D95CE" w14:textId="4BA9C750" w:rsidR="00001715" w:rsidRDefault="00001715" w:rsidP="0041093D">
      <w:pPr>
        <w:pStyle w:val="ListParagraph"/>
      </w:pPr>
      <w:r>
        <w:t>Application should show error message when user enters invalid username or password</w:t>
      </w:r>
    </w:p>
    <w:p w14:paraId="4B503622" w14:textId="77777777" w:rsidR="00001715" w:rsidRDefault="00001715" w:rsidP="00001715">
      <w:pPr>
        <w:ind w:left="360"/>
      </w:pPr>
    </w:p>
    <w:p w14:paraId="5E8C3620" w14:textId="77777777" w:rsidR="00001715" w:rsidRDefault="00001715" w:rsidP="000017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EE55EF" wp14:editId="69635364">
            <wp:extent cx="4723809" cy="647619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8F1" w14:textId="0B08C7E6" w:rsidR="00001715" w:rsidRPr="00001715" w:rsidRDefault="00001715" w:rsidP="00001715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</w:t>
      </w:r>
      <w:r w:rsidR="003C4142">
        <w:rPr>
          <w:noProof/>
        </w:rPr>
        <w:fldChar w:fldCharType="end"/>
      </w:r>
      <w:r>
        <w:t>: Login Page Mock-up</w:t>
      </w:r>
    </w:p>
    <w:p w14:paraId="04D39E90" w14:textId="77777777" w:rsidR="00001715" w:rsidRDefault="00001715" w:rsidP="0060315A">
      <w:pPr>
        <w:pStyle w:val="Heading2"/>
      </w:pPr>
      <w:bookmarkStart w:id="15" w:name="_Toc58593129"/>
      <w:bookmarkStart w:id="16" w:name="_Toc64656342"/>
      <w:r w:rsidRPr="0060315A">
        <w:t>Navigation</w:t>
      </w:r>
      <w:r>
        <w:t xml:space="preserve"> Panel</w:t>
      </w:r>
      <w:bookmarkEnd w:id="15"/>
      <w:bookmarkEnd w:id="16"/>
    </w:p>
    <w:p w14:paraId="4576AAB7" w14:textId="77777777" w:rsidR="00001715" w:rsidRDefault="00001715" w:rsidP="0041093D">
      <w:pPr>
        <w:pStyle w:val="ListParagraph"/>
        <w:numPr>
          <w:ilvl w:val="0"/>
          <w:numId w:val="1"/>
        </w:numPr>
      </w:pPr>
      <w:r>
        <w:t>A navigation panel is provided at the left side of the application</w:t>
      </w:r>
    </w:p>
    <w:p w14:paraId="7480155B" w14:textId="77777777" w:rsidR="00001715" w:rsidRDefault="00001715" w:rsidP="0041093D">
      <w:pPr>
        <w:pStyle w:val="ListParagraph"/>
        <w:numPr>
          <w:ilvl w:val="0"/>
          <w:numId w:val="1"/>
        </w:numPr>
      </w:pPr>
      <w:r>
        <w:t>The panel will show the links of all the pages. User can navigate to the desired page by clicking the link</w:t>
      </w:r>
    </w:p>
    <w:p w14:paraId="70C02CF5" w14:textId="77777777" w:rsidR="00001715" w:rsidRDefault="00001715" w:rsidP="0041093D">
      <w:pPr>
        <w:pStyle w:val="ListParagraph"/>
        <w:numPr>
          <w:ilvl w:val="0"/>
          <w:numId w:val="1"/>
        </w:numPr>
      </w:pPr>
      <w:r>
        <w:t xml:space="preserve">The navigation panel will highlight the current page link </w:t>
      </w:r>
    </w:p>
    <w:p w14:paraId="1789983C" w14:textId="77777777" w:rsidR="00001715" w:rsidRDefault="00001715" w:rsidP="0041093D">
      <w:pPr>
        <w:pStyle w:val="ListParagraph"/>
        <w:numPr>
          <w:ilvl w:val="0"/>
          <w:numId w:val="1"/>
        </w:numPr>
      </w:pPr>
      <w:r>
        <w:lastRenderedPageBreak/>
        <w:t>The pages where user is not eligible to navigate at any given point of time will be shown as inactive link</w:t>
      </w:r>
    </w:p>
    <w:p w14:paraId="14A1F890" w14:textId="2314AB75" w:rsidR="00001715" w:rsidRDefault="007704A7" w:rsidP="00001715">
      <w:pPr>
        <w:keepNext/>
      </w:pPr>
      <w:r>
        <w:rPr>
          <w:noProof/>
        </w:rPr>
        <w:drawing>
          <wp:inline distT="0" distB="0" distL="0" distR="0" wp14:anchorId="6B026671" wp14:editId="676B69A0">
            <wp:extent cx="5731510" cy="2378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59B9" w14:textId="704BD0CB" w:rsidR="00001715" w:rsidRPr="00583FBB" w:rsidRDefault="00001715" w:rsidP="00001715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</w:t>
      </w:r>
      <w:r w:rsidR="003C4142">
        <w:rPr>
          <w:noProof/>
        </w:rPr>
        <w:fldChar w:fldCharType="end"/>
      </w:r>
      <w:r>
        <w:t>: Navigation Panel Mock-up Screen</w:t>
      </w:r>
    </w:p>
    <w:p w14:paraId="26572E99" w14:textId="77C2E088" w:rsidR="00001715" w:rsidRDefault="00CA57E7" w:rsidP="00CA57E7">
      <w:pPr>
        <w:pStyle w:val="Heading2"/>
      </w:pPr>
      <w:bookmarkStart w:id="17" w:name="_Toc64656343"/>
      <w:r>
        <w:t>Activities Timeline</w:t>
      </w:r>
      <w:bookmarkEnd w:id="17"/>
    </w:p>
    <w:p w14:paraId="0500C335" w14:textId="0E4C9337" w:rsidR="00CA57E7" w:rsidRDefault="00CA57E7" w:rsidP="00CA57E7">
      <w:r>
        <w:t>Timeline panel of the application shows the history of recent activities performed by user</w:t>
      </w:r>
      <w:r w:rsidR="0055249E">
        <w:t>.</w:t>
      </w:r>
    </w:p>
    <w:p w14:paraId="2AB86558" w14:textId="690A2D37" w:rsidR="00B86413" w:rsidRDefault="00B86413" w:rsidP="00CA57E7">
      <w:r>
        <w:t>Following are the activities and description to be shown for Data ingestion module-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4678"/>
      </w:tblGrid>
      <w:tr w:rsidR="00B86413" w14:paraId="7355897F" w14:textId="77777777" w:rsidTr="00490BFF">
        <w:trPr>
          <w:trHeight w:val="508"/>
        </w:trPr>
        <w:tc>
          <w:tcPr>
            <w:tcW w:w="846" w:type="dxa"/>
          </w:tcPr>
          <w:p w14:paraId="6009A718" w14:textId="597C8ADE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Sr. no</w:t>
            </w:r>
          </w:p>
        </w:tc>
        <w:tc>
          <w:tcPr>
            <w:tcW w:w="2551" w:type="dxa"/>
          </w:tcPr>
          <w:p w14:paraId="0CD425AB" w14:textId="77324EE5" w:rsidR="00B86413" w:rsidRPr="00B86413" w:rsidRDefault="00B86413" w:rsidP="00072645">
            <w:pPr>
              <w:spacing w:line="240" w:lineRule="auto"/>
              <w:ind w:firstLine="720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Activities</w:t>
            </w:r>
          </w:p>
        </w:tc>
        <w:tc>
          <w:tcPr>
            <w:tcW w:w="4678" w:type="dxa"/>
          </w:tcPr>
          <w:p w14:paraId="41B5B7B6" w14:textId="750D7590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Description</w:t>
            </w:r>
          </w:p>
        </w:tc>
      </w:tr>
      <w:tr w:rsidR="00B86413" w14:paraId="2B658B03" w14:textId="77777777" w:rsidTr="00490BFF">
        <w:trPr>
          <w:trHeight w:val="240"/>
        </w:trPr>
        <w:tc>
          <w:tcPr>
            <w:tcW w:w="846" w:type="dxa"/>
          </w:tcPr>
          <w:p w14:paraId="0242C47D" w14:textId="19E839F9" w:rsidR="00B86413" w:rsidRDefault="00B86413" w:rsidP="00072645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3388B8CF" w14:textId="6D5C1FF4" w:rsidR="00B86413" w:rsidRDefault="00B86413" w:rsidP="00072645">
            <w:pPr>
              <w:spacing w:line="240" w:lineRule="auto"/>
            </w:pPr>
            <w:r>
              <w:t>Created dataset</w:t>
            </w:r>
          </w:p>
        </w:tc>
        <w:tc>
          <w:tcPr>
            <w:tcW w:w="4678" w:type="dxa"/>
          </w:tcPr>
          <w:p w14:paraId="1F26B7CA" w14:textId="64306B69" w:rsidR="00B86413" w:rsidRDefault="00B86413" w:rsidP="00072645">
            <w:pPr>
              <w:spacing w:line="240" w:lineRule="auto"/>
            </w:pPr>
            <w:r>
              <w:t>You have created dataset “ABC”</w:t>
            </w:r>
          </w:p>
        </w:tc>
      </w:tr>
      <w:tr w:rsidR="00B86413" w14:paraId="3B1D2DB4" w14:textId="77777777" w:rsidTr="00490BFF">
        <w:trPr>
          <w:trHeight w:val="236"/>
        </w:trPr>
        <w:tc>
          <w:tcPr>
            <w:tcW w:w="846" w:type="dxa"/>
          </w:tcPr>
          <w:p w14:paraId="6A7E4DA0" w14:textId="7D04B854" w:rsidR="00B86413" w:rsidRDefault="00B86413" w:rsidP="00072645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7192C8A1" w14:textId="567891CD" w:rsidR="00B86413" w:rsidRDefault="00B86413" w:rsidP="00072645">
            <w:pPr>
              <w:spacing w:line="240" w:lineRule="auto"/>
            </w:pPr>
            <w:r>
              <w:t>Deleted dataset</w:t>
            </w:r>
          </w:p>
        </w:tc>
        <w:tc>
          <w:tcPr>
            <w:tcW w:w="4678" w:type="dxa"/>
          </w:tcPr>
          <w:p w14:paraId="2727C0D3" w14:textId="20759B8B" w:rsidR="00B86413" w:rsidRDefault="00B86413" w:rsidP="00072645">
            <w:pPr>
              <w:spacing w:line="240" w:lineRule="auto"/>
            </w:pPr>
            <w:r>
              <w:t>You have deleted dataset “ABC”</w:t>
            </w:r>
          </w:p>
        </w:tc>
      </w:tr>
      <w:tr w:rsidR="00B86413" w14:paraId="6ECEA8DC" w14:textId="77777777" w:rsidTr="00490BFF">
        <w:trPr>
          <w:trHeight w:val="240"/>
        </w:trPr>
        <w:tc>
          <w:tcPr>
            <w:tcW w:w="846" w:type="dxa"/>
          </w:tcPr>
          <w:p w14:paraId="3E5DCC1A" w14:textId="39207B88" w:rsidR="00B86413" w:rsidRDefault="00B86413" w:rsidP="00072645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96F1E11" w14:textId="0A74D00A" w:rsidR="00B86413" w:rsidRDefault="00B86413" w:rsidP="00072645">
            <w:pPr>
              <w:spacing w:line="240" w:lineRule="auto"/>
            </w:pPr>
            <w:r>
              <w:t>Created project</w:t>
            </w:r>
          </w:p>
        </w:tc>
        <w:tc>
          <w:tcPr>
            <w:tcW w:w="4678" w:type="dxa"/>
          </w:tcPr>
          <w:p w14:paraId="66E15D8C" w14:textId="4EEB30C4" w:rsidR="00B86413" w:rsidRDefault="00B86413" w:rsidP="00072645">
            <w:pPr>
              <w:spacing w:line="240" w:lineRule="auto"/>
            </w:pPr>
            <w:r>
              <w:t>You have created project “ABC”</w:t>
            </w:r>
          </w:p>
        </w:tc>
      </w:tr>
      <w:tr w:rsidR="00B86413" w14:paraId="3560B62E" w14:textId="77777777" w:rsidTr="00490BFF">
        <w:trPr>
          <w:trHeight w:val="53"/>
        </w:trPr>
        <w:tc>
          <w:tcPr>
            <w:tcW w:w="846" w:type="dxa"/>
          </w:tcPr>
          <w:p w14:paraId="55640CBD" w14:textId="2E2FE48D" w:rsidR="00B86413" w:rsidRDefault="00B86413" w:rsidP="00072645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0930FA6F" w14:textId="2F6BCB53" w:rsidR="00B86413" w:rsidRDefault="00B86413" w:rsidP="00072645">
            <w:pPr>
              <w:spacing w:line="240" w:lineRule="auto"/>
            </w:pPr>
            <w:r>
              <w:t>Deleted project</w:t>
            </w:r>
          </w:p>
        </w:tc>
        <w:tc>
          <w:tcPr>
            <w:tcW w:w="4678" w:type="dxa"/>
          </w:tcPr>
          <w:p w14:paraId="37042734" w14:textId="49B3F850" w:rsidR="00B86413" w:rsidRDefault="00B86413" w:rsidP="00072645">
            <w:pPr>
              <w:spacing w:line="240" w:lineRule="auto"/>
            </w:pPr>
            <w:r>
              <w:t>You</w:t>
            </w:r>
            <w:r w:rsidR="004A1794">
              <w:t xml:space="preserve"> have</w:t>
            </w:r>
            <w:r>
              <w:t xml:space="preserve"> deleted project “ABC”</w:t>
            </w:r>
          </w:p>
        </w:tc>
      </w:tr>
      <w:tr w:rsidR="00B167BA" w14:paraId="74C7F7A7" w14:textId="77777777" w:rsidTr="00490BFF">
        <w:trPr>
          <w:trHeight w:val="53"/>
        </w:trPr>
        <w:tc>
          <w:tcPr>
            <w:tcW w:w="846" w:type="dxa"/>
          </w:tcPr>
          <w:p w14:paraId="77A1C172" w14:textId="3674AAA5" w:rsidR="00B167BA" w:rsidRDefault="00B167BA" w:rsidP="00072645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138731F2" w14:textId="189763DB" w:rsidR="00B167BA" w:rsidRDefault="00B167BA" w:rsidP="00072645">
            <w:pPr>
              <w:spacing w:line="240" w:lineRule="auto"/>
            </w:pPr>
            <w:r>
              <w:t>Column name updated</w:t>
            </w:r>
          </w:p>
        </w:tc>
        <w:tc>
          <w:tcPr>
            <w:tcW w:w="4678" w:type="dxa"/>
          </w:tcPr>
          <w:p w14:paraId="4493CA62" w14:textId="3E2DED7E" w:rsidR="00B167BA" w:rsidRDefault="00A057B9" w:rsidP="00072645">
            <w:pPr>
              <w:spacing w:line="240" w:lineRule="auto"/>
            </w:pPr>
            <w:r>
              <w:t>Column name “X” is updated to “Y”</w:t>
            </w:r>
          </w:p>
        </w:tc>
      </w:tr>
      <w:tr w:rsidR="00B167BA" w14:paraId="40F953F3" w14:textId="77777777" w:rsidTr="00490BFF">
        <w:trPr>
          <w:trHeight w:val="53"/>
        </w:trPr>
        <w:tc>
          <w:tcPr>
            <w:tcW w:w="846" w:type="dxa"/>
          </w:tcPr>
          <w:p w14:paraId="68722672" w14:textId="2350C9F9" w:rsidR="00B167BA" w:rsidRDefault="00B167BA" w:rsidP="00072645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551" w:type="dxa"/>
          </w:tcPr>
          <w:p w14:paraId="7E39D334" w14:textId="15D43F59" w:rsidR="00B167BA" w:rsidRDefault="00B167BA" w:rsidP="00072645">
            <w:pPr>
              <w:spacing w:line="240" w:lineRule="auto"/>
            </w:pPr>
            <w:r>
              <w:t>Selected Target Column</w:t>
            </w:r>
          </w:p>
        </w:tc>
        <w:tc>
          <w:tcPr>
            <w:tcW w:w="4678" w:type="dxa"/>
          </w:tcPr>
          <w:p w14:paraId="0B687265" w14:textId="5AFC7C68" w:rsidR="00B167BA" w:rsidRDefault="00A057B9" w:rsidP="00072645">
            <w:pPr>
              <w:spacing w:line="240" w:lineRule="auto"/>
            </w:pPr>
            <w:r>
              <w:t>You have selected columns X and Y as Target Columns</w:t>
            </w:r>
          </w:p>
        </w:tc>
      </w:tr>
      <w:tr w:rsidR="00B167BA" w14:paraId="5F74BC23" w14:textId="77777777" w:rsidTr="00490BFF">
        <w:trPr>
          <w:trHeight w:val="53"/>
        </w:trPr>
        <w:tc>
          <w:tcPr>
            <w:tcW w:w="846" w:type="dxa"/>
          </w:tcPr>
          <w:p w14:paraId="1072F27C" w14:textId="1C6284A0" w:rsidR="00B167BA" w:rsidRDefault="00B167BA" w:rsidP="00072645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24CD42EF" w14:textId="1F90BBE3" w:rsidR="00B167BA" w:rsidRDefault="00B167BA" w:rsidP="00072645">
            <w:pPr>
              <w:spacing w:line="240" w:lineRule="auto"/>
            </w:pPr>
            <w:r>
              <w:t>Ignored Column</w:t>
            </w:r>
          </w:p>
        </w:tc>
        <w:tc>
          <w:tcPr>
            <w:tcW w:w="4678" w:type="dxa"/>
          </w:tcPr>
          <w:p w14:paraId="718D9407" w14:textId="7F249FB6" w:rsidR="00B167BA" w:rsidRDefault="008F1EB5" w:rsidP="00072645">
            <w:pPr>
              <w:spacing w:line="240" w:lineRule="auto"/>
            </w:pPr>
            <w:r>
              <w:t xml:space="preserve">You have ignored </w:t>
            </w:r>
            <w:r w:rsidR="00A057B9">
              <w:t>Columns “X, Y, and Z”</w:t>
            </w:r>
            <w:r>
              <w:t xml:space="preserve">. These columns </w:t>
            </w:r>
            <w:r w:rsidR="00A057B9">
              <w:t>will not be considered for the experiment</w:t>
            </w:r>
          </w:p>
        </w:tc>
      </w:tr>
      <w:tr w:rsidR="00B167BA" w14:paraId="6BE357D3" w14:textId="77777777" w:rsidTr="00490BFF">
        <w:trPr>
          <w:trHeight w:val="53"/>
        </w:trPr>
        <w:tc>
          <w:tcPr>
            <w:tcW w:w="846" w:type="dxa"/>
          </w:tcPr>
          <w:p w14:paraId="52694801" w14:textId="0BAD1944" w:rsidR="00B167BA" w:rsidRDefault="00B167BA" w:rsidP="00072645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2BFC2402" w14:textId="60C61BC4" w:rsidR="00B167BA" w:rsidRDefault="00490BFF" w:rsidP="00072645">
            <w:pPr>
              <w:spacing w:line="240" w:lineRule="auto"/>
            </w:pPr>
            <w:r>
              <w:t xml:space="preserve">Created new dataset (Save </w:t>
            </w:r>
            <w:r w:rsidR="003737C5">
              <w:t>A</w:t>
            </w:r>
            <w:r>
              <w:t>s functionality)</w:t>
            </w:r>
          </w:p>
        </w:tc>
        <w:tc>
          <w:tcPr>
            <w:tcW w:w="4678" w:type="dxa"/>
          </w:tcPr>
          <w:p w14:paraId="02FE2BCF" w14:textId="54A86893" w:rsidR="00B167BA" w:rsidRDefault="00A057B9" w:rsidP="00072645">
            <w:pPr>
              <w:spacing w:line="240" w:lineRule="auto"/>
            </w:pPr>
            <w:r>
              <w:t xml:space="preserve">You have </w:t>
            </w:r>
            <w:r w:rsidR="008F1EB5">
              <w:t>saved new</w:t>
            </w:r>
            <w:r>
              <w:t xml:space="preserve"> dataset “Updated Name”</w:t>
            </w:r>
          </w:p>
        </w:tc>
      </w:tr>
    </w:tbl>
    <w:p w14:paraId="03C4888E" w14:textId="1CD731C7" w:rsidR="0041093D" w:rsidRDefault="0041093D" w:rsidP="0041093D">
      <w:pPr>
        <w:pStyle w:val="Heading3"/>
      </w:pPr>
      <w:r>
        <w:lastRenderedPageBreak/>
        <w:t>Validations</w:t>
      </w:r>
    </w:p>
    <w:p w14:paraId="069D59BE" w14:textId="09B7C42B" w:rsidR="0041093D" w:rsidRPr="0041093D" w:rsidRDefault="0041093D" w:rsidP="0041093D">
      <w:pPr>
        <w:pStyle w:val="ListParagraph"/>
      </w:pPr>
      <w:r>
        <w:t>Activities timeline should appear on all the pages of application.</w:t>
      </w:r>
    </w:p>
    <w:p w14:paraId="74CA39C2" w14:textId="05540806" w:rsidR="00CA57E7" w:rsidRDefault="00CA57E7" w:rsidP="00CA57E7">
      <w:pPr>
        <w:keepNext/>
      </w:pPr>
      <w:r>
        <w:rPr>
          <w:noProof/>
        </w:rPr>
        <w:drawing>
          <wp:inline distT="0" distB="0" distL="0" distR="0" wp14:anchorId="50F18D22" wp14:editId="1D7DE9E2">
            <wp:extent cx="5404513" cy="253819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513" cy="25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5ED" w14:textId="03CA9500" w:rsidR="00CA57E7" w:rsidRPr="00CA57E7" w:rsidRDefault="00CA57E7" w:rsidP="00CA57E7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3</w:t>
      </w:r>
      <w:r w:rsidR="003C4142">
        <w:rPr>
          <w:noProof/>
        </w:rPr>
        <w:fldChar w:fldCharType="end"/>
      </w:r>
      <w:r>
        <w:t>: Activities Timeline Mock-up</w:t>
      </w:r>
    </w:p>
    <w:p w14:paraId="07425C5D" w14:textId="3004D4A8" w:rsidR="00F741E0" w:rsidRDefault="00F741E0" w:rsidP="00F4606A">
      <w:pPr>
        <w:pStyle w:val="Heading2"/>
      </w:pPr>
      <w:bookmarkStart w:id="18" w:name="_Toc64656344"/>
      <w:r>
        <w:t xml:space="preserve">Data </w:t>
      </w:r>
      <w:r w:rsidR="00626BA4">
        <w:t>I</w:t>
      </w:r>
      <w:r>
        <w:t xml:space="preserve">ngestion </w:t>
      </w:r>
      <w:r w:rsidR="00626BA4">
        <w:t>M</w:t>
      </w:r>
      <w:r>
        <w:t>odule</w:t>
      </w:r>
      <w:bookmarkEnd w:id="11"/>
      <w:bookmarkEnd w:id="18"/>
    </w:p>
    <w:p w14:paraId="63A2A5F7" w14:textId="77777777" w:rsidR="00F741E0" w:rsidRDefault="00F741E0" w:rsidP="00F4606A">
      <w:pPr>
        <w:pStyle w:val="Heading3"/>
      </w:pPr>
      <w:bookmarkStart w:id="19" w:name="_Toc58593131"/>
      <w:bookmarkStart w:id="20" w:name="_Toc64656345"/>
      <w:r>
        <w:t>Create Dataset Page</w:t>
      </w:r>
      <w:bookmarkEnd w:id="19"/>
      <w:bookmarkEnd w:id="20"/>
    </w:p>
    <w:p w14:paraId="71C5DF80" w14:textId="77777777" w:rsidR="00F741E0" w:rsidRPr="002F2B79" w:rsidRDefault="00F741E0" w:rsidP="00F741E0">
      <w:r w:rsidRPr="002F2B79">
        <w:t>Create Dataset page will allow users to upload dataset in MLaaS page</w:t>
      </w:r>
      <w:r>
        <w:t>. These datasets can be used for multiple projects</w:t>
      </w:r>
    </w:p>
    <w:p w14:paraId="4F1C2B7C" w14:textId="77777777" w:rsidR="00F741E0" w:rsidRPr="001D2B51" w:rsidRDefault="00F741E0" w:rsidP="00F4606A">
      <w:pPr>
        <w:pStyle w:val="Heading4"/>
      </w:pPr>
      <w:bookmarkStart w:id="21" w:name="_Toc58593132"/>
      <w:r w:rsidRPr="002F2B79">
        <w:t>User Actions</w:t>
      </w:r>
      <w:bookmarkEnd w:id="21"/>
    </w:p>
    <w:p w14:paraId="06BD02CD" w14:textId="351646D7" w:rsidR="00F741E0" w:rsidRDefault="00F741E0" w:rsidP="00F4606A">
      <w:pPr>
        <w:pStyle w:val="Heading5"/>
      </w:pPr>
      <w:bookmarkStart w:id="22" w:name="_Toc58593133"/>
      <w:r>
        <w:t xml:space="preserve">1. </w:t>
      </w:r>
      <w:hyperlink w:anchor="UploadDataset" w:history="1">
        <w:r w:rsidRPr="009C742F">
          <w:rPr>
            <w:rStyle w:val="Hyperlink"/>
            <w:sz w:val="22"/>
          </w:rPr>
          <w:t>Upload Dataset</w:t>
        </w:r>
        <w:bookmarkEnd w:id="22"/>
      </w:hyperlink>
    </w:p>
    <w:p w14:paraId="1C212248" w14:textId="77777777" w:rsidR="00F741E0" w:rsidRPr="002F2B79" w:rsidRDefault="00F741E0" w:rsidP="00F4606A">
      <w:pPr>
        <w:spacing w:line="240" w:lineRule="auto"/>
      </w:pPr>
      <w:r w:rsidRPr="002F2B79">
        <w:t>To upload a dataset, user need to-</w:t>
      </w:r>
    </w:p>
    <w:p w14:paraId="3E2CD349" w14:textId="63791279" w:rsidR="00F741E0" w:rsidRDefault="00F741E0" w:rsidP="0041093D">
      <w:pPr>
        <w:pStyle w:val="ListParagraph"/>
        <w:numPr>
          <w:ilvl w:val="0"/>
          <w:numId w:val="2"/>
        </w:numPr>
      </w:pPr>
      <w:r w:rsidRPr="002F2B79">
        <w:t>Enter Dataset name</w:t>
      </w:r>
    </w:p>
    <w:p w14:paraId="36C6A890" w14:textId="0F2724A6" w:rsidR="007453C9" w:rsidRPr="002F2B79" w:rsidRDefault="007453C9" w:rsidP="0041093D">
      <w:pPr>
        <w:pStyle w:val="ListParagraph"/>
        <w:numPr>
          <w:ilvl w:val="0"/>
          <w:numId w:val="2"/>
        </w:numPr>
      </w:pPr>
      <w:r>
        <w:t>Enter the description of Dataset</w:t>
      </w:r>
    </w:p>
    <w:p w14:paraId="58B27B06" w14:textId="4EFA6827" w:rsidR="00F741E0" w:rsidRDefault="00F741E0" w:rsidP="0041093D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2F2B79">
        <w:rPr>
          <w:b/>
        </w:rPr>
        <w:t>Choose file</w:t>
      </w:r>
      <w:r w:rsidRPr="002F2B79">
        <w:t xml:space="preserve"> to select the dataset from local system</w:t>
      </w:r>
    </w:p>
    <w:p w14:paraId="52267769" w14:textId="458B48DF" w:rsidR="00F741E0" w:rsidRDefault="00F741E0" w:rsidP="0041093D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877E71">
        <w:rPr>
          <w:b/>
          <w:bCs/>
        </w:rPr>
        <w:t>Create Dataset</w:t>
      </w:r>
      <w:r w:rsidRPr="002F2B79">
        <w:t xml:space="preserve"> button to upload the dataset</w:t>
      </w:r>
    </w:p>
    <w:p w14:paraId="13FE5317" w14:textId="57589DBC" w:rsidR="003E7780" w:rsidRDefault="003E7780" w:rsidP="00CF18C9">
      <w:pPr>
        <w:pStyle w:val="Heading5"/>
      </w:pPr>
      <w:r>
        <w:t>2. Dataset Access</w:t>
      </w:r>
    </w:p>
    <w:p w14:paraId="3E405861" w14:textId="6D2A8A08" w:rsidR="003E7780" w:rsidRPr="003E7780" w:rsidRDefault="003E7780" w:rsidP="003E7780">
      <w:pPr>
        <w:spacing w:before="0" w:after="160" w:line="259" w:lineRule="auto"/>
        <w:contextualSpacing/>
      </w:pPr>
      <w:r>
        <w:t xml:space="preserve">User will get an option to either keep the dataset as </w:t>
      </w:r>
      <w:r w:rsidRPr="00DB108C">
        <w:rPr>
          <w:b/>
          <w:bCs/>
        </w:rPr>
        <w:t>Public</w:t>
      </w:r>
      <w:r>
        <w:t xml:space="preserve"> or </w:t>
      </w:r>
      <w:r w:rsidRPr="00DB108C">
        <w:rPr>
          <w:b/>
          <w:bCs/>
        </w:rPr>
        <w:t>Private</w:t>
      </w:r>
    </w:p>
    <w:p w14:paraId="28BFD601" w14:textId="0302DFEC" w:rsidR="00F741E0" w:rsidRDefault="003E7780" w:rsidP="00F4606A">
      <w:pPr>
        <w:pStyle w:val="Heading5"/>
      </w:pPr>
      <w:bookmarkStart w:id="23" w:name="_Toc58593134"/>
      <w:r>
        <w:t>3</w:t>
      </w:r>
      <w:r w:rsidR="00F741E0">
        <w:t>. Dataset List</w:t>
      </w:r>
      <w:bookmarkEnd w:id="23"/>
    </w:p>
    <w:p w14:paraId="6281BC8D" w14:textId="77777777" w:rsidR="00F741E0" w:rsidRPr="002F2B79" w:rsidRDefault="00F741E0" w:rsidP="00F4606A">
      <w:pPr>
        <w:spacing w:line="240" w:lineRule="auto"/>
      </w:pPr>
      <w:r w:rsidRPr="002F2B79">
        <w:t>Once the dataset is uploaded, following details will be shown in Dataset List-</w:t>
      </w:r>
    </w:p>
    <w:p w14:paraId="262B6569" w14:textId="418A5507" w:rsidR="00F741E0" w:rsidRDefault="00F741E0" w:rsidP="0041093D">
      <w:pPr>
        <w:pStyle w:val="ListParagraph"/>
        <w:numPr>
          <w:ilvl w:val="0"/>
          <w:numId w:val="2"/>
        </w:numPr>
      </w:pPr>
      <w:r>
        <w:lastRenderedPageBreak/>
        <w:t xml:space="preserve">Name of the </w:t>
      </w:r>
      <w:r w:rsidR="00626BA4">
        <w:t>d</w:t>
      </w:r>
      <w:r>
        <w:t>ataset</w:t>
      </w:r>
    </w:p>
    <w:p w14:paraId="72ECD2EB" w14:textId="27D4B419" w:rsidR="008F1EB5" w:rsidRDefault="008F1EB5" w:rsidP="0041093D">
      <w:pPr>
        <w:pStyle w:val="ListParagraph"/>
        <w:numPr>
          <w:ilvl w:val="0"/>
          <w:numId w:val="2"/>
        </w:numPr>
      </w:pPr>
      <w:r>
        <w:t>Description of the dataset</w:t>
      </w:r>
    </w:p>
    <w:p w14:paraId="4D978B6B" w14:textId="7F986378" w:rsidR="00626BA4" w:rsidRDefault="00626BA4" w:rsidP="0041093D">
      <w:pPr>
        <w:pStyle w:val="ListParagraph"/>
        <w:numPr>
          <w:ilvl w:val="0"/>
          <w:numId w:val="2"/>
        </w:numPr>
      </w:pPr>
      <w:r>
        <w:t>No. of rows in the dataset</w:t>
      </w:r>
    </w:p>
    <w:p w14:paraId="69DE2E1B" w14:textId="77777777" w:rsidR="00F741E0" w:rsidRDefault="00F741E0" w:rsidP="0041093D">
      <w:pPr>
        <w:pStyle w:val="ListParagraph"/>
        <w:numPr>
          <w:ilvl w:val="0"/>
          <w:numId w:val="2"/>
        </w:numPr>
      </w:pPr>
      <w:r>
        <w:t>Size of the dataset</w:t>
      </w:r>
    </w:p>
    <w:p w14:paraId="0B9BAE29" w14:textId="77777777" w:rsidR="00F741E0" w:rsidRDefault="00F741E0" w:rsidP="0041093D">
      <w:pPr>
        <w:pStyle w:val="ListParagraph"/>
        <w:numPr>
          <w:ilvl w:val="0"/>
          <w:numId w:val="2"/>
        </w:numPr>
      </w:pPr>
      <w:r>
        <w:t>Date and time the dataset was uploaded on</w:t>
      </w:r>
    </w:p>
    <w:p w14:paraId="6E750108" w14:textId="77777777" w:rsidR="00F741E0" w:rsidRDefault="00F741E0" w:rsidP="0041093D">
      <w:pPr>
        <w:pStyle w:val="ListParagraph"/>
        <w:numPr>
          <w:ilvl w:val="0"/>
          <w:numId w:val="2"/>
        </w:numPr>
      </w:pPr>
      <w:r>
        <w:t>Name of the user who has uploaded the dataset</w:t>
      </w:r>
    </w:p>
    <w:p w14:paraId="19B57B35" w14:textId="77777777" w:rsidR="00F741E0" w:rsidRDefault="00F741E0" w:rsidP="0041093D">
      <w:pPr>
        <w:pStyle w:val="ListParagraph"/>
        <w:numPr>
          <w:ilvl w:val="0"/>
          <w:numId w:val="2"/>
        </w:numPr>
      </w:pPr>
      <w:r>
        <w:t>User will get an option to remove the Dataset</w:t>
      </w:r>
    </w:p>
    <w:p w14:paraId="624457ED" w14:textId="61040B22" w:rsidR="00F741E0" w:rsidRPr="001D2B51" w:rsidRDefault="00F741E0" w:rsidP="00F4606A">
      <w:pPr>
        <w:pStyle w:val="Heading4"/>
      </w:pPr>
      <w:bookmarkStart w:id="24" w:name="_Toc58593135"/>
      <w:r w:rsidRPr="00C720AB">
        <w:t>Validations</w:t>
      </w:r>
      <w:bookmarkEnd w:id="24"/>
    </w:p>
    <w:p w14:paraId="72EDF75C" w14:textId="77777777" w:rsidR="00F741E0" w:rsidRDefault="00F741E0" w:rsidP="0041093D">
      <w:pPr>
        <w:pStyle w:val="ListParagraph"/>
        <w:numPr>
          <w:ilvl w:val="0"/>
          <w:numId w:val="16"/>
        </w:numPr>
      </w:pPr>
      <w:r>
        <w:t>Datasets which are already being used by projects cannot be deleted.</w:t>
      </w:r>
    </w:p>
    <w:p w14:paraId="2E378394" w14:textId="75732EDA" w:rsidR="00F741E0" w:rsidRDefault="00F741E0" w:rsidP="0041093D">
      <w:pPr>
        <w:pStyle w:val="ListParagraph"/>
        <w:numPr>
          <w:ilvl w:val="0"/>
          <w:numId w:val="16"/>
        </w:numPr>
      </w:pPr>
      <w:r>
        <w:t>Application should show error message when user tries to delete a dataset being used by project</w:t>
      </w:r>
    </w:p>
    <w:p w14:paraId="5ED9521C" w14:textId="632B6B02" w:rsidR="00BD5346" w:rsidRDefault="00BD5346" w:rsidP="0041093D">
      <w:pPr>
        <w:pStyle w:val="ListParagraph"/>
        <w:numPr>
          <w:ilvl w:val="0"/>
          <w:numId w:val="16"/>
        </w:numPr>
      </w:pPr>
      <w:r>
        <w:t>User can only delete the dataset uploaded by him/her</w:t>
      </w:r>
    </w:p>
    <w:p w14:paraId="22BF81AF" w14:textId="77777777" w:rsidR="00F741E0" w:rsidRDefault="00F741E0" w:rsidP="0041093D">
      <w:pPr>
        <w:pStyle w:val="ListParagraph"/>
        <w:numPr>
          <w:ilvl w:val="0"/>
          <w:numId w:val="16"/>
        </w:numPr>
      </w:pPr>
      <w:r>
        <w:t>Confirmation window should appear when user deletes a dataset</w:t>
      </w:r>
    </w:p>
    <w:p w14:paraId="27DEE3E7" w14:textId="6620E029" w:rsidR="00F741E0" w:rsidRDefault="00F741E0" w:rsidP="0041093D">
      <w:pPr>
        <w:pStyle w:val="ListParagraph"/>
        <w:numPr>
          <w:ilvl w:val="0"/>
          <w:numId w:val="16"/>
        </w:numPr>
      </w:pPr>
      <w:r>
        <w:t>Users are only allowed to upload CSV dataset</w:t>
      </w:r>
    </w:p>
    <w:p w14:paraId="37963D77" w14:textId="77777777" w:rsidR="00CC10A0" w:rsidRDefault="00D941B4" w:rsidP="0041093D">
      <w:pPr>
        <w:pStyle w:val="ListParagraph"/>
        <w:numPr>
          <w:ilvl w:val="0"/>
          <w:numId w:val="16"/>
        </w:numPr>
      </w:pPr>
      <w:r w:rsidRPr="00D941B4">
        <w:t>Application should not let user upload the CSV files with junk data</w:t>
      </w:r>
      <w:r w:rsidR="00CC10A0">
        <w:t>.</w:t>
      </w:r>
    </w:p>
    <w:p w14:paraId="42721B93" w14:textId="6A865262" w:rsidR="00D941B4" w:rsidRDefault="00CC10A0" w:rsidP="00CC10A0">
      <w:pPr>
        <w:ind w:left="720"/>
      </w:pPr>
      <w:r>
        <w:t>Junk Data –</w:t>
      </w:r>
    </w:p>
    <w:p w14:paraId="42EA00BF" w14:textId="166B26EB" w:rsidR="00CC10A0" w:rsidRDefault="00CC10A0" w:rsidP="0041093D">
      <w:pPr>
        <w:pStyle w:val="ListParagraph"/>
      </w:pPr>
      <w:r>
        <w:t>Blank CSV is not allowed</w:t>
      </w:r>
    </w:p>
    <w:p w14:paraId="27C0D565" w14:textId="6774F819" w:rsidR="00CC10A0" w:rsidRPr="00D941B4" w:rsidRDefault="00CC10A0" w:rsidP="0041093D">
      <w:pPr>
        <w:pStyle w:val="ListParagraph"/>
      </w:pPr>
      <w:r>
        <w:t>CSV with single column is not allowed</w:t>
      </w:r>
    </w:p>
    <w:p w14:paraId="0166E417" w14:textId="35E58D7F" w:rsidR="00D941B4" w:rsidRDefault="00F741E0" w:rsidP="0041093D">
      <w:pPr>
        <w:pStyle w:val="ListParagraph"/>
      </w:pPr>
      <w:r>
        <w:t>System should not let user create datasets with duplicate name (Same as existing datasets)</w:t>
      </w:r>
    </w:p>
    <w:p w14:paraId="665D1B36" w14:textId="0782DE93" w:rsidR="00F4606A" w:rsidRDefault="0041093D" w:rsidP="005C109E">
      <w:pPr>
        <w:ind w:left="720"/>
      </w:pPr>
      <w:r>
        <w:rPr>
          <w:noProof/>
        </w:rPr>
        <w:drawing>
          <wp:inline distT="0" distB="0" distL="0" distR="0" wp14:anchorId="42A15530" wp14:editId="6C8C361F">
            <wp:extent cx="5731510" cy="2193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C9D" w14:textId="431FC309" w:rsidR="00F741E0" w:rsidRDefault="00F4606A" w:rsidP="00F4606A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4</w:t>
      </w:r>
      <w:r w:rsidR="003C4142">
        <w:rPr>
          <w:noProof/>
        </w:rPr>
        <w:fldChar w:fldCharType="end"/>
      </w:r>
      <w:r>
        <w:t>: Create Dataset Mock-up Screen</w:t>
      </w:r>
    </w:p>
    <w:p w14:paraId="2330CDF2" w14:textId="77777777" w:rsidR="00F741E0" w:rsidRDefault="00F741E0" w:rsidP="00F4606A">
      <w:pPr>
        <w:pStyle w:val="Heading3"/>
      </w:pPr>
      <w:bookmarkStart w:id="25" w:name="_Toc58593137"/>
      <w:bookmarkStart w:id="26" w:name="_Toc64656346"/>
      <w:r>
        <w:lastRenderedPageBreak/>
        <w:t>Create Project Page</w:t>
      </w:r>
      <w:bookmarkEnd w:id="25"/>
      <w:bookmarkEnd w:id="26"/>
    </w:p>
    <w:p w14:paraId="22597EDA" w14:textId="77777777" w:rsidR="00F741E0" w:rsidRPr="00F32141" w:rsidRDefault="00F741E0" w:rsidP="00F741E0">
      <w:r w:rsidRPr="00F32141">
        <w:t xml:space="preserve">This page let users create new projects and </w:t>
      </w:r>
      <w:r>
        <w:t>add</w:t>
      </w:r>
      <w:r w:rsidRPr="00F32141">
        <w:t xml:space="preserve"> dataset</w:t>
      </w:r>
      <w:r>
        <w:t xml:space="preserve"> to the project.</w:t>
      </w:r>
    </w:p>
    <w:p w14:paraId="5E64450A" w14:textId="77777777" w:rsidR="00F741E0" w:rsidRPr="001D2B51" w:rsidRDefault="00F741E0" w:rsidP="00F4606A">
      <w:pPr>
        <w:pStyle w:val="Heading4"/>
      </w:pPr>
      <w:bookmarkStart w:id="27" w:name="_Toc58593138"/>
      <w:r w:rsidRPr="00F32141">
        <w:t>User Actions</w:t>
      </w:r>
      <w:bookmarkEnd w:id="27"/>
    </w:p>
    <w:p w14:paraId="47B9744A" w14:textId="77777777" w:rsidR="00F741E0" w:rsidRDefault="00F741E0" w:rsidP="00F4606A">
      <w:pPr>
        <w:pStyle w:val="Heading5"/>
      </w:pPr>
      <w:bookmarkStart w:id="28" w:name="_Toc58593139"/>
      <w:r>
        <w:t>1. Create Project</w:t>
      </w:r>
      <w:bookmarkEnd w:id="28"/>
    </w:p>
    <w:p w14:paraId="30AF04B0" w14:textId="77777777" w:rsidR="00F741E0" w:rsidRDefault="00F741E0" w:rsidP="00F741E0">
      <w:r>
        <w:t>To create a project, user need to-</w:t>
      </w:r>
    </w:p>
    <w:p w14:paraId="4553AA8E" w14:textId="77777777" w:rsidR="00F741E0" w:rsidRDefault="00F741E0" w:rsidP="0041093D">
      <w:pPr>
        <w:pStyle w:val="ListParagraph"/>
        <w:numPr>
          <w:ilvl w:val="0"/>
          <w:numId w:val="4"/>
        </w:numPr>
      </w:pPr>
      <w:r>
        <w:t>Enter Project Name</w:t>
      </w:r>
    </w:p>
    <w:p w14:paraId="35C2E287" w14:textId="77777777" w:rsidR="00F741E0" w:rsidRDefault="00F741E0" w:rsidP="0041093D">
      <w:pPr>
        <w:pStyle w:val="ListParagraph"/>
        <w:numPr>
          <w:ilvl w:val="0"/>
          <w:numId w:val="4"/>
        </w:numPr>
      </w:pPr>
      <w:r>
        <w:t>Provide a brief description of the project</w:t>
      </w:r>
    </w:p>
    <w:p w14:paraId="10791FD3" w14:textId="77777777" w:rsidR="00F741E0" w:rsidRDefault="00F741E0" w:rsidP="0041093D">
      <w:pPr>
        <w:pStyle w:val="ListParagraph"/>
        <w:numPr>
          <w:ilvl w:val="0"/>
          <w:numId w:val="4"/>
        </w:numPr>
      </w:pPr>
      <w:r>
        <w:t>Add dataset to the project. A dataset can be added by-</w:t>
      </w:r>
    </w:p>
    <w:p w14:paraId="11C69FC5" w14:textId="135F6D8D" w:rsidR="00F741E0" w:rsidRPr="00F32141" w:rsidRDefault="00F741E0" w:rsidP="0041093D">
      <w:pPr>
        <w:pStyle w:val="ListParagraph"/>
        <w:numPr>
          <w:ilvl w:val="1"/>
          <w:numId w:val="4"/>
        </w:numPr>
      </w:pPr>
      <w:r>
        <w:t xml:space="preserve">Uploading a new dataset by clicking </w:t>
      </w:r>
      <w:r w:rsidRPr="00F32141">
        <w:rPr>
          <w:b/>
          <w:bCs/>
        </w:rPr>
        <w:t>Choose File</w:t>
      </w:r>
      <w:r>
        <w:rPr>
          <w:b/>
          <w:bCs/>
        </w:rPr>
        <w:t xml:space="preserve">, </w:t>
      </w:r>
      <w:r w:rsidR="00877E71" w:rsidRPr="00877E71">
        <w:t>defining the acces</w:t>
      </w:r>
      <w:r w:rsidR="00877E71">
        <w:t>s</w:t>
      </w:r>
      <w:r w:rsidR="00877E71" w:rsidRPr="00877E71">
        <w:t>- Private or Public</w:t>
      </w:r>
      <w:r w:rsidR="00877E71">
        <w:rPr>
          <w:b/>
          <w:bCs/>
        </w:rPr>
        <w:t xml:space="preserve">, </w:t>
      </w:r>
      <w:r w:rsidRPr="00C62621">
        <w:t>and provide the name of dataset</w:t>
      </w:r>
      <w:r w:rsidR="00D941B4">
        <w:t xml:space="preserve"> </w:t>
      </w:r>
    </w:p>
    <w:p w14:paraId="0BEC124D" w14:textId="77777777" w:rsidR="00F741E0" w:rsidRDefault="00F741E0" w:rsidP="0041093D">
      <w:pPr>
        <w:pStyle w:val="ListParagraph"/>
        <w:numPr>
          <w:ilvl w:val="1"/>
          <w:numId w:val="4"/>
        </w:numPr>
      </w:pPr>
      <w:r>
        <w:t xml:space="preserve">Selecting an existing dataset from the </w:t>
      </w:r>
      <w:r w:rsidRPr="00F32141">
        <w:rPr>
          <w:b/>
          <w:bCs/>
        </w:rPr>
        <w:t>Select Dataset</w:t>
      </w:r>
      <w:r>
        <w:t xml:space="preserve"> dropdown list</w:t>
      </w:r>
    </w:p>
    <w:p w14:paraId="7A86BD41" w14:textId="77777777" w:rsidR="00F741E0" w:rsidRPr="00F32141" w:rsidRDefault="00F741E0" w:rsidP="0041093D">
      <w:pPr>
        <w:pStyle w:val="ListParagraph"/>
        <w:numPr>
          <w:ilvl w:val="0"/>
          <w:numId w:val="4"/>
        </w:numPr>
      </w:pPr>
      <w:r>
        <w:t xml:space="preserve">Once the dataset is uploaded, click </w:t>
      </w:r>
      <w:r w:rsidRPr="00F32141">
        <w:rPr>
          <w:b/>
          <w:bCs/>
        </w:rPr>
        <w:t>Create Project</w:t>
      </w:r>
    </w:p>
    <w:p w14:paraId="1E176A0A" w14:textId="5F4DF634" w:rsidR="00F741E0" w:rsidRPr="001D2B51" w:rsidRDefault="00F741E0" w:rsidP="00F4606A">
      <w:pPr>
        <w:pStyle w:val="Heading4"/>
      </w:pPr>
      <w:bookmarkStart w:id="29" w:name="_Toc58593140"/>
      <w:r w:rsidRPr="00C720AB">
        <w:t>Validations</w:t>
      </w:r>
      <w:bookmarkEnd w:id="29"/>
    </w:p>
    <w:p w14:paraId="034BCC31" w14:textId="5E1DC03B" w:rsidR="00F741E0" w:rsidRDefault="00F741E0" w:rsidP="0041093D">
      <w:pPr>
        <w:pStyle w:val="ListParagraph"/>
        <w:numPr>
          <w:ilvl w:val="0"/>
          <w:numId w:val="5"/>
        </w:numPr>
      </w:pPr>
      <w:r>
        <w:t xml:space="preserve">Select Dataset Dropdown list should display all the </w:t>
      </w:r>
      <w:r w:rsidR="009A5618">
        <w:t xml:space="preserve">public </w:t>
      </w:r>
      <w:r>
        <w:t xml:space="preserve">dataset listed on the </w:t>
      </w:r>
      <w:r w:rsidRPr="00F32141">
        <w:rPr>
          <w:b/>
          <w:bCs/>
        </w:rPr>
        <w:t xml:space="preserve">Create Dataset </w:t>
      </w:r>
      <w:r>
        <w:t>page</w:t>
      </w:r>
      <w:r w:rsidR="009A5618">
        <w:t xml:space="preserve"> and datasets private to the user</w:t>
      </w:r>
    </w:p>
    <w:p w14:paraId="0DE51D04" w14:textId="77777777" w:rsidR="00F741E0" w:rsidRDefault="00F741E0" w:rsidP="0041093D">
      <w:pPr>
        <w:pStyle w:val="ListParagraph"/>
        <w:numPr>
          <w:ilvl w:val="0"/>
          <w:numId w:val="5"/>
        </w:numPr>
      </w:pPr>
      <w:r>
        <w:t xml:space="preserve">On clicking </w:t>
      </w:r>
      <w:r w:rsidRPr="00C720AB">
        <w:rPr>
          <w:b/>
          <w:bCs/>
        </w:rPr>
        <w:t>Create Project</w:t>
      </w:r>
      <w:r>
        <w:t xml:space="preserve">, user should be directed to </w:t>
      </w:r>
      <w:hyperlink w:anchor="AllProjectPage" w:history="1">
        <w:r w:rsidRPr="00EB4DA4">
          <w:rPr>
            <w:rStyle w:val="Hyperlink"/>
            <w:b/>
            <w:bCs/>
          </w:rPr>
          <w:t>All Projects</w:t>
        </w:r>
      </w:hyperlink>
      <w:r>
        <w:t xml:space="preserve"> page with the new project added to the list</w:t>
      </w:r>
    </w:p>
    <w:p w14:paraId="2996D230" w14:textId="366486DA" w:rsidR="00F741E0" w:rsidRDefault="00F741E0" w:rsidP="0041093D">
      <w:pPr>
        <w:pStyle w:val="ListParagraph"/>
        <w:numPr>
          <w:ilvl w:val="0"/>
          <w:numId w:val="5"/>
        </w:numPr>
      </w:pPr>
      <w:r>
        <w:t>System should not let user create projects with duplicate name (Same as existing projects)</w:t>
      </w:r>
    </w:p>
    <w:p w14:paraId="21AF8C39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299CE6A" wp14:editId="1190AC0D">
            <wp:extent cx="5731510" cy="28263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0482" w14:textId="2C785BE2" w:rsidR="00F741E0" w:rsidRDefault="00F4606A" w:rsidP="00F4606A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5</w:t>
      </w:r>
      <w:r w:rsidR="003C4142">
        <w:rPr>
          <w:noProof/>
        </w:rPr>
        <w:fldChar w:fldCharType="end"/>
      </w:r>
      <w:r>
        <w:t>: Create Project Mock-up Screen</w:t>
      </w:r>
    </w:p>
    <w:p w14:paraId="11F4AB8C" w14:textId="77777777" w:rsidR="00F741E0" w:rsidRDefault="00F741E0" w:rsidP="00F741E0"/>
    <w:p w14:paraId="47C7FF4D" w14:textId="77777777" w:rsidR="00F741E0" w:rsidRDefault="00F741E0" w:rsidP="00F4606A">
      <w:pPr>
        <w:pStyle w:val="Heading3"/>
      </w:pPr>
      <w:bookmarkStart w:id="30" w:name="_Toc58593142"/>
      <w:bookmarkStart w:id="31" w:name="AllProjectPage"/>
      <w:bookmarkStart w:id="32" w:name="_Toc64656347"/>
      <w:r>
        <w:t>All Projects Page</w:t>
      </w:r>
      <w:bookmarkEnd w:id="30"/>
      <w:bookmarkEnd w:id="32"/>
    </w:p>
    <w:bookmarkEnd w:id="31"/>
    <w:p w14:paraId="5E9A011E" w14:textId="77777777" w:rsidR="00F741E0" w:rsidRDefault="00F741E0" w:rsidP="00F4606A">
      <w:pPr>
        <w:spacing w:line="240" w:lineRule="auto"/>
      </w:pPr>
      <w:r>
        <w:t>This page shows all the existing projects in the system and its status. Following details are shown in this page-</w:t>
      </w:r>
    </w:p>
    <w:p w14:paraId="5529B510" w14:textId="77777777" w:rsidR="00F741E0" w:rsidRDefault="00F741E0" w:rsidP="0041093D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Project Name</w:t>
      </w:r>
      <w:r>
        <w:t xml:space="preserve"> – Name of the Project</w:t>
      </w:r>
    </w:p>
    <w:p w14:paraId="3C14067F" w14:textId="4978391E" w:rsidR="00F741E0" w:rsidRDefault="00F741E0" w:rsidP="0041093D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Dataset</w:t>
      </w:r>
      <w:r>
        <w:t xml:space="preserve"> - Shows the </w:t>
      </w:r>
      <w:r w:rsidR="008F1EB5">
        <w:t>name</w:t>
      </w:r>
      <w:r>
        <w:t xml:space="preserve"> of Dataset</w:t>
      </w:r>
      <w:r w:rsidR="00F4606A">
        <w:t>-</w:t>
      </w:r>
    </w:p>
    <w:p w14:paraId="01F926AF" w14:textId="77777777" w:rsidR="00F741E0" w:rsidRDefault="00F741E0" w:rsidP="0041093D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Model</w:t>
      </w:r>
      <w:r>
        <w:t>- Shows the training status of the model</w:t>
      </w:r>
    </w:p>
    <w:p w14:paraId="4E4DA6D2" w14:textId="77777777" w:rsidR="00F741E0" w:rsidRDefault="00F741E0" w:rsidP="0041093D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a successfully trained model</w:t>
      </w:r>
    </w:p>
    <w:p w14:paraId="14059651" w14:textId="77777777" w:rsidR="00F741E0" w:rsidRDefault="00F741E0" w:rsidP="0041093D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FFC000"/>
        </w:rPr>
        <w:t>Yellow</w:t>
      </w:r>
      <w:r w:rsidRPr="00F4606A">
        <w:rPr>
          <w:color w:val="FFC000"/>
        </w:rPr>
        <w:t xml:space="preserve"> </w:t>
      </w:r>
      <w:r>
        <w:t>denotes training in progress</w:t>
      </w:r>
    </w:p>
    <w:p w14:paraId="35646B9B" w14:textId="202E52D0" w:rsidR="00F741E0" w:rsidRDefault="00F741E0" w:rsidP="0041093D">
      <w:pPr>
        <w:pStyle w:val="ListParagraph"/>
        <w:numPr>
          <w:ilvl w:val="1"/>
          <w:numId w:val="6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"Training Failed" status for a model.</w:t>
      </w:r>
    </w:p>
    <w:p w14:paraId="2C2BCB48" w14:textId="6B1F606B" w:rsidR="003C4142" w:rsidRDefault="003C4142" w:rsidP="003C4142">
      <w:pPr>
        <w:ind w:left="720"/>
      </w:pPr>
      <w:r>
        <w:t>On clicking the Model icon, user will be directed to Modelling page</w:t>
      </w:r>
    </w:p>
    <w:p w14:paraId="6880EC67" w14:textId="77777777" w:rsidR="00F741E0" w:rsidRDefault="00F741E0" w:rsidP="0041093D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Deploymen</w:t>
      </w:r>
      <w:r>
        <w:rPr>
          <w:b/>
          <w:bCs/>
        </w:rPr>
        <w:t xml:space="preserve">t </w:t>
      </w:r>
      <w:r w:rsidRPr="00E22D85">
        <w:t>– Shows the</w:t>
      </w:r>
      <w:r>
        <w:rPr>
          <w:b/>
          <w:bCs/>
        </w:rPr>
        <w:t xml:space="preserve"> </w:t>
      </w:r>
      <w:r w:rsidRPr="00E22D85">
        <w:t>deployment status of the project</w:t>
      </w:r>
      <w:r>
        <w:t>-</w:t>
      </w:r>
    </w:p>
    <w:p w14:paraId="34FA161E" w14:textId="0FFE656A" w:rsidR="00F741E0" w:rsidRPr="00E22D85" w:rsidRDefault="00F741E0" w:rsidP="0041093D">
      <w:pPr>
        <w:pStyle w:val="ListParagraph"/>
        <w:numPr>
          <w:ilvl w:val="1"/>
          <w:numId w:val="6"/>
        </w:numPr>
      </w:pPr>
      <w:r w:rsidRPr="00E22D85">
        <w:t>"Active" deployment</w:t>
      </w:r>
    </w:p>
    <w:p w14:paraId="792F498C" w14:textId="6DE13921" w:rsidR="00F741E0" w:rsidRDefault="00F741E0" w:rsidP="0041093D">
      <w:pPr>
        <w:pStyle w:val="ListParagraph"/>
        <w:numPr>
          <w:ilvl w:val="1"/>
          <w:numId w:val="6"/>
        </w:numPr>
      </w:pPr>
      <w:r w:rsidRPr="00E22D85">
        <w:t xml:space="preserve">"Suspended" deployment </w:t>
      </w:r>
    </w:p>
    <w:p w14:paraId="26257918" w14:textId="77777777" w:rsidR="00F741E0" w:rsidRDefault="00F741E0" w:rsidP="0041093D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Created</w:t>
      </w:r>
      <w:r>
        <w:rPr>
          <w:b/>
          <w:bCs/>
        </w:rPr>
        <w:t xml:space="preserve"> </w:t>
      </w:r>
      <w:r w:rsidRPr="00E22D85">
        <w:t xml:space="preserve">– </w:t>
      </w:r>
      <w:r>
        <w:t>Project creation Date and Time</w:t>
      </w:r>
    </w:p>
    <w:p w14:paraId="06A363AA" w14:textId="27F019D8" w:rsidR="00F741E0" w:rsidRDefault="00F741E0" w:rsidP="0041093D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Actions </w:t>
      </w:r>
      <w:r>
        <w:t xml:space="preserve">– </w:t>
      </w:r>
      <w:r w:rsidR="003C4142">
        <w:t>User can perform following actions by clicking respective icons-</w:t>
      </w:r>
    </w:p>
    <w:p w14:paraId="411C3FAC" w14:textId="13B11A00" w:rsidR="003C4142" w:rsidRPr="003C4142" w:rsidRDefault="003C4142" w:rsidP="0041093D">
      <w:pPr>
        <w:pStyle w:val="ListParagraph"/>
        <w:numPr>
          <w:ilvl w:val="1"/>
          <w:numId w:val="6"/>
        </w:numPr>
      </w:pPr>
      <w:r w:rsidRPr="003C4142">
        <w:t>Delete the project</w:t>
      </w:r>
    </w:p>
    <w:p w14:paraId="0C3F2182" w14:textId="26FF0BD9" w:rsidR="003C4142" w:rsidRPr="003C4142" w:rsidRDefault="003C4142" w:rsidP="0041093D">
      <w:pPr>
        <w:pStyle w:val="ListParagraph"/>
        <w:numPr>
          <w:ilvl w:val="1"/>
          <w:numId w:val="6"/>
        </w:numPr>
      </w:pPr>
      <w:r w:rsidRPr="003C4142">
        <w:t>Go to Schema Mapping page</w:t>
      </w:r>
    </w:p>
    <w:p w14:paraId="21763D87" w14:textId="05A9C82F" w:rsidR="003C4142" w:rsidRPr="003C4142" w:rsidRDefault="003C4142" w:rsidP="0041093D">
      <w:pPr>
        <w:pStyle w:val="ListParagraph"/>
        <w:numPr>
          <w:ilvl w:val="1"/>
          <w:numId w:val="6"/>
        </w:numPr>
      </w:pPr>
      <w:r w:rsidRPr="003C4142">
        <w:t>Go to Data Detail page</w:t>
      </w:r>
    </w:p>
    <w:p w14:paraId="45333159" w14:textId="5B451789" w:rsidR="00F741E0" w:rsidRPr="001D2B51" w:rsidRDefault="00F741E0" w:rsidP="00F4606A">
      <w:pPr>
        <w:pStyle w:val="Heading4"/>
      </w:pPr>
      <w:bookmarkStart w:id="33" w:name="_Toc58593143"/>
      <w:r w:rsidRPr="00E22D85">
        <w:t>User Actions</w:t>
      </w:r>
      <w:bookmarkEnd w:id="33"/>
    </w:p>
    <w:p w14:paraId="57F8ECD6" w14:textId="77777777" w:rsidR="00F741E0" w:rsidRDefault="00F741E0" w:rsidP="00F4606A">
      <w:pPr>
        <w:pStyle w:val="Heading5"/>
        <w:spacing w:line="240" w:lineRule="auto"/>
      </w:pPr>
      <w:bookmarkStart w:id="34" w:name="_Toc58593144"/>
      <w:r>
        <w:t xml:space="preserve">1. See </w:t>
      </w:r>
      <w:r w:rsidRPr="00F4606A">
        <w:t>Data</w:t>
      </w:r>
      <w:r>
        <w:t xml:space="preserve"> Details</w:t>
      </w:r>
      <w:bookmarkEnd w:id="34"/>
    </w:p>
    <w:p w14:paraId="03A2AEDA" w14:textId="77777777" w:rsidR="00F741E0" w:rsidRDefault="00F741E0" w:rsidP="00877E71">
      <w:r>
        <w:t xml:space="preserve">User can see the details of the dataset uploaded for the project by clicking </w:t>
      </w:r>
      <w:r w:rsidRPr="00E22D85">
        <w:rPr>
          <w:b/>
          <w:bCs/>
        </w:rPr>
        <w:t>See Detail</w:t>
      </w:r>
      <w:r>
        <w:t xml:space="preserve"> icon under Actions Tab. </w:t>
      </w:r>
    </w:p>
    <w:p w14:paraId="131AA442" w14:textId="77777777" w:rsidR="00F741E0" w:rsidRDefault="00F741E0" w:rsidP="00877E71">
      <w:r>
        <w:t xml:space="preserve">Clicking this icon will direct the users to </w:t>
      </w:r>
      <w:hyperlink w:anchor="DataDetailPage" w:history="1">
        <w:r w:rsidRPr="00BF1C38">
          <w:rPr>
            <w:rStyle w:val="Hyperlink"/>
            <w:b/>
            <w:bCs/>
          </w:rPr>
          <w:t>Data Detail</w:t>
        </w:r>
      </w:hyperlink>
      <w:r>
        <w:t xml:space="preserve"> page.</w:t>
      </w:r>
    </w:p>
    <w:p w14:paraId="4A0DE3DC" w14:textId="33A11B90" w:rsidR="00E34AEE" w:rsidRDefault="00E34AEE" w:rsidP="00F4606A">
      <w:pPr>
        <w:pStyle w:val="Heading5"/>
        <w:spacing w:line="240" w:lineRule="auto"/>
      </w:pPr>
      <w:bookmarkStart w:id="35" w:name="_Toc58593145"/>
      <w:r>
        <w:t>2. Schema Mapping</w:t>
      </w:r>
    </w:p>
    <w:p w14:paraId="46AB40F9" w14:textId="64EEBC6C" w:rsidR="00E34AEE" w:rsidRPr="00E34AEE" w:rsidRDefault="00E34AEE" w:rsidP="00E34AEE">
      <w:r>
        <w:t xml:space="preserve">User can click the Schema Mapping icon to </w:t>
      </w:r>
      <w:r w:rsidR="00DF1476">
        <w:t>go to the Schema Mapping page of the dataset</w:t>
      </w:r>
      <w:r>
        <w:t xml:space="preserve"> </w:t>
      </w:r>
    </w:p>
    <w:p w14:paraId="001C4143" w14:textId="01D3E2FF" w:rsidR="00F741E0" w:rsidRDefault="00E34AEE" w:rsidP="00F4606A">
      <w:pPr>
        <w:pStyle w:val="Heading5"/>
        <w:spacing w:line="240" w:lineRule="auto"/>
      </w:pPr>
      <w:r>
        <w:t>3</w:t>
      </w:r>
      <w:r w:rsidR="00F741E0">
        <w:t>. Delete Project</w:t>
      </w:r>
      <w:bookmarkEnd w:id="35"/>
    </w:p>
    <w:p w14:paraId="57004D2D" w14:textId="77777777" w:rsidR="00F741E0" w:rsidRDefault="00F741E0" w:rsidP="00F4606A">
      <w:pPr>
        <w:spacing w:line="240" w:lineRule="auto"/>
      </w:pPr>
      <w:r>
        <w:t xml:space="preserve">To delete a project, user need to click the </w:t>
      </w:r>
      <w:r w:rsidRPr="00E22D85">
        <w:rPr>
          <w:b/>
          <w:bCs/>
        </w:rPr>
        <w:t>Delete</w:t>
      </w:r>
      <w:r>
        <w:t xml:space="preserve"> icon provided under the Actions tab</w:t>
      </w:r>
    </w:p>
    <w:p w14:paraId="419DAD23" w14:textId="77777777" w:rsidR="00F741E0" w:rsidRPr="001D2B51" w:rsidRDefault="00F741E0" w:rsidP="00F4606A">
      <w:pPr>
        <w:pStyle w:val="Heading4"/>
      </w:pPr>
      <w:bookmarkStart w:id="36" w:name="_Toc58593146"/>
      <w:r w:rsidRPr="00E22D85">
        <w:lastRenderedPageBreak/>
        <w:t>Validation</w:t>
      </w:r>
      <w:r>
        <w:t>s</w:t>
      </w:r>
      <w:bookmarkEnd w:id="36"/>
    </w:p>
    <w:p w14:paraId="5907EE41" w14:textId="77777777" w:rsidR="00F741E0" w:rsidRDefault="00F741E0" w:rsidP="0041093D">
      <w:pPr>
        <w:pStyle w:val="ListParagraph"/>
        <w:numPr>
          <w:ilvl w:val="0"/>
          <w:numId w:val="7"/>
        </w:numPr>
      </w:pPr>
      <w:r>
        <w:t>Confirmation window should appear when user deletes a project</w:t>
      </w:r>
    </w:p>
    <w:p w14:paraId="204C2BF3" w14:textId="77777777" w:rsidR="00F741E0" w:rsidRDefault="00F741E0" w:rsidP="0041093D">
      <w:pPr>
        <w:pStyle w:val="ListParagraph"/>
        <w:numPr>
          <w:ilvl w:val="0"/>
          <w:numId w:val="7"/>
        </w:numPr>
      </w:pPr>
      <w:r>
        <w:t>User cannot delete a project if it’s deployment is going on. In such scenario, if user tries to delete a project, system should provide an error message.</w:t>
      </w:r>
    </w:p>
    <w:p w14:paraId="253ED82E" w14:textId="08D359A2" w:rsidR="00F741E0" w:rsidRDefault="00F741E0" w:rsidP="0041093D">
      <w:pPr>
        <w:pStyle w:val="ListParagraph"/>
        <w:numPr>
          <w:ilvl w:val="0"/>
          <w:numId w:val="7"/>
        </w:numPr>
      </w:pPr>
      <w:r>
        <w:t>User cannot delete a project if the model training is in progress. System should display error message in such scenario</w:t>
      </w:r>
    </w:p>
    <w:p w14:paraId="0158A0C3" w14:textId="2F94E247" w:rsidR="009E2322" w:rsidRPr="009E2322" w:rsidRDefault="009E2322" w:rsidP="0041093D">
      <w:pPr>
        <w:pStyle w:val="ListParagraph"/>
        <w:numPr>
          <w:ilvl w:val="0"/>
          <w:numId w:val="7"/>
        </w:numPr>
      </w:pPr>
      <w:r w:rsidRPr="009E2322">
        <w:t xml:space="preserve">When </w:t>
      </w:r>
      <w:r w:rsidR="009A5618">
        <w:t xml:space="preserve">user </w:t>
      </w:r>
      <w:r w:rsidRPr="009E2322">
        <w:t>delete</w:t>
      </w:r>
      <w:r w:rsidR="009A5618">
        <w:t>s</w:t>
      </w:r>
      <w:r w:rsidRPr="009E2322">
        <w:t xml:space="preserve"> a project, </w:t>
      </w:r>
      <w:r w:rsidR="009A5618">
        <w:t>its dataset will not get deleted</w:t>
      </w:r>
    </w:p>
    <w:p w14:paraId="57EAC931" w14:textId="3DE217B3" w:rsidR="00F4606A" w:rsidRDefault="00DF1476" w:rsidP="00F4606A">
      <w:pPr>
        <w:keepNext/>
      </w:pPr>
      <w:r>
        <w:rPr>
          <w:noProof/>
        </w:rPr>
        <w:drawing>
          <wp:inline distT="0" distB="0" distL="0" distR="0" wp14:anchorId="25B405C5" wp14:editId="6BBD069A">
            <wp:extent cx="6120556" cy="197192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323" cy="1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A165" w14:textId="3F087DB3" w:rsidR="00F741E0" w:rsidRDefault="00F4606A" w:rsidP="00F4606A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6</w:t>
      </w:r>
      <w:r w:rsidR="003C4142">
        <w:rPr>
          <w:noProof/>
        </w:rPr>
        <w:fldChar w:fldCharType="end"/>
      </w:r>
      <w:r>
        <w:t>: All Projects Mock-up Screen</w:t>
      </w:r>
    </w:p>
    <w:p w14:paraId="2C94ADC9" w14:textId="2F6FE344" w:rsidR="00D00F83" w:rsidRDefault="005C109E" w:rsidP="005C109E">
      <w:pPr>
        <w:pStyle w:val="Heading2"/>
      </w:pPr>
      <w:bookmarkStart w:id="37" w:name="_Toc64656348"/>
      <w:bookmarkEnd w:id="0"/>
      <w:bookmarkEnd w:id="1"/>
      <w:bookmarkEnd w:id="2"/>
      <w:bookmarkEnd w:id="3"/>
      <w:bookmarkEnd w:id="4"/>
      <w:r>
        <w:t>Data clean-up and Visualization Module</w:t>
      </w:r>
      <w:bookmarkEnd w:id="37"/>
    </w:p>
    <w:p w14:paraId="726E6D29" w14:textId="6B5BC660" w:rsidR="00B73E03" w:rsidRPr="00B73E03" w:rsidRDefault="00B73E03" w:rsidP="00B73E03">
      <w:r w:rsidRPr="00B73E03">
        <w:t>This Module is comprised of the processes of fixing/removing incorrect, corrupted,  duplicate, or incomplete data within a dataset and provide the graphical representation of information</w:t>
      </w:r>
      <w:r w:rsidR="00953EDA">
        <w:t>.</w:t>
      </w:r>
    </w:p>
    <w:p w14:paraId="3FEC1974" w14:textId="77777777" w:rsidR="00B90949" w:rsidRDefault="00B90949" w:rsidP="00B90949">
      <w:pPr>
        <w:pStyle w:val="Heading3"/>
      </w:pPr>
      <w:bookmarkStart w:id="38" w:name="_Toc58593148"/>
      <w:bookmarkStart w:id="39" w:name="_Toc64656349"/>
      <w:r>
        <w:t>Data Detail Page</w:t>
      </w:r>
      <w:bookmarkEnd w:id="38"/>
      <w:bookmarkEnd w:id="39"/>
    </w:p>
    <w:p w14:paraId="5F994EE1" w14:textId="77777777" w:rsidR="00B90949" w:rsidRDefault="00B90949" w:rsidP="00953FD3">
      <w:pPr>
        <w:spacing w:line="240" w:lineRule="auto"/>
      </w:pPr>
      <w:r w:rsidRPr="00C92D26">
        <w:t xml:space="preserve">This page shows the raw data </w:t>
      </w:r>
      <w:r>
        <w:t>of the dataset uploaded for the project</w:t>
      </w:r>
    </w:p>
    <w:p w14:paraId="1774027B" w14:textId="77777777" w:rsidR="00B90949" w:rsidRDefault="00B90949" w:rsidP="00953FD3">
      <w:pPr>
        <w:spacing w:line="240" w:lineRule="auto"/>
      </w:pPr>
      <w:r>
        <w:t>User can navigate through the rows using page navigation and columns using scroll bar.</w:t>
      </w:r>
    </w:p>
    <w:p w14:paraId="588FDC02" w14:textId="7779CE77" w:rsidR="00B90949" w:rsidRDefault="00953FD3" w:rsidP="00B90949">
      <w:pPr>
        <w:keepNext/>
      </w:pPr>
      <w:r>
        <w:rPr>
          <w:noProof/>
        </w:rPr>
        <w:lastRenderedPageBreak/>
        <w:drawing>
          <wp:inline distT="0" distB="0" distL="0" distR="0" wp14:anchorId="6E8CD2B6" wp14:editId="566E80BE">
            <wp:extent cx="6160910" cy="22104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048" cy="22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22D4" w14:textId="16BFAEC8" w:rsidR="00B90949" w:rsidRPr="00C92D26" w:rsidRDefault="00B90949" w:rsidP="00B90949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7</w:t>
      </w:r>
      <w:r w:rsidR="003C4142">
        <w:rPr>
          <w:noProof/>
        </w:rPr>
        <w:fldChar w:fldCharType="end"/>
      </w:r>
      <w:r>
        <w:t>: Data Detail Page Mock-up Screen</w:t>
      </w:r>
    </w:p>
    <w:p w14:paraId="067DF4A6" w14:textId="47250F9C" w:rsidR="005C109E" w:rsidRDefault="005C109E" w:rsidP="005C109E">
      <w:pPr>
        <w:pStyle w:val="Heading3"/>
      </w:pPr>
      <w:bookmarkStart w:id="40" w:name="_Toc64656350"/>
      <w:r>
        <w:t>Schema Mapping Page</w:t>
      </w:r>
      <w:bookmarkEnd w:id="40"/>
    </w:p>
    <w:p w14:paraId="48DB2B2C" w14:textId="3AECA332" w:rsidR="005C109E" w:rsidRDefault="005C109E" w:rsidP="005C109E">
      <w:pPr>
        <w:pStyle w:val="Heading4"/>
      </w:pPr>
      <w:r>
        <w:t>User Actions</w:t>
      </w:r>
    </w:p>
    <w:p w14:paraId="233D8D0F" w14:textId="576831AB" w:rsidR="005C109E" w:rsidRDefault="005C109E" w:rsidP="005C109E">
      <w:pPr>
        <w:pStyle w:val="Heading5"/>
      </w:pPr>
      <w:r>
        <w:t xml:space="preserve">1. </w:t>
      </w:r>
      <w:hyperlink w:anchor="_2._Datatype_Determination" w:history="1">
        <w:r w:rsidRPr="00C842C8">
          <w:rPr>
            <w:rStyle w:val="Hyperlink"/>
            <w:sz w:val="22"/>
          </w:rPr>
          <w:t>Datatype</w:t>
        </w:r>
      </w:hyperlink>
    </w:p>
    <w:p w14:paraId="099E044A" w14:textId="77777777" w:rsidR="0082503C" w:rsidRDefault="0082503C" w:rsidP="005C109E">
      <w:r>
        <w:t>Schema Mapping page shows the datatype of each column. Datatype can be-</w:t>
      </w:r>
    </w:p>
    <w:p w14:paraId="2B55F164" w14:textId="428DBE4F" w:rsidR="0082503C" w:rsidRDefault="0082503C" w:rsidP="0041093D">
      <w:pPr>
        <w:pStyle w:val="ListParagraph"/>
      </w:pPr>
      <w:r>
        <w:t>Categorical</w:t>
      </w:r>
    </w:p>
    <w:p w14:paraId="52CAC646" w14:textId="6405B9D9" w:rsidR="0082503C" w:rsidRDefault="0082503C" w:rsidP="0041093D">
      <w:pPr>
        <w:pStyle w:val="ListParagraph"/>
      </w:pPr>
      <w:r>
        <w:t>Categorical List</w:t>
      </w:r>
    </w:p>
    <w:p w14:paraId="1E52B92A" w14:textId="30D4B878" w:rsidR="0082503C" w:rsidRDefault="0082503C" w:rsidP="0041093D">
      <w:pPr>
        <w:pStyle w:val="ListParagraph"/>
      </w:pPr>
      <w:r>
        <w:t>Numerical</w:t>
      </w:r>
    </w:p>
    <w:p w14:paraId="6BB5A603" w14:textId="142338FA" w:rsidR="0082503C" w:rsidRDefault="0082503C" w:rsidP="0041093D">
      <w:pPr>
        <w:pStyle w:val="ListParagraph"/>
      </w:pPr>
      <w:r>
        <w:t>Text</w:t>
      </w:r>
    </w:p>
    <w:p w14:paraId="264D83F2" w14:textId="3A7BA63F" w:rsidR="0082503C" w:rsidRDefault="0082503C" w:rsidP="0041093D">
      <w:pPr>
        <w:pStyle w:val="ListParagraph"/>
      </w:pPr>
      <w:r>
        <w:t>Timestamp</w:t>
      </w:r>
    </w:p>
    <w:p w14:paraId="002538E3" w14:textId="573D6BDF" w:rsidR="005C109E" w:rsidRDefault="005C109E" w:rsidP="00284096">
      <w:pPr>
        <w:pStyle w:val="Heading5"/>
      </w:pPr>
      <w:r>
        <w:t>2. Select column attribute</w:t>
      </w:r>
    </w:p>
    <w:p w14:paraId="58D82772" w14:textId="77777777" w:rsidR="005C109E" w:rsidRDefault="005C109E" w:rsidP="005C109E">
      <w:r>
        <w:t xml:space="preserve">User can select attributes for each column. </w:t>
      </w:r>
    </w:p>
    <w:p w14:paraId="7890CB6B" w14:textId="4F52F0E9" w:rsidR="005C109E" w:rsidRDefault="005C109E" w:rsidP="0041093D">
      <w:pPr>
        <w:pStyle w:val="ListParagraph"/>
      </w:pPr>
      <w:r w:rsidRPr="0059787B">
        <w:rPr>
          <w:b/>
          <w:bCs/>
        </w:rPr>
        <w:t>Target Column</w:t>
      </w:r>
      <w:r>
        <w:t xml:space="preserve"> -user can select a column as Target column</w:t>
      </w:r>
      <w:r w:rsidR="00997125">
        <w:t xml:space="preserve"> on which the prediction is to be done</w:t>
      </w:r>
    </w:p>
    <w:p w14:paraId="2131D3EB" w14:textId="73F46622" w:rsidR="005C109E" w:rsidRDefault="005C109E" w:rsidP="0041093D">
      <w:pPr>
        <w:pStyle w:val="ListParagraph"/>
      </w:pPr>
      <w:r w:rsidRPr="0059787B">
        <w:rPr>
          <w:b/>
          <w:bCs/>
        </w:rPr>
        <w:t>Ignore</w:t>
      </w:r>
      <w:r>
        <w:t xml:space="preserve">- </w:t>
      </w:r>
      <w:r w:rsidR="00997125">
        <w:t>User can</w:t>
      </w:r>
      <w:r>
        <w:t xml:space="preserve"> select Ignore for the column</w:t>
      </w:r>
      <w:r w:rsidR="00997125">
        <w:t>s</w:t>
      </w:r>
      <w:r>
        <w:t xml:space="preserve"> to be not considered for the experiment</w:t>
      </w:r>
    </w:p>
    <w:p w14:paraId="01FF2AC1" w14:textId="6447279D" w:rsidR="00997125" w:rsidRDefault="00997125" w:rsidP="00284096">
      <w:pPr>
        <w:pStyle w:val="Heading5"/>
      </w:pPr>
      <w:r>
        <w:t xml:space="preserve">3. Change </w:t>
      </w:r>
      <w:r w:rsidR="0059787B">
        <w:t>c</w:t>
      </w:r>
      <w:r>
        <w:t>olumn</w:t>
      </w:r>
      <w:r w:rsidR="0059787B">
        <w:t xml:space="preserve"> Name</w:t>
      </w:r>
    </w:p>
    <w:p w14:paraId="07C6F926" w14:textId="18C79325" w:rsidR="00997125" w:rsidRDefault="00997125" w:rsidP="00997125">
      <w:r>
        <w:t>User can choose to update the name of the column from this page</w:t>
      </w:r>
      <w:r w:rsidR="0059787B">
        <w:t>.</w:t>
      </w:r>
    </w:p>
    <w:p w14:paraId="2B0A36DC" w14:textId="21A4943D" w:rsidR="002B7AB5" w:rsidRDefault="003C4142" w:rsidP="007453C9">
      <w:pPr>
        <w:pStyle w:val="Heading5"/>
      </w:pPr>
      <w:hyperlink w:anchor="SaveInSchemaMapping" w:history="1">
        <w:r w:rsidR="002B7AB5" w:rsidRPr="009C742F">
          <w:rPr>
            <w:rStyle w:val="Hyperlink"/>
            <w:sz w:val="22"/>
          </w:rPr>
          <w:t xml:space="preserve">4. </w:t>
        </w:r>
        <w:bookmarkStart w:id="41" w:name="SaveFunctionality"/>
        <w:bookmarkEnd w:id="41"/>
        <w:r w:rsidR="002B7AB5" w:rsidRPr="009C742F">
          <w:rPr>
            <w:rStyle w:val="Hyperlink"/>
            <w:sz w:val="22"/>
          </w:rPr>
          <w:t>Save</w:t>
        </w:r>
      </w:hyperlink>
    </w:p>
    <w:p w14:paraId="232F8FB3" w14:textId="5F7DF435" w:rsidR="002B7AB5" w:rsidRDefault="002B7AB5" w:rsidP="0041093D">
      <w:pPr>
        <w:pStyle w:val="ListParagraph"/>
      </w:pPr>
      <w:r w:rsidRPr="002B7AB5">
        <w:rPr>
          <w:b/>
          <w:bCs/>
        </w:rPr>
        <w:t>Save</w:t>
      </w:r>
      <w:r>
        <w:t xml:space="preserve"> - User can click </w:t>
      </w:r>
      <w:r w:rsidRPr="009C742F">
        <w:rPr>
          <w:b/>
          <w:bCs/>
        </w:rPr>
        <w:t>Save</w:t>
      </w:r>
      <w:r>
        <w:t xml:space="preserve"> to save the changes and proceed with Dataset</w:t>
      </w:r>
      <w:r w:rsidR="005F5F35">
        <w:t xml:space="preserve"> clean-up</w:t>
      </w:r>
    </w:p>
    <w:p w14:paraId="0BB3EC6E" w14:textId="2D765902" w:rsidR="00002057" w:rsidRDefault="00953FD3" w:rsidP="00953FD3">
      <w:pPr>
        <w:pStyle w:val="Heading5"/>
      </w:pPr>
      <w:r>
        <w:lastRenderedPageBreak/>
        <w:t>5. Reset</w:t>
      </w:r>
    </w:p>
    <w:p w14:paraId="5679D189" w14:textId="61FC68B0" w:rsidR="00953FD3" w:rsidRDefault="00953FD3" w:rsidP="0041093D">
      <w:pPr>
        <w:pStyle w:val="ListParagraph"/>
      </w:pPr>
      <w:r>
        <w:t xml:space="preserve">On clicking </w:t>
      </w:r>
      <w:r w:rsidRPr="001F407D">
        <w:t>Reset</w:t>
      </w:r>
      <w:r>
        <w:t xml:space="preserve">, application </w:t>
      </w:r>
      <w:r>
        <w:t>will</w:t>
      </w:r>
      <w:r>
        <w:t xml:space="preserve"> </w:t>
      </w:r>
      <w:r w:rsidRPr="00997125">
        <w:t>initialize all user-input values</w:t>
      </w:r>
    </w:p>
    <w:p w14:paraId="5D15951B" w14:textId="77777777" w:rsidR="00DA350C" w:rsidRDefault="00DA350C" w:rsidP="00DA350C">
      <w:pPr>
        <w:pStyle w:val="Heading4"/>
      </w:pPr>
      <w:r>
        <w:t>Validations</w:t>
      </w:r>
    </w:p>
    <w:p w14:paraId="20060F31" w14:textId="77777777" w:rsidR="00DA350C" w:rsidRDefault="00DA350C" w:rsidP="0041093D">
      <w:pPr>
        <w:pStyle w:val="ListParagraph"/>
      </w:pPr>
      <w:r>
        <w:t>Multiple columns can be selected as Target Column</w:t>
      </w:r>
    </w:p>
    <w:p w14:paraId="23819F9F" w14:textId="15A5FB5B" w:rsidR="00DA350C" w:rsidRPr="00DD431B" w:rsidRDefault="00DA350C" w:rsidP="0041093D">
      <w:pPr>
        <w:pStyle w:val="ListParagraph"/>
      </w:pPr>
      <w:r w:rsidRPr="00DD431B">
        <w:t>User cannot change the datatype</w:t>
      </w:r>
    </w:p>
    <w:p w14:paraId="3ED561EA" w14:textId="77777777" w:rsidR="00DA350C" w:rsidRDefault="00DA350C" w:rsidP="0041093D">
      <w:pPr>
        <w:pStyle w:val="ListParagraph"/>
      </w:pPr>
      <w:r>
        <w:t>Column Name and Changed Column Name cannot be same</w:t>
      </w:r>
    </w:p>
    <w:p w14:paraId="1B1A2EF8" w14:textId="77777777" w:rsidR="00DA350C" w:rsidRDefault="00DA350C" w:rsidP="0041093D">
      <w:pPr>
        <w:pStyle w:val="ListParagraph"/>
      </w:pPr>
      <w:r>
        <w:t>The target columns should get highlighted</w:t>
      </w:r>
    </w:p>
    <w:p w14:paraId="50D156DD" w14:textId="77777777" w:rsidR="00DA350C" w:rsidRDefault="00DA350C" w:rsidP="0041093D">
      <w:pPr>
        <w:pStyle w:val="ListParagraph"/>
      </w:pPr>
      <w:r>
        <w:t>It is NOT mandatory to select the Target column.</w:t>
      </w:r>
    </w:p>
    <w:p w14:paraId="104DFD9C" w14:textId="05CE1861" w:rsidR="00307BF5" w:rsidRDefault="005C109E" w:rsidP="00307BF5">
      <w:pPr>
        <w:keepNext/>
      </w:pPr>
      <w:r>
        <w:rPr>
          <w:noProof/>
        </w:rPr>
        <w:drawing>
          <wp:inline distT="0" distB="0" distL="0" distR="0" wp14:anchorId="5824F8F3" wp14:editId="2F422D7F">
            <wp:extent cx="5731510" cy="322453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B427" w14:textId="3F725789" w:rsidR="005C109E" w:rsidRDefault="00307BF5" w:rsidP="00307BF5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8</w:t>
      </w:r>
      <w:r w:rsidR="003C4142">
        <w:rPr>
          <w:noProof/>
        </w:rPr>
        <w:fldChar w:fldCharType="end"/>
      </w:r>
      <w:r>
        <w:t>: Schema Mapping Mock-up Screen</w:t>
      </w:r>
    </w:p>
    <w:p w14:paraId="063FCF33" w14:textId="0FB83EF6" w:rsidR="00EC2D03" w:rsidRDefault="00EC2D03" w:rsidP="00EC2D03">
      <w:pPr>
        <w:pStyle w:val="Heading3"/>
      </w:pPr>
      <w:bookmarkStart w:id="42" w:name="_Toc64656351"/>
      <w:r>
        <w:t>Data Exploration Page</w:t>
      </w:r>
      <w:bookmarkEnd w:id="42"/>
    </w:p>
    <w:p w14:paraId="2138ED26" w14:textId="745B6166" w:rsidR="001F0620" w:rsidRDefault="001F0620" w:rsidP="001F0620">
      <w:r>
        <w:t xml:space="preserve">This page shows all the columns selected from the data Schema page and its statistics </w:t>
      </w:r>
    </w:p>
    <w:p w14:paraId="2FD75860" w14:textId="6585506B" w:rsidR="001F0620" w:rsidRDefault="005E6CFB" w:rsidP="00D85CCE">
      <w:pPr>
        <w:pStyle w:val="Heading4"/>
      </w:pPr>
      <w:r>
        <w:t>User Action</w:t>
      </w:r>
    </w:p>
    <w:p w14:paraId="466B0571" w14:textId="6C40E562" w:rsidR="005E6CFB" w:rsidRDefault="005E6CFB" w:rsidP="00D85CCE">
      <w:pPr>
        <w:pStyle w:val="Heading5"/>
      </w:pPr>
      <w:r>
        <w:t xml:space="preserve">1. </w:t>
      </w:r>
      <w:hyperlink w:anchor="_1._Distribution_Graph" w:history="1">
        <w:r w:rsidRPr="00C842C8">
          <w:rPr>
            <w:rStyle w:val="Hyperlink"/>
            <w:sz w:val="22"/>
          </w:rPr>
          <w:t>Dis</w:t>
        </w:r>
        <w:r w:rsidR="00D85CCE" w:rsidRPr="00C842C8">
          <w:rPr>
            <w:rStyle w:val="Hyperlink"/>
            <w:sz w:val="22"/>
          </w:rPr>
          <w:t>tribution graph</w:t>
        </w:r>
      </w:hyperlink>
    </w:p>
    <w:p w14:paraId="342286E2" w14:textId="2B9D4E68" w:rsidR="00920251" w:rsidRDefault="00D85CCE" w:rsidP="00D85CCE">
      <w:r>
        <w:t xml:space="preserve">User can see the distribution graph for each of the column on this page. </w:t>
      </w:r>
      <w:r w:rsidRPr="00D85CCE">
        <w:t>These distributions show the spread (dispersion, variability, scatter) of the data</w:t>
      </w:r>
      <w:r>
        <w:t>.</w:t>
      </w:r>
    </w:p>
    <w:p w14:paraId="7DA8A46A" w14:textId="4345300E" w:rsidR="00B67757" w:rsidRDefault="00B67757" w:rsidP="0041093D">
      <w:pPr>
        <w:pStyle w:val="ListParagraph"/>
      </w:pPr>
      <w:r>
        <w:t>For continuous datatype, following graphs are shown</w:t>
      </w:r>
      <w:r w:rsidR="00920251">
        <w:t>-</w:t>
      </w:r>
    </w:p>
    <w:p w14:paraId="77B57FBE" w14:textId="7C538402" w:rsidR="0082503C" w:rsidRDefault="0082503C" w:rsidP="0041093D">
      <w:pPr>
        <w:pStyle w:val="ListParagraph"/>
      </w:pPr>
      <w:r>
        <w:lastRenderedPageBreak/>
        <w:t>H</w:t>
      </w:r>
      <w:r w:rsidRPr="0082503C">
        <w:t xml:space="preserve">istogram </w:t>
      </w:r>
    </w:p>
    <w:p w14:paraId="744146F2" w14:textId="64C24219" w:rsidR="00B93031" w:rsidRDefault="00B93031" w:rsidP="005F19B4">
      <w:pPr>
        <w:ind w:left="1440"/>
      </w:pPr>
      <w:r>
        <w:rPr>
          <w:noProof/>
        </w:rPr>
        <w:drawing>
          <wp:inline distT="0" distB="0" distL="0" distR="0" wp14:anchorId="0B6E9506" wp14:editId="25D7DB4F">
            <wp:extent cx="1682305" cy="175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4833" cy="17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41E8" w14:textId="09CC5C83" w:rsidR="00B93031" w:rsidRDefault="00B93031" w:rsidP="00B93031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9</w:t>
      </w:r>
      <w:r w:rsidR="003C4142">
        <w:rPr>
          <w:noProof/>
        </w:rPr>
        <w:fldChar w:fldCharType="end"/>
      </w:r>
      <w:r>
        <w:t>: histogram Plot Mock-up</w:t>
      </w:r>
    </w:p>
    <w:p w14:paraId="04EEEB17" w14:textId="004EF100" w:rsidR="00B67757" w:rsidRDefault="00B67757" w:rsidP="0041093D">
      <w:pPr>
        <w:pStyle w:val="ListParagraph"/>
      </w:pPr>
      <w:r>
        <w:t>Box plot</w:t>
      </w:r>
    </w:p>
    <w:p w14:paraId="4B8B289A" w14:textId="77777777" w:rsidR="00B93031" w:rsidRDefault="00B93031" w:rsidP="005F19B4">
      <w:pPr>
        <w:ind w:left="1440"/>
      </w:pPr>
      <w:r>
        <w:rPr>
          <w:noProof/>
        </w:rPr>
        <w:drawing>
          <wp:inline distT="0" distB="0" distL="0" distR="0" wp14:anchorId="321E2104" wp14:editId="6E8C4962">
            <wp:extent cx="2061029" cy="22503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7902" cy="229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9BB" w14:textId="4156E64C" w:rsidR="00B93031" w:rsidRDefault="00B93031" w:rsidP="00B93031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10</w:t>
      </w:r>
      <w:r w:rsidR="003C4142">
        <w:rPr>
          <w:noProof/>
        </w:rPr>
        <w:fldChar w:fldCharType="end"/>
      </w:r>
      <w:r>
        <w:t>: Box Plot Mock-up</w:t>
      </w:r>
    </w:p>
    <w:p w14:paraId="5F273A6E" w14:textId="16D2B07C" w:rsidR="00920251" w:rsidRPr="00920251" w:rsidRDefault="00920251" w:rsidP="00920251">
      <w:pPr>
        <w:ind w:left="720" w:hanging="360"/>
        <w:rPr>
          <w:bCs/>
        </w:rPr>
      </w:pPr>
      <w:r w:rsidRPr="00920251">
        <w:rPr>
          <w:bCs/>
        </w:rPr>
        <w:t>Both Histogram and Box plot shows the outliers as well.</w:t>
      </w:r>
    </w:p>
    <w:p w14:paraId="5FFE8D81" w14:textId="50516F4A" w:rsidR="0082503C" w:rsidRPr="00B93031" w:rsidRDefault="00B67757" w:rsidP="0041093D">
      <w:pPr>
        <w:pStyle w:val="ListParagraph"/>
        <w:rPr>
          <w:b/>
        </w:rPr>
      </w:pPr>
      <w:r>
        <w:t xml:space="preserve">For categorical datatype, </w:t>
      </w:r>
      <w:r w:rsidR="0082503C">
        <w:t xml:space="preserve">Count </w:t>
      </w:r>
      <w:r w:rsidR="0082503C" w:rsidRPr="0082503C">
        <w:t xml:space="preserve">plot </w:t>
      </w:r>
      <w:r w:rsidR="0082503C">
        <w:t>is shown</w:t>
      </w:r>
    </w:p>
    <w:p w14:paraId="62A1BB3F" w14:textId="77777777" w:rsidR="00B93031" w:rsidRDefault="00B93031" w:rsidP="005F19B4">
      <w:pPr>
        <w:ind w:left="720"/>
      </w:pPr>
      <w:r>
        <w:rPr>
          <w:noProof/>
        </w:rPr>
        <w:drawing>
          <wp:inline distT="0" distB="0" distL="0" distR="0" wp14:anchorId="0F9EE7E1" wp14:editId="0E30AD97">
            <wp:extent cx="1689100" cy="2197013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8294" cy="22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EA98" w14:textId="25D77084" w:rsidR="00B93031" w:rsidRPr="00B67757" w:rsidRDefault="00B93031" w:rsidP="00B93031">
      <w:pPr>
        <w:pStyle w:val="Caption"/>
        <w:rPr>
          <w:b/>
        </w:rPr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11</w:t>
      </w:r>
      <w:r w:rsidR="003C4142">
        <w:rPr>
          <w:noProof/>
        </w:rPr>
        <w:fldChar w:fldCharType="end"/>
      </w:r>
      <w:r>
        <w:t>: Count Plot Mock-up</w:t>
      </w:r>
    </w:p>
    <w:p w14:paraId="2EE4CE36" w14:textId="5F1266CC" w:rsidR="00EC2D03" w:rsidRDefault="00D85CCE" w:rsidP="0082503C">
      <w:pPr>
        <w:pStyle w:val="Heading5"/>
      </w:pPr>
      <w:r>
        <w:lastRenderedPageBreak/>
        <w:t xml:space="preserve">2. </w:t>
      </w:r>
      <w:r w:rsidR="00B90949">
        <w:t>Data Statistics</w:t>
      </w:r>
    </w:p>
    <w:p w14:paraId="42AF6CCF" w14:textId="77777777" w:rsidR="00B90949" w:rsidRDefault="00B90949" w:rsidP="00B90949">
      <w:r>
        <w:t>User can see the data statistics based on the type of column-</w:t>
      </w:r>
    </w:p>
    <w:p w14:paraId="31F9E43F" w14:textId="524983C9" w:rsidR="00B90949" w:rsidRDefault="00B90949" w:rsidP="00B90949">
      <w:r>
        <w:t>For Continuous column-</w:t>
      </w:r>
    </w:p>
    <w:p w14:paraId="5AB60BFE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Data Type</w:t>
      </w:r>
    </w:p>
    <w:p w14:paraId="14F6F794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Data Count</w:t>
      </w:r>
    </w:p>
    <w:p w14:paraId="6184963F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Missing data</w:t>
      </w:r>
    </w:p>
    <w:p w14:paraId="3684D28B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Mean value</w:t>
      </w:r>
    </w:p>
    <w:p w14:paraId="208DE84D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Min Value</w:t>
      </w:r>
    </w:p>
    <w:p w14:paraId="7F15A896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Max Value</w:t>
      </w:r>
    </w:p>
    <w:p w14:paraId="7CF181CB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Std Deviation</w:t>
      </w:r>
    </w:p>
    <w:p w14:paraId="580D39F6" w14:textId="77777777" w:rsidR="00B90949" w:rsidRDefault="00B90949" w:rsidP="0041093D">
      <w:pPr>
        <w:pStyle w:val="ListParagraph"/>
        <w:numPr>
          <w:ilvl w:val="0"/>
          <w:numId w:val="8"/>
        </w:numPr>
      </w:pPr>
      <w:r>
        <w:t>Unique Data</w:t>
      </w:r>
    </w:p>
    <w:p w14:paraId="6EFB18F8" w14:textId="0D94F70B" w:rsidR="00B90949" w:rsidRDefault="00B90949" w:rsidP="00B90949">
      <w:r>
        <w:t>For Categorical column-</w:t>
      </w:r>
    </w:p>
    <w:p w14:paraId="26D61FF0" w14:textId="6430F9AF" w:rsidR="00B90949" w:rsidRDefault="00B90949" w:rsidP="0041093D">
      <w:pPr>
        <w:pStyle w:val="ListParagraph"/>
      </w:pPr>
      <w:r>
        <w:t>Data Type</w:t>
      </w:r>
    </w:p>
    <w:p w14:paraId="45E79B38" w14:textId="7F7B61EA" w:rsidR="00B90949" w:rsidRDefault="00B90949" w:rsidP="0041093D">
      <w:pPr>
        <w:pStyle w:val="ListParagraph"/>
      </w:pPr>
      <w:r>
        <w:t>Data count</w:t>
      </w:r>
    </w:p>
    <w:p w14:paraId="3B684E70" w14:textId="611A1ECF" w:rsidR="00B90949" w:rsidRDefault="00B90949" w:rsidP="0041093D">
      <w:pPr>
        <w:pStyle w:val="ListParagraph"/>
      </w:pPr>
      <w:r>
        <w:t>Missing Data</w:t>
      </w:r>
    </w:p>
    <w:p w14:paraId="421CE5B5" w14:textId="1282B0D3" w:rsidR="00B90949" w:rsidRDefault="00B90949" w:rsidP="0041093D">
      <w:pPr>
        <w:pStyle w:val="ListParagraph"/>
      </w:pPr>
      <w:r>
        <w:t>Most Occurring</w:t>
      </w:r>
    </w:p>
    <w:p w14:paraId="070F3007" w14:textId="74ABFF6A" w:rsidR="00B90949" w:rsidRDefault="00B90949" w:rsidP="0041093D">
      <w:pPr>
        <w:pStyle w:val="ListParagraph"/>
      </w:pPr>
      <w:r>
        <w:t>Least occurring</w:t>
      </w:r>
    </w:p>
    <w:p w14:paraId="2C822E7C" w14:textId="2230151C" w:rsidR="005D03D8" w:rsidRDefault="00B90949" w:rsidP="0041093D">
      <w:pPr>
        <w:pStyle w:val="ListParagraph"/>
      </w:pPr>
      <w:r>
        <w:t>Unique data</w:t>
      </w:r>
    </w:p>
    <w:p w14:paraId="0AA977D9" w14:textId="4C93241C" w:rsidR="00973660" w:rsidRDefault="00E455BB" w:rsidP="00973660">
      <w:pPr>
        <w:keepNext/>
      </w:pPr>
      <w:r>
        <w:rPr>
          <w:noProof/>
        </w:rPr>
        <w:drawing>
          <wp:inline distT="0" distB="0" distL="0" distR="0" wp14:anchorId="43DD19DE" wp14:editId="6BE3DFA7">
            <wp:extent cx="5731510" cy="27698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B54" w14:textId="030AE062" w:rsidR="00973660" w:rsidRDefault="00973660" w:rsidP="00973660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12</w:t>
      </w:r>
      <w:r w:rsidR="003C4142">
        <w:rPr>
          <w:noProof/>
        </w:rPr>
        <w:fldChar w:fldCharType="end"/>
      </w:r>
      <w:r>
        <w:t>: Data Exploration Mock-up</w:t>
      </w:r>
    </w:p>
    <w:p w14:paraId="57019ECC" w14:textId="69A9052D" w:rsidR="00BB0ECD" w:rsidRDefault="00114DC0" w:rsidP="00114DC0">
      <w:pPr>
        <w:pStyle w:val="Heading3"/>
      </w:pPr>
      <w:bookmarkStart w:id="43" w:name="_Toc64656352"/>
      <w:r>
        <w:lastRenderedPageBreak/>
        <w:t>Data Clean-up Page</w:t>
      </w:r>
      <w:bookmarkEnd w:id="43"/>
    </w:p>
    <w:p w14:paraId="143874BB" w14:textId="32BD3A0B" w:rsidR="00D905D9" w:rsidRDefault="00D905D9" w:rsidP="00D905D9">
      <w:pPr>
        <w:pStyle w:val="Heading4"/>
      </w:pPr>
      <w:r>
        <w:t>User Actions</w:t>
      </w:r>
    </w:p>
    <w:p w14:paraId="2068888C" w14:textId="7077FB40" w:rsidR="00D905D9" w:rsidRDefault="00D905D9" w:rsidP="00D905D9">
      <w:pPr>
        <w:pStyle w:val="Heading5"/>
      </w:pPr>
      <w:r>
        <w:t>1. Select column</w:t>
      </w:r>
    </w:p>
    <w:p w14:paraId="575C5F87" w14:textId="77777777" w:rsidR="00920251" w:rsidRDefault="00D905D9" w:rsidP="00920251">
      <w:r>
        <w:t>User can select multiple columns of the dataset to perform the clean-up activities</w:t>
      </w:r>
    </w:p>
    <w:p w14:paraId="7397D81D" w14:textId="4CA92CE0" w:rsidR="00920251" w:rsidRDefault="00D905D9" w:rsidP="00920251">
      <w:pPr>
        <w:pStyle w:val="Heading5"/>
      </w:pPr>
      <w:r>
        <w:t>2.</w:t>
      </w:r>
      <w:r w:rsidR="00920251">
        <w:t xml:space="preserve"> Clean-up operations</w:t>
      </w:r>
    </w:p>
    <w:p w14:paraId="65307452" w14:textId="105CFBB4" w:rsidR="00920251" w:rsidRPr="00920251" w:rsidRDefault="00D905D9" w:rsidP="00920251">
      <w:r w:rsidRPr="00920251">
        <w:t xml:space="preserve"> </w:t>
      </w:r>
      <w:r w:rsidR="00920251" w:rsidRPr="00920251">
        <w:t>User will get several clean</w:t>
      </w:r>
      <w:r w:rsidR="00920251">
        <w:t>-</w:t>
      </w:r>
      <w:r w:rsidR="00920251" w:rsidRPr="00920251">
        <w:t>up operations as mentioned below for selection-</w:t>
      </w:r>
    </w:p>
    <w:p w14:paraId="0987A32D" w14:textId="2BC950E0" w:rsidR="00D905D9" w:rsidRPr="00920251" w:rsidRDefault="00D905D9" w:rsidP="00920251">
      <w:pPr>
        <w:rPr>
          <w:b/>
          <w:bCs/>
        </w:rPr>
      </w:pPr>
      <w:r w:rsidRPr="00920251">
        <w:rPr>
          <w:b/>
          <w:bCs/>
        </w:rPr>
        <w:t>Missing values handling</w:t>
      </w:r>
    </w:p>
    <w:p w14:paraId="4D5EF8FD" w14:textId="0EE64272" w:rsidR="00D905D9" w:rsidRDefault="00D905D9" w:rsidP="00D905D9">
      <w:r>
        <w:t>User can select the column and choose one of the following options to handle the missing values-</w:t>
      </w:r>
    </w:p>
    <w:p w14:paraId="328FDB8B" w14:textId="50F24DFA" w:rsidR="00D905D9" w:rsidRDefault="00D905D9" w:rsidP="0041093D">
      <w:pPr>
        <w:pStyle w:val="ListParagraph"/>
      </w:pPr>
      <w:r>
        <w:t>Replace Missing values with Median</w:t>
      </w:r>
    </w:p>
    <w:p w14:paraId="7AA64C5B" w14:textId="1AF388E3" w:rsidR="00D905D9" w:rsidRDefault="00D905D9" w:rsidP="0041093D">
      <w:pPr>
        <w:pStyle w:val="ListParagraph"/>
      </w:pPr>
      <w:r>
        <w:t>Replace missing values with Mean</w:t>
      </w:r>
    </w:p>
    <w:p w14:paraId="0BD73D17" w14:textId="63987E37" w:rsidR="00D905D9" w:rsidRDefault="00D905D9" w:rsidP="0041093D">
      <w:pPr>
        <w:pStyle w:val="ListParagraph"/>
      </w:pPr>
      <w:r>
        <w:t>Drop the affected rows</w:t>
      </w:r>
    </w:p>
    <w:p w14:paraId="6C2EEA1B" w14:textId="00BE49B5" w:rsidR="00D905D9" w:rsidRPr="00920251" w:rsidRDefault="00D905D9" w:rsidP="00920251">
      <w:pPr>
        <w:rPr>
          <w:b/>
          <w:bCs/>
        </w:rPr>
      </w:pPr>
      <w:r w:rsidRPr="00920251">
        <w:rPr>
          <w:b/>
          <w:bCs/>
        </w:rPr>
        <w:t>Rescaling</w:t>
      </w:r>
    </w:p>
    <w:p w14:paraId="7224DBDB" w14:textId="68268089" w:rsidR="00D905D9" w:rsidRDefault="00D905D9" w:rsidP="00D905D9">
      <w:r>
        <w:t>User can select one of the following methods for rescaling the data for selected columns-</w:t>
      </w:r>
    </w:p>
    <w:p w14:paraId="6DC11A35" w14:textId="74E3E841" w:rsidR="00D905D9" w:rsidRDefault="00D905D9" w:rsidP="0041093D">
      <w:pPr>
        <w:pStyle w:val="ListParagraph"/>
      </w:pPr>
      <w:r>
        <w:t>Min-Max</w:t>
      </w:r>
    </w:p>
    <w:p w14:paraId="66520464" w14:textId="2AE37E17" w:rsidR="00D905D9" w:rsidRDefault="00D905D9" w:rsidP="0041093D">
      <w:pPr>
        <w:pStyle w:val="ListParagraph"/>
      </w:pPr>
      <w:r>
        <w:t>Std. Scaler</w:t>
      </w:r>
    </w:p>
    <w:p w14:paraId="7468F738" w14:textId="778E4A5F" w:rsidR="00D905D9" w:rsidRDefault="00D905D9" w:rsidP="0041093D">
      <w:pPr>
        <w:pStyle w:val="ListParagraph"/>
      </w:pPr>
      <w:r>
        <w:t>Robust</w:t>
      </w:r>
    </w:p>
    <w:p w14:paraId="28C80D5F" w14:textId="13A0A95D" w:rsidR="00D905D9" w:rsidRDefault="00D905D9" w:rsidP="0041093D">
      <w:pPr>
        <w:pStyle w:val="ListParagraph"/>
      </w:pPr>
      <w:r>
        <w:t>Normalization</w:t>
      </w:r>
    </w:p>
    <w:p w14:paraId="158E0498" w14:textId="77393A74" w:rsidR="00D905D9" w:rsidRPr="00920251" w:rsidRDefault="00D905D9" w:rsidP="00920251">
      <w:pPr>
        <w:rPr>
          <w:b/>
          <w:bCs/>
        </w:rPr>
      </w:pPr>
      <w:r w:rsidRPr="00920251">
        <w:rPr>
          <w:b/>
          <w:bCs/>
        </w:rPr>
        <w:t>Remove Noise</w:t>
      </w:r>
    </w:p>
    <w:p w14:paraId="61F817D7" w14:textId="15F5FE20" w:rsidR="00D905D9" w:rsidRDefault="00D905D9" w:rsidP="00D905D9">
      <w:r>
        <w:t>User will can choose to remove the noise form selected column by opting one of the following options-</w:t>
      </w:r>
    </w:p>
    <w:p w14:paraId="1922E1CD" w14:textId="503A721D" w:rsidR="00D905D9" w:rsidRDefault="00D905D9" w:rsidP="0041093D">
      <w:pPr>
        <w:pStyle w:val="ListParagraph"/>
      </w:pPr>
      <w:r>
        <w:t>Regression</w:t>
      </w:r>
    </w:p>
    <w:p w14:paraId="6D38A97C" w14:textId="2C8420F2" w:rsidR="00D905D9" w:rsidRDefault="00D905D9" w:rsidP="0041093D">
      <w:pPr>
        <w:pStyle w:val="ListParagraph"/>
      </w:pPr>
      <w:r>
        <w:t>Binning</w:t>
      </w:r>
    </w:p>
    <w:p w14:paraId="63F09DAF" w14:textId="0E558CFE" w:rsidR="00D905D9" w:rsidRPr="00920251" w:rsidRDefault="00C259F0" w:rsidP="00920251">
      <w:pPr>
        <w:rPr>
          <w:b/>
          <w:bCs/>
        </w:rPr>
      </w:pPr>
      <w:r w:rsidRPr="00920251">
        <w:rPr>
          <w:b/>
          <w:bCs/>
        </w:rPr>
        <w:t>Remove duplicate data</w:t>
      </w:r>
    </w:p>
    <w:p w14:paraId="0C91A287" w14:textId="21E3A654" w:rsidR="00C259F0" w:rsidRDefault="00C259F0" w:rsidP="00C259F0">
      <w:r>
        <w:t>User can select this checkbox to remove the duplicate data from the selected columns</w:t>
      </w:r>
    </w:p>
    <w:p w14:paraId="357098BE" w14:textId="030EB688" w:rsidR="00C259F0" w:rsidRPr="00920251" w:rsidRDefault="00BE0DF2" w:rsidP="00920251">
      <w:pPr>
        <w:rPr>
          <w:b/>
          <w:bCs/>
        </w:rPr>
      </w:pPr>
      <w:r w:rsidRPr="00920251">
        <w:rPr>
          <w:b/>
          <w:bCs/>
        </w:rPr>
        <w:t>Select Encode type</w:t>
      </w:r>
    </w:p>
    <w:p w14:paraId="42D8DA01" w14:textId="0720E766" w:rsidR="00BE0DF2" w:rsidRDefault="00BE0DF2" w:rsidP="00BE0DF2">
      <w:r>
        <w:t>User can select one of the following encoding types-</w:t>
      </w:r>
    </w:p>
    <w:p w14:paraId="23E170AD" w14:textId="53C4709B" w:rsidR="00BE0DF2" w:rsidRDefault="00BE0DF2" w:rsidP="0041093D">
      <w:pPr>
        <w:pStyle w:val="ListParagraph"/>
      </w:pPr>
      <w:r>
        <w:lastRenderedPageBreak/>
        <w:t>One hot encoding</w:t>
      </w:r>
    </w:p>
    <w:p w14:paraId="3220D622" w14:textId="7D8AAE6E" w:rsidR="00BE0DF2" w:rsidRDefault="00BE0DF2" w:rsidP="0041093D">
      <w:pPr>
        <w:pStyle w:val="ListParagraph"/>
      </w:pPr>
      <w:r>
        <w:t>Label encoding</w:t>
      </w:r>
    </w:p>
    <w:p w14:paraId="4C52A4D3" w14:textId="6823AEFE" w:rsidR="00526093" w:rsidRPr="00920251" w:rsidRDefault="00526093" w:rsidP="00920251">
      <w:pPr>
        <w:rPr>
          <w:b/>
          <w:bCs/>
        </w:rPr>
      </w:pPr>
      <w:r w:rsidRPr="00920251">
        <w:rPr>
          <w:b/>
          <w:bCs/>
        </w:rPr>
        <w:t>Replace outliers by</w:t>
      </w:r>
    </w:p>
    <w:p w14:paraId="1AF3607D" w14:textId="08543466" w:rsidR="00747C18" w:rsidRDefault="00747C18" w:rsidP="00747C18">
      <w:r>
        <w:t>Users can select the column and choose to replace outliers by Median</w:t>
      </w:r>
      <w:r w:rsidR="00541634">
        <w:t xml:space="preserve"> or Mean</w:t>
      </w:r>
      <w:r>
        <w:t>.</w:t>
      </w:r>
    </w:p>
    <w:p w14:paraId="0B49BF17" w14:textId="2A3CF3E6" w:rsidR="00394833" w:rsidRPr="00920251" w:rsidRDefault="00920251" w:rsidP="00920251">
      <w:pPr>
        <w:pStyle w:val="Heading5"/>
      </w:pPr>
      <w:r>
        <w:t>3. Save</w:t>
      </w:r>
    </w:p>
    <w:p w14:paraId="4CC7DE0A" w14:textId="5312DE7B" w:rsidR="00D905D9" w:rsidRDefault="00BE0DF2" w:rsidP="00D905D9">
      <w:r w:rsidRPr="00BE0DF2">
        <w:t xml:space="preserve">On clicking </w:t>
      </w:r>
      <w:r w:rsidR="00DA350C" w:rsidRPr="00920251">
        <w:rPr>
          <w:b/>
          <w:bCs/>
        </w:rPr>
        <w:t>Save</w:t>
      </w:r>
      <w:r>
        <w:t xml:space="preserve">, the selected </w:t>
      </w:r>
      <w:r w:rsidR="00DA350C">
        <w:t>clean-up criteria</w:t>
      </w:r>
      <w:r>
        <w:t xml:space="preserve"> should get applied for the selected column. All the options must be visible under the </w:t>
      </w:r>
      <w:r w:rsidRPr="00BE0DF2">
        <w:rPr>
          <w:b/>
          <w:bCs/>
        </w:rPr>
        <w:t>Handling</w:t>
      </w:r>
      <w:r>
        <w:t xml:space="preserve"> section for respective columns</w:t>
      </w:r>
      <w:r w:rsidR="008B6DDA">
        <w:t>.</w:t>
      </w:r>
    </w:p>
    <w:p w14:paraId="58C8AEFF" w14:textId="77777777" w:rsidR="00920251" w:rsidRDefault="00920251" w:rsidP="00920251">
      <w:pPr>
        <w:pStyle w:val="Heading5"/>
      </w:pPr>
      <w:r>
        <w:t xml:space="preserve">4. </w:t>
      </w:r>
      <w:r w:rsidR="002329A0" w:rsidRPr="002329A0">
        <w:t>Save As</w:t>
      </w:r>
      <w:r>
        <w:t xml:space="preserve"> </w:t>
      </w:r>
    </w:p>
    <w:p w14:paraId="226A80B2" w14:textId="4C90598F" w:rsidR="002329A0" w:rsidRDefault="002329A0" w:rsidP="002329A0">
      <w:r>
        <w:t xml:space="preserve">On clicking </w:t>
      </w:r>
      <w:r w:rsidRPr="002329A0">
        <w:rPr>
          <w:b/>
          <w:bCs/>
        </w:rPr>
        <w:t xml:space="preserve">Save As, </w:t>
      </w:r>
      <w:r>
        <w:t>a new dataset (with the changes applied) will get saved. This dataset will be available for selection in the Create Dataset page</w:t>
      </w:r>
    </w:p>
    <w:p w14:paraId="6AD800CE" w14:textId="77777777" w:rsidR="002329A0" w:rsidRDefault="002329A0" w:rsidP="0041093D">
      <w:pPr>
        <w:pStyle w:val="ListParagraph"/>
      </w:pPr>
      <w:r w:rsidRPr="002B7AB5">
        <w:rPr>
          <w:b/>
          <w:bCs/>
        </w:rPr>
        <w:t>Public/Private</w:t>
      </w:r>
      <w:r>
        <w:t xml:space="preserve"> – After clicking </w:t>
      </w:r>
      <w:r w:rsidRPr="00E05CE8">
        <w:rPr>
          <w:b/>
          <w:bCs/>
        </w:rPr>
        <w:t>Save As</w:t>
      </w:r>
      <w:r>
        <w:t>, user can choose to keep the dataset public or Private.</w:t>
      </w:r>
    </w:p>
    <w:p w14:paraId="7BA3DE5C" w14:textId="77777777" w:rsidR="002329A0" w:rsidRDefault="002329A0" w:rsidP="0041093D">
      <w:pPr>
        <w:pStyle w:val="ListParagraph"/>
      </w:pPr>
      <w:r>
        <w:rPr>
          <w:b/>
          <w:bCs/>
        </w:rPr>
        <w:t xml:space="preserve">Dataset Name and Description </w:t>
      </w:r>
      <w:r>
        <w:t>– While saving the changes as a new dataset, it is mandatory to provide the name and description of the dataset.</w:t>
      </w:r>
    </w:p>
    <w:p w14:paraId="5896759E" w14:textId="77777777" w:rsidR="002329A0" w:rsidRPr="007C2BD8" w:rsidRDefault="002329A0" w:rsidP="002329A0">
      <w:pPr>
        <w:ind w:left="360"/>
        <w:rPr>
          <w:b/>
          <w:bCs/>
        </w:rPr>
      </w:pPr>
      <w:r w:rsidRPr="007C2BD8">
        <w:rPr>
          <w:b/>
          <w:bCs/>
        </w:rPr>
        <w:t xml:space="preserve">Example - </w:t>
      </w:r>
    </w:p>
    <w:p w14:paraId="1F2B1487" w14:textId="77777777" w:rsidR="002329A0" w:rsidRDefault="002329A0" w:rsidP="00632111">
      <w:pPr>
        <w:ind w:left="720" w:hanging="360"/>
      </w:pPr>
      <w:r w:rsidRPr="00632111">
        <w:rPr>
          <w:b/>
          <w:bCs/>
        </w:rPr>
        <w:t>Save</w:t>
      </w:r>
      <w:r w:rsidRPr="007C2BD8">
        <w:t xml:space="preserve"> – </w:t>
      </w:r>
    </w:p>
    <w:p w14:paraId="52BF489F" w14:textId="77777777" w:rsidR="002329A0" w:rsidRPr="007C2BD8" w:rsidRDefault="002329A0" w:rsidP="0041093D">
      <w:pPr>
        <w:pStyle w:val="ListParagraph"/>
        <w:rPr>
          <w:b/>
          <w:bCs/>
        </w:rPr>
      </w:pPr>
      <w:r>
        <w:t>User has used dataset ID 1 for Project 1</w:t>
      </w:r>
    </w:p>
    <w:p w14:paraId="0F51E3D7" w14:textId="4694B8C2" w:rsidR="002329A0" w:rsidRPr="007C2BD8" w:rsidRDefault="002329A0" w:rsidP="0041093D">
      <w:pPr>
        <w:pStyle w:val="ListParagraph"/>
        <w:rPr>
          <w:b/>
          <w:bCs/>
        </w:rPr>
      </w:pPr>
      <w:r>
        <w:t>Applied some transformations (changed the column name</w:t>
      </w:r>
      <w:r w:rsidR="00920251">
        <w:t xml:space="preserve"> in Schema Mapping</w:t>
      </w:r>
      <w:r>
        <w:t>) and clicked Save</w:t>
      </w:r>
    </w:p>
    <w:p w14:paraId="539E6E0B" w14:textId="0AC1CC6B" w:rsidR="002329A0" w:rsidRPr="007C2BD8" w:rsidRDefault="002329A0" w:rsidP="0041093D">
      <w:pPr>
        <w:pStyle w:val="ListParagraph"/>
        <w:rPr>
          <w:b/>
          <w:bCs/>
        </w:rPr>
      </w:pPr>
      <w:r>
        <w:t xml:space="preserve">Column name will get updated in table as a new dataset ID </w:t>
      </w:r>
      <w:r w:rsidR="003565DC">
        <w:t>2</w:t>
      </w:r>
      <w:r>
        <w:t xml:space="preserve">. This dataset will get associated with Project 1 </w:t>
      </w:r>
    </w:p>
    <w:p w14:paraId="7FF08C03" w14:textId="77777777" w:rsidR="002329A0" w:rsidRPr="00632111" w:rsidRDefault="002329A0" w:rsidP="00632111">
      <w:pPr>
        <w:ind w:left="360"/>
        <w:rPr>
          <w:b/>
          <w:bCs/>
        </w:rPr>
      </w:pPr>
      <w:r w:rsidRPr="00632111">
        <w:rPr>
          <w:b/>
          <w:bCs/>
        </w:rPr>
        <w:t>Save As-</w:t>
      </w:r>
    </w:p>
    <w:p w14:paraId="4A383E22" w14:textId="77777777" w:rsidR="002329A0" w:rsidRPr="007C2BD8" w:rsidRDefault="002329A0" w:rsidP="0041093D">
      <w:pPr>
        <w:pStyle w:val="ListParagraph"/>
        <w:rPr>
          <w:b/>
          <w:bCs/>
        </w:rPr>
      </w:pPr>
      <w:r>
        <w:t>User has used dataset ID 1 for project 1</w:t>
      </w:r>
    </w:p>
    <w:p w14:paraId="6AB47FAE" w14:textId="689064CD" w:rsidR="002329A0" w:rsidRPr="007C2BD8" w:rsidRDefault="002329A0" w:rsidP="0041093D">
      <w:pPr>
        <w:pStyle w:val="ListParagraph"/>
        <w:rPr>
          <w:b/>
          <w:bCs/>
        </w:rPr>
      </w:pPr>
      <w:r>
        <w:t>Applied some transformation (changed the column name</w:t>
      </w:r>
      <w:r w:rsidR="00920251">
        <w:t xml:space="preserve"> in Schema Mapping</w:t>
      </w:r>
      <w:r>
        <w:t xml:space="preserve">) and clicked Save </w:t>
      </w:r>
    </w:p>
    <w:p w14:paraId="4E6133F6" w14:textId="74B8A329" w:rsidR="00920251" w:rsidRPr="00920251" w:rsidRDefault="00920251" w:rsidP="0041093D">
      <w:pPr>
        <w:pStyle w:val="ListParagraph"/>
        <w:rPr>
          <w:b/>
          <w:bCs/>
        </w:rPr>
      </w:pPr>
      <w:r>
        <w:t xml:space="preserve">Column name will get updated in table as a new dataset ID </w:t>
      </w:r>
      <w:r w:rsidR="003565DC">
        <w:t>2</w:t>
      </w:r>
      <w:r>
        <w:t>. This dataset will get associated with Project</w:t>
      </w:r>
    </w:p>
    <w:p w14:paraId="208DA3C5" w14:textId="0926559B" w:rsidR="00920251" w:rsidRPr="00920251" w:rsidRDefault="00920251" w:rsidP="0041093D">
      <w:pPr>
        <w:pStyle w:val="ListParagraph"/>
      </w:pPr>
      <w:r w:rsidRPr="00920251">
        <w:t xml:space="preserve">User </w:t>
      </w:r>
      <w:r>
        <w:t>has applied some cleanup activities in the Data Cle</w:t>
      </w:r>
      <w:r w:rsidR="003565DC">
        <w:t>an-</w:t>
      </w:r>
      <w:r>
        <w:t>up page and clicked Save. The changes will get updated in the Dataset I</w:t>
      </w:r>
      <w:r w:rsidR="003565DC">
        <w:t>D</w:t>
      </w:r>
      <w:r>
        <w:t xml:space="preserve"> </w:t>
      </w:r>
      <w:r w:rsidR="003565DC">
        <w:t>2</w:t>
      </w:r>
      <w:r>
        <w:t xml:space="preserve"> and </w:t>
      </w:r>
      <w:r w:rsidR="003565DC">
        <w:t>this dataset will be associated with Project</w:t>
      </w:r>
    </w:p>
    <w:p w14:paraId="2993348B" w14:textId="6E9ACD82" w:rsidR="002329A0" w:rsidRPr="003565DC" w:rsidRDefault="003565DC" w:rsidP="0041093D">
      <w:pPr>
        <w:pStyle w:val="ListParagraph"/>
        <w:rPr>
          <w:b/>
          <w:bCs/>
        </w:rPr>
      </w:pPr>
      <w:r w:rsidRPr="00920251">
        <w:t xml:space="preserve">User </w:t>
      </w:r>
      <w:r>
        <w:t>has applied some cleanup activities in the Data Clean-up page and clicked Save</w:t>
      </w:r>
      <w:r>
        <w:t xml:space="preserve"> As</w:t>
      </w:r>
      <w:r>
        <w:t xml:space="preserve">. The changes will get updated in the </w:t>
      </w:r>
      <w:r>
        <w:t xml:space="preserve">new </w:t>
      </w:r>
      <w:r>
        <w:t xml:space="preserve">Dataset ID </w:t>
      </w:r>
      <w:r>
        <w:t>3</w:t>
      </w:r>
    </w:p>
    <w:p w14:paraId="0F53756B" w14:textId="7F86D6D9" w:rsidR="002329A0" w:rsidRPr="007C2BD8" w:rsidRDefault="002329A0" w:rsidP="0041093D">
      <w:pPr>
        <w:pStyle w:val="ListParagraph"/>
        <w:rPr>
          <w:b/>
          <w:bCs/>
        </w:rPr>
      </w:pPr>
      <w:r>
        <w:lastRenderedPageBreak/>
        <w:t xml:space="preserve">Dataset ID </w:t>
      </w:r>
      <w:r w:rsidR="003565DC">
        <w:t>3</w:t>
      </w:r>
      <w:r>
        <w:t xml:space="preserve"> will get associated with Project 1</w:t>
      </w:r>
      <w:r w:rsidR="003565DC">
        <w:t xml:space="preserve"> and will be available in dataset master for selection</w:t>
      </w:r>
    </w:p>
    <w:p w14:paraId="18F35904" w14:textId="77777777" w:rsidR="002329A0" w:rsidRDefault="002329A0" w:rsidP="002329A0">
      <w:r w:rsidRPr="00A228C6">
        <w:rPr>
          <w:b/>
          <w:bCs/>
        </w:rPr>
        <w:t>Note</w:t>
      </w:r>
      <w:r>
        <w:t xml:space="preserve"> – Whenever user clicks </w:t>
      </w:r>
      <w:r w:rsidRPr="00E05CE8">
        <w:rPr>
          <w:b/>
          <w:bCs/>
        </w:rPr>
        <w:t>Save</w:t>
      </w:r>
      <w:r>
        <w:t xml:space="preserve"> or </w:t>
      </w:r>
      <w:r w:rsidRPr="00E05CE8">
        <w:rPr>
          <w:b/>
          <w:bCs/>
        </w:rPr>
        <w:t>Save As</w:t>
      </w:r>
      <w:r>
        <w:t xml:space="preserve"> the project and dataset relationship gets re-associated</w:t>
      </w:r>
    </w:p>
    <w:p w14:paraId="5342993F" w14:textId="77777777" w:rsidR="003565DC" w:rsidRDefault="003565DC" w:rsidP="003565DC">
      <w:pPr>
        <w:pStyle w:val="Heading5"/>
      </w:pPr>
      <w:r>
        <w:t xml:space="preserve">5. </w:t>
      </w:r>
      <w:r w:rsidR="00BE0DF2" w:rsidRPr="00BE0DF2">
        <w:t>Reset</w:t>
      </w:r>
    </w:p>
    <w:p w14:paraId="0FBF3B9F" w14:textId="3CFDE8F2" w:rsidR="00BE0DF2" w:rsidRDefault="00BE0DF2" w:rsidP="00BE0DF2"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  <w:r w:rsidR="008B6DDA">
        <w:t>.</w:t>
      </w:r>
    </w:p>
    <w:p w14:paraId="73DE5B56" w14:textId="66EE403A" w:rsidR="003565DC" w:rsidRDefault="003565DC" w:rsidP="003565DC">
      <w:pPr>
        <w:pStyle w:val="Heading5"/>
      </w:pPr>
      <w:r>
        <w:t>6. Modelling</w:t>
      </w:r>
    </w:p>
    <w:p w14:paraId="5D22D433" w14:textId="26B781AF" w:rsidR="003565DC" w:rsidRPr="003565DC" w:rsidRDefault="003565DC" w:rsidP="003565DC">
      <w:r>
        <w:t xml:space="preserve">After performing the clean-up activities, user can click </w:t>
      </w:r>
      <w:r w:rsidRPr="003565DC">
        <w:rPr>
          <w:b/>
          <w:bCs/>
        </w:rPr>
        <w:t>Modelling</w:t>
      </w:r>
      <w:r>
        <w:t xml:space="preserve"> to go to the modelling page.</w:t>
      </w:r>
    </w:p>
    <w:p w14:paraId="187DE015" w14:textId="2E50E9F8" w:rsidR="00F3799E" w:rsidRDefault="00F3799E" w:rsidP="00F3799E">
      <w:pPr>
        <w:pStyle w:val="Heading4"/>
      </w:pPr>
      <w:r>
        <w:t>Validations</w:t>
      </w:r>
    </w:p>
    <w:p w14:paraId="712CAAE1" w14:textId="468A0BB9" w:rsidR="00F3799E" w:rsidRDefault="00F3799E" w:rsidP="0041093D">
      <w:pPr>
        <w:pStyle w:val="ListParagraph"/>
      </w:pPr>
      <w:r>
        <w:t>Multiple columns can be selected to apply Data clean-up options</w:t>
      </w:r>
    </w:p>
    <w:p w14:paraId="38F0A3A8" w14:textId="4DAA8216" w:rsidR="006B10DE" w:rsidRDefault="006B10DE" w:rsidP="0041093D">
      <w:pPr>
        <w:pStyle w:val="ListParagraph"/>
      </w:pPr>
      <w:r>
        <w:t>On selecting multiple columns, only common clean-up</w:t>
      </w:r>
      <w:r w:rsidR="00EE4AD8">
        <w:t xml:space="preserve"> </w:t>
      </w:r>
      <w:r>
        <w:t xml:space="preserve">operations </w:t>
      </w:r>
      <w:r w:rsidR="00EE4AD8">
        <w:t xml:space="preserve">(which are applicable to all the selected columns) </w:t>
      </w:r>
      <w:r>
        <w:t>will be shown on screen</w:t>
      </w:r>
    </w:p>
    <w:p w14:paraId="362F1439" w14:textId="67A71FC8" w:rsidR="00F3799E" w:rsidRDefault="00F3799E" w:rsidP="0041093D">
      <w:pPr>
        <w:pStyle w:val="ListParagraph"/>
      </w:pPr>
      <w:r>
        <w:t xml:space="preserve">Once the cleanup criteria are selected and user has clicked </w:t>
      </w:r>
      <w:r w:rsidR="006B10DE">
        <w:rPr>
          <w:b/>
          <w:bCs/>
        </w:rPr>
        <w:t>Save</w:t>
      </w:r>
      <w:r>
        <w:t xml:space="preserve">, user should be able to reselect the columns and change the options </w:t>
      </w:r>
    </w:p>
    <w:p w14:paraId="6A8F7C5E" w14:textId="3E83864D" w:rsidR="00CA2DA9" w:rsidRDefault="00CA2DA9" w:rsidP="0041093D">
      <w:pPr>
        <w:pStyle w:val="ListParagraph"/>
      </w:pPr>
      <w:r>
        <w:t>The data cleanup options will get change</w:t>
      </w:r>
      <w:r w:rsidR="006B10DE">
        <w:t>d</w:t>
      </w:r>
      <w:r>
        <w:t xml:space="preserve"> based on the type of column selected. The set of cleanup activities will differ for Numerical and Categorical column type.</w:t>
      </w:r>
    </w:p>
    <w:p w14:paraId="56C42032" w14:textId="508A8E36" w:rsidR="006B10DE" w:rsidRDefault="006B10DE" w:rsidP="0041093D">
      <w:pPr>
        <w:pStyle w:val="ListParagraph"/>
      </w:pPr>
      <w:r>
        <w:t>On clicking the operations, it will show up in the handling section</w:t>
      </w:r>
    </w:p>
    <w:p w14:paraId="6E7E7B77" w14:textId="0DA2B650" w:rsidR="006B10DE" w:rsidRDefault="006B10DE" w:rsidP="0041093D">
      <w:pPr>
        <w:pStyle w:val="ListParagraph"/>
      </w:pPr>
      <w:r>
        <w:t>On clicking save, the selected operations will get applied on the columns, and will no longer show in handling section.</w:t>
      </w:r>
    </w:p>
    <w:p w14:paraId="3638D19C" w14:textId="2AF84CE4" w:rsidR="006B10DE" w:rsidRDefault="006B10DE" w:rsidP="0041093D">
      <w:pPr>
        <w:pStyle w:val="ListParagraph"/>
      </w:pPr>
      <w:r>
        <w:t>On clicking save as, the selected operations will get applied on the columns, and will no longer show in handling section, and a new dataset will be saved. Here, user will have to provide the new name and description to the dataset</w:t>
      </w:r>
    </w:p>
    <w:p w14:paraId="12AA944F" w14:textId="7D21487E" w:rsidR="006B10DE" w:rsidRDefault="006B10DE" w:rsidP="0041093D">
      <w:pPr>
        <w:pStyle w:val="ListParagraph"/>
      </w:pPr>
      <w:r>
        <w:t>Reset button will be enable</w:t>
      </w:r>
      <w:r w:rsidR="00074FCA">
        <w:t>d</w:t>
      </w:r>
      <w:r>
        <w:t xml:space="preserve"> prior to save/save as. On clicking Reset, the selection operations will get removed from the handling section.</w:t>
      </w:r>
    </w:p>
    <w:p w14:paraId="6B5F1147" w14:textId="45E43BB2" w:rsidR="006B10DE" w:rsidRDefault="006B10DE" w:rsidP="0041093D">
      <w:pPr>
        <w:pStyle w:val="ListParagraph"/>
      </w:pPr>
      <w:r>
        <w:t>Activities timeline will show the list</w:t>
      </w:r>
      <w:r w:rsidR="007012F1">
        <w:t xml:space="preserve"> of the operation as it gets completed in the backend</w:t>
      </w:r>
    </w:p>
    <w:p w14:paraId="0C89E1B6" w14:textId="5053A6BF" w:rsidR="005A370A" w:rsidRDefault="005A370A" w:rsidP="0041093D">
      <w:pPr>
        <w:pStyle w:val="ListParagraph"/>
      </w:pPr>
      <w:r>
        <w:t xml:space="preserve">Modelling button will remain disabled when the cleanup operations are </w:t>
      </w:r>
      <w:r w:rsidR="005175B5">
        <w:t xml:space="preserve">being </w:t>
      </w:r>
      <w:r>
        <w:t>performed in the backend</w:t>
      </w:r>
    </w:p>
    <w:p w14:paraId="78FE413B" w14:textId="5241209B" w:rsidR="005A370A" w:rsidRDefault="005175B5" w:rsidP="0041093D">
      <w:pPr>
        <w:pStyle w:val="ListParagraph"/>
      </w:pPr>
      <w:r>
        <w:t xml:space="preserve">When the cleanup operations get applied, application will show a flash message </w:t>
      </w:r>
      <w:r w:rsidR="00632111">
        <w:t>stating</w:t>
      </w:r>
      <w:r>
        <w:t xml:space="preserve"> “</w:t>
      </w:r>
      <w:r w:rsidR="00632111">
        <w:t xml:space="preserve">Dataset </w:t>
      </w:r>
      <w:r>
        <w:t>saved</w:t>
      </w:r>
      <w:r w:rsidR="00A87449">
        <w:t xml:space="preserve"> successfully</w:t>
      </w:r>
      <w:r>
        <w:t>”</w:t>
      </w:r>
    </w:p>
    <w:p w14:paraId="511B826A" w14:textId="2A5120BD" w:rsidR="00AF05B6" w:rsidRDefault="00145C8C" w:rsidP="00AF05B6">
      <w:pPr>
        <w:keepNext/>
      </w:pPr>
      <w:r>
        <w:rPr>
          <w:noProof/>
        </w:rPr>
        <w:lastRenderedPageBreak/>
        <w:drawing>
          <wp:inline distT="0" distB="0" distL="0" distR="0" wp14:anchorId="0561C2EA" wp14:editId="5CA7ECF9">
            <wp:extent cx="5731510" cy="28009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B2A" w14:textId="52F81C0B" w:rsidR="00114DC0" w:rsidRDefault="00AF05B6" w:rsidP="00AF05B6">
      <w:pPr>
        <w:pStyle w:val="Caption"/>
        <w:rPr>
          <w:noProof/>
        </w:rPr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13</w:t>
      </w:r>
      <w:r w:rsidR="003C4142">
        <w:rPr>
          <w:noProof/>
        </w:rPr>
        <w:fldChar w:fldCharType="end"/>
      </w:r>
      <w:r>
        <w:t xml:space="preserve">: Data Clean-up </w:t>
      </w:r>
      <w:r>
        <w:rPr>
          <w:noProof/>
        </w:rPr>
        <w:t>Page Mock-up</w:t>
      </w:r>
    </w:p>
    <w:p w14:paraId="449E4173" w14:textId="31516468" w:rsidR="00C73A49" w:rsidRDefault="00C73A49" w:rsidP="006B64A4">
      <w:pPr>
        <w:pStyle w:val="Heading2"/>
      </w:pPr>
      <w:bookmarkStart w:id="44" w:name="_Toc64656353"/>
      <w:r>
        <w:t>Data Modelling</w:t>
      </w:r>
      <w:bookmarkEnd w:id="44"/>
    </w:p>
    <w:p w14:paraId="1A85A919" w14:textId="69AB6830" w:rsidR="00C73A49" w:rsidRDefault="00A02A55" w:rsidP="00A02A55">
      <w:pPr>
        <w:pStyle w:val="Heading3"/>
      </w:pPr>
      <w:bookmarkStart w:id="45" w:name="_Toc64656354"/>
      <w:r>
        <w:t>Modelling Type</w:t>
      </w:r>
      <w:bookmarkEnd w:id="45"/>
    </w:p>
    <w:p w14:paraId="6FC8FA3D" w14:textId="30486AA8" w:rsidR="00A02A55" w:rsidRDefault="00A02A55" w:rsidP="00A02A55">
      <w:r>
        <w:t>This page shows the Project Name, Dataset Name, Target columns and let user select the type of modelling: Auto or Manual</w:t>
      </w:r>
    </w:p>
    <w:p w14:paraId="653088CB" w14:textId="5B61938E" w:rsidR="00A02A55" w:rsidRDefault="00A02A55" w:rsidP="00A02A55">
      <w:pPr>
        <w:pStyle w:val="Heading4"/>
      </w:pPr>
      <w:r>
        <w:t>User Action</w:t>
      </w:r>
    </w:p>
    <w:p w14:paraId="4966A619" w14:textId="1B083A69" w:rsidR="00A02A55" w:rsidRDefault="00A02A55" w:rsidP="00A02A55">
      <w:pPr>
        <w:pStyle w:val="Heading5"/>
      </w:pPr>
      <w:r>
        <w:t>1. Select Modelling Type</w:t>
      </w:r>
    </w:p>
    <w:p w14:paraId="25B57CD4" w14:textId="124418A2" w:rsidR="00A02A55" w:rsidRDefault="00A02A55" w:rsidP="00A02A55">
      <w:r>
        <w:t>User can select either Auto or Manual mode for the Modelling.</w:t>
      </w:r>
    </w:p>
    <w:p w14:paraId="61865970" w14:textId="0DF3B95A" w:rsidR="00A02A55" w:rsidRDefault="00A02A55" w:rsidP="00A02A55">
      <w:pPr>
        <w:pStyle w:val="Heading5"/>
      </w:pPr>
      <w:r>
        <w:t>2. Start/Stop modelling</w:t>
      </w:r>
    </w:p>
    <w:p w14:paraId="5A1A5895" w14:textId="2DD9C5FB" w:rsidR="00A02A55" w:rsidRDefault="00A02A55" w:rsidP="00A02A55">
      <w:r>
        <w:t>Once the user selects the modelling type, he can click this button to start the modelling.</w:t>
      </w:r>
    </w:p>
    <w:p w14:paraId="168D07E0" w14:textId="1F0A9E7E" w:rsidR="00A02A55" w:rsidRDefault="00A02A55" w:rsidP="00A02A55">
      <w:r>
        <w:t>Once the modelling is started, this button will show the option to Stop the modelling.</w:t>
      </w:r>
    </w:p>
    <w:p w14:paraId="756EF9D3" w14:textId="174CC3C1" w:rsidR="00A73E05" w:rsidRDefault="003C0703" w:rsidP="003C0703">
      <w:pPr>
        <w:pStyle w:val="Heading5"/>
      </w:pPr>
      <w:r>
        <w:t>3. Create Experiment</w:t>
      </w:r>
    </w:p>
    <w:p w14:paraId="76FE9156" w14:textId="510B1CCF" w:rsidR="003C0703" w:rsidRPr="003C0703" w:rsidRDefault="003C0703" w:rsidP="003C0703">
      <w:r>
        <w:t>On clicking Start button, user will need to create experiment by providing Name and Description.</w:t>
      </w:r>
    </w:p>
    <w:p w14:paraId="21EFFD28" w14:textId="4A379580" w:rsidR="00764AF5" w:rsidRDefault="00764AF5" w:rsidP="00764AF5">
      <w:pPr>
        <w:pStyle w:val="Heading4"/>
      </w:pPr>
      <w:r>
        <w:lastRenderedPageBreak/>
        <w:t>Validations</w:t>
      </w:r>
    </w:p>
    <w:p w14:paraId="516F1C00" w14:textId="0D4B5C2C" w:rsidR="00764AF5" w:rsidRDefault="00764AF5" w:rsidP="0041093D">
      <w:pPr>
        <w:pStyle w:val="ListParagraph"/>
      </w:pPr>
      <w:r>
        <w:t xml:space="preserve">User can only select </w:t>
      </w:r>
      <w:r w:rsidR="008044B0">
        <w:t>one of the modelling types (Auto or Manual) at a time</w:t>
      </w:r>
    </w:p>
    <w:p w14:paraId="1F1BAD6C" w14:textId="06C0C1BB" w:rsidR="00632111" w:rsidRPr="00764AF5" w:rsidRDefault="00632111" w:rsidP="0041093D">
      <w:pPr>
        <w:pStyle w:val="ListParagraph"/>
      </w:pPr>
      <w:r>
        <w:t>When the model training gets completed, application should show a flash message stating “Modelling of project ABC has been completed successfully”</w:t>
      </w:r>
    </w:p>
    <w:p w14:paraId="78211B03" w14:textId="626CD939" w:rsidR="00A02A55" w:rsidRDefault="00A73E05" w:rsidP="00A02A55">
      <w:pPr>
        <w:keepNext/>
      </w:pPr>
      <w:r>
        <w:rPr>
          <w:noProof/>
        </w:rPr>
        <w:drawing>
          <wp:inline distT="0" distB="0" distL="0" distR="0" wp14:anchorId="3710F78B" wp14:editId="694534E2">
            <wp:extent cx="5731510" cy="2774315"/>
            <wp:effectExtent l="19050" t="19050" r="2159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BF8B" w14:textId="7D8A5BDD" w:rsidR="00A02A55" w:rsidRDefault="00A02A55" w:rsidP="00A02A55">
      <w:pPr>
        <w:pStyle w:val="Caption"/>
        <w:rPr>
          <w:noProof/>
        </w:rPr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14</w:t>
      </w:r>
      <w:r w:rsidR="003C4142">
        <w:rPr>
          <w:noProof/>
        </w:rPr>
        <w:fldChar w:fldCharType="end"/>
      </w:r>
      <w:r>
        <w:t>: Modelling Type</w:t>
      </w:r>
      <w:r>
        <w:rPr>
          <w:noProof/>
        </w:rPr>
        <w:t xml:space="preserve"> Mock-up</w:t>
      </w:r>
    </w:p>
    <w:p w14:paraId="4CB79CAC" w14:textId="5CB30BCD" w:rsidR="008044B0" w:rsidRDefault="008044B0" w:rsidP="008044B0">
      <w:pPr>
        <w:pStyle w:val="Heading3"/>
      </w:pPr>
      <w:bookmarkStart w:id="46" w:name="_Toc64656355"/>
      <w:r>
        <w:t>Auto Modelling</w:t>
      </w:r>
      <w:bookmarkEnd w:id="46"/>
    </w:p>
    <w:p w14:paraId="5BD89428" w14:textId="7233BA18" w:rsidR="008044B0" w:rsidRDefault="008044B0" w:rsidP="008044B0">
      <w:r>
        <w:t xml:space="preserve">When the user selects auto modelling, application run the algorithm and shows </w:t>
      </w:r>
      <w:r w:rsidR="003C0703">
        <w:t>the list of experiment. Following details are shown</w:t>
      </w:r>
      <w:r>
        <w:t>-</w:t>
      </w:r>
    </w:p>
    <w:p w14:paraId="7A8D6057" w14:textId="407CBE2A" w:rsidR="008044B0" w:rsidRDefault="003C0703" w:rsidP="0041093D">
      <w:pPr>
        <w:pStyle w:val="ListParagraph"/>
      </w:pPr>
      <w:r>
        <w:t>Experiment Name</w:t>
      </w:r>
      <w:r w:rsidR="007E1EBB">
        <w:t xml:space="preserve"> – On clicking the experiment name, Experiment Details window will open showing following details-</w:t>
      </w:r>
    </w:p>
    <w:p w14:paraId="45020C85" w14:textId="77777777" w:rsidR="007E1EBB" w:rsidRDefault="007E1EBB" w:rsidP="0041093D">
      <w:pPr>
        <w:pStyle w:val="ListParagraph"/>
      </w:pPr>
      <w:hyperlink w:anchor="LearningCurves" w:history="1">
        <w:r w:rsidRPr="00EB0BB1">
          <w:rPr>
            <w:rStyle w:val="Hyperlink"/>
            <w:sz w:val="22"/>
          </w:rPr>
          <w:t>Learning curves</w:t>
        </w:r>
      </w:hyperlink>
    </w:p>
    <w:p w14:paraId="7AA72FC4" w14:textId="77777777" w:rsidR="007E1EBB" w:rsidRDefault="007E1EBB" w:rsidP="0041093D">
      <w:pPr>
        <w:pStyle w:val="ListParagraph"/>
      </w:pPr>
      <w:hyperlink w:anchor="FeatureImportance" w:history="1">
        <w:r w:rsidRPr="00EB0BB1">
          <w:rPr>
            <w:rStyle w:val="Hyperlink"/>
            <w:sz w:val="22"/>
          </w:rPr>
          <w:t>Feature Importance</w:t>
        </w:r>
      </w:hyperlink>
    </w:p>
    <w:p w14:paraId="7AE07028" w14:textId="77777777" w:rsidR="007E1EBB" w:rsidRDefault="007E1EBB" w:rsidP="0041093D">
      <w:pPr>
        <w:pStyle w:val="ListParagraph"/>
      </w:pPr>
      <w:hyperlink w:anchor="PerformanceMetrics" w:history="1">
        <w:r w:rsidRPr="00EB0BB1">
          <w:rPr>
            <w:rStyle w:val="Hyperlink"/>
            <w:sz w:val="22"/>
          </w:rPr>
          <w:t>Performance Metrics</w:t>
        </w:r>
      </w:hyperlink>
    </w:p>
    <w:p w14:paraId="0F3B9569" w14:textId="77777777" w:rsidR="007E1EBB" w:rsidRDefault="007E1EBB" w:rsidP="0041093D">
      <w:pPr>
        <w:pStyle w:val="ListParagraph"/>
      </w:pPr>
      <w:hyperlink w:anchor="ModelSummary" w:history="1">
        <w:r w:rsidRPr="00EB0BB1">
          <w:rPr>
            <w:rStyle w:val="Hyperlink"/>
            <w:sz w:val="22"/>
          </w:rPr>
          <w:t>Model Summary</w:t>
        </w:r>
      </w:hyperlink>
    </w:p>
    <w:p w14:paraId="7BDF9FC1" w14:textId="77777777" w:rsidR="007E1EBB" w:rsidRDefault="007E1EBB" w:rsidP="0041093D">
      <w:pPr>
        <w:pStyle w:val="ListParagraph"/>
      </w:pPr>
      <w:hyperlink w:anchor="ActualVsPrediction" w:history="1">
        <w:r w:rsidRPr="00EB0BB1">
          <w:rPr>
            <w:rStyle w:val="Hyperlink"/>
            <w:sz w:val="22"/>
          </w:rPr>
          <w:t>Actual Vs Prediction</w:t>
        </w:r>
      </w:hyperlink>
    </w:p>
    <w:p w14:paraId="46355546" w14:textId="682B8419" w:rsidR="003C0703" w:rsidRDefault="003C0703" w:rsidP="0041093D">
      <w:pPr>
        <w:pStyle w:val="ListParagraph"/>
      </w:pPr>
      <w:r>
        <w:t>Model Name</w:t>
      </w:r>
    </w:p>
    <w:p w14:paraId="68779E87" w14:textId="418A3D92" w:rsidR="003C0703" w:rsidRDefault="003C0703" w:rsidP="0041093D">
      <w:pPr>
        <w:pStyle w:val="ListParagraph"/>
      </w:pPr>
      <w:r>
        <w:t>Dataset Name</w:t>
      </w:r>
    </w:p>
    <w:p w14:paraId="6F68D830" w14:textId="4BDCFB90" w:rsidR="003C0703" w:rsidRDefault="003C0703" w:rsidP="0041093D">
      <w:pPr>
        <w:pStyle w:val="ListParagraph"/>
      </w:pPr>
      <w:r>
        <w:t>Modelling Type</w:t>
      </w:r>
      <w:r w:rsidR="007E1EBB">
        <w:t xml:space="preserve"> – Auto or Manual</w:t>
      </w:r>
    </w:p>
    <w:p w14:paraId="73C7C0C2" w14:textId="6920832B" w:rsidR="003C0703" w:rsidRDefault="003C0703" w:rsidP="0041093D">
      <w:pPr>
        <w:pStyle w:val="ListParagraph"/>
      </w:pPr>
      <w:r>
        <w:t>Status – Running, Completed, Abort</w:t>
      </w:r>
      <w:r w:rsidR="007E1EBB">
        <w:t>ed</w:t>
      </w:r>
    </w:p>
    <w:p w14:paraId="5DF0A3F1" w14:textId="77777777" w:rsidR="003C0703" w:rsidRDefault="003C0703" w:rsidP="0041093D">
      <w:pPr>
        <w:pStyle w:val="ListParagraph"/>
      </w:pPr>
      <w:r>
        <w:t>Cross Validation Score – This is the combined score of K fold (K fold will be by default 5 for auto modelling)</w:t>
      </w:r>
    </w:p>
    <w:p w14:paraId="73CE4D1C" w14:textId="77777777" w:rsidR="003C0703" w:rsidRDefault="003C0703" w:rsidP="0041093D">
      <w:pPr>
        <w:pStyle w:val="ListParagraph"/>
      </w:pPr>
      <w:r>
        <w:lastRenderedPageBreak/>
        <w:t>Holdout Score – This will be by default set as 80:20 (80 is for training and 20 is for testing) for auto modelling</w:t>
      </w:r>
    </w:p>
    <w:p w14:paraId="2E4C49B9" w14:textId="088758DD" w:rsidR="003C0703" w:rsidRDefault="007E1EBB" w:rsidP="0041093D">
      <w:pPr>
        <w:pStyle w:val="ListParagraph"/>
      </w:pPr>
      <w:r>
        <w:t>Start Date and time</w:t>
      </w:r>
    </w:p>
    <w:p w14:paraId="4B68C8DD" w14:textId="0CBBC4C3" w:rsidR="00C21B2B" w:rsidRDefault="00CB0578" w:rsidP="00C21B2B">
      <w:r w:rsidRPr="00CB0578">
        <w:rPr>
          <w:b/>
          <w:bCs/>
        </w:rPr>
        <w:t>Note</w:t>
      </w:r>
      <w:r>
        <w:t xml:space="preserve"> – User can choose to see only running or All the experiments by setting up the filer</w:t>
      </w:r>
    </w:p>
    <w:p w14:paraId="01BF5A1A" w14:textId="79A02B26" w:rsidR="00612F8D" w:rsidRDefault="007E1EBB" w:rsidP="009F11C6">
      <w:pPr>
        <w:ind w:left="720"/>
      </w:pPr>
      <w:r>
        <w:rPr>
          <w:noProof/>
        </w:rPr>
        <w:drawing>
          <wp:inline distT="0" distB="0" distL="0" distR="0" wp14:anchorId="10A456DB" wp14:editId="28CB17D6">
            <wp:extent cx="5731510" cy="2926080"/>
            <wp:effectExtent l="19050" t="19050" r="2159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C221B" w14:textId="6AE1FA00" w:rsidR="00612F8D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15</w:t>
      </w:r>
      <w:r w:rsidR="003C4142">
        <w:rPr>
          <w:noProof/>
        </w:rPr>
        <w:fldChar w:fldCharType="end"/>
      </w:r>
      <w:r>
        <w:t>: Auto Modelling Mock-up</w:t>
      </w:r>
    </w:p>
    <w:p w14:paraId="63D960CD" w14:textId="77777777" w:rsidR="004A7A77" w:rsidRDefault="00A8591A" w:rsidP="004A7A77">
      <w:pPr>
        <w:pStyle w:val="Heading4"/>
      </w:pPr>
      <w:bookmarkStart w:id="47" w:name="LearningCurves"/>
      <w:bookmarkEnd w:id="47"/>
      <w:r>
        <w:t>Learning curves</w:t>
      </w:r>
    </w:p>
    <w:p w14:paraId="07EF6B1C" w14:textId="2DB098FA" w:rsidR="00A8591A" w:rsidRDefault="004A7A77" w:rsidP="004A7A77">
      <w:r>
        <w:t>T</w:t>
      </w:r>
      <w:r w:rsidR="00A8591A">
        <w:t>his page shows the graphical representation of model performance</w:t>
      </w:r>
      <w:r>
        <w:t xml:space="preserve"> (Accuracy and LOSS)</w:t>
      </w:r>
    </w:p>
    <w:p w14:paraId="31229577" w14:textId="380A0ADC" w:rsidR="00A8591A" w:rsidRDefault="00A8591A" w:rsidP="0041093D">
      <w:pPr>
        <w:pStyle w:val="ListParagraph"/>
      </w:pPr>
      <w:r>
        <w:t xml:space="preserve">Accuracy </w:t>
      </w:r>
    </w:p>
    <w:p w14:paraId="1BDD5071" w14:textId="1444DEC3" w:rsidR="00A8591A" w:rsidRDefault="00A8591A" w:rsidP="0041093D">
      <w:pPr>
        <w:pStyle w:val="ListParagraph"/>
      </w:pPr>
      <w:r>
        <w:t xml:space="preserve">No. Of Epoch Vs Accuracy – if the model is developed in </w:t>
      </w:r>
      <w:proofErr w:type="spellStart"/>
      <w:r w:rsidRPr="00A8591A">
        <w:rPr>
          <w:b/>
          <w:bCs/>
        </w:rPr>
        <w:t>K</w:t>
      </w:r>
      <w:r>
        <w:rPr>
          <w:b/>
          <w:bCs/>
        </w:rPr>
        <w:t>e</w:t>
      </w:r>
      <w:r w:rsidRPr="00A8591A">
        <w:rPr>
          <w:b/>
          <w:bCs/>
        </w:rPr>
        <w:t>ras</w:t>
      </w:r>
      <w:proofErr w:type="spellEnd"/>
    </w:p>
    <w:p w14:paraId="29C01B41" w14:textId="7CF9BFED" w:rsidR="00A8591A" w:rsidRDefault="00A8591A" w:rsidP="0041093D">
      <w:pPr>
        <w:pStyle w:val="ListParagraph"/>
      </w:pPr>
      <w:r>
        <w:t xml:space="preserve">Size of dataset Vs Accuracy – if the model is developed in </w:t>
      </w:r>
      <w:r w:rsidRPr="00A8591A">
        <w:rPr>
          <w:b/>
          <w:bCs/>
        </w:rPr>
        <w:t>SK learn</w:t>
      </w:r>
    </w:p>
    <w:p w14:paraId="33FC8BD7" w14:textId="799771A4" w:rsidR="00A8591A" w:rsidRDefault="00A8591A" w:rsidP="0041093D">
      <w:pPr>
        <w:pStyle w:val="ListParagraph"/>
      </w:pPr>
      <w:r>
        <w:t>LOSS</w:t>
      </w:r>
    </w:p>
    <w:p w14:paraId="7A8D8AA6" w14:textId="3DE3D7E9" w:rsidR="00A8591A" w:rsidRDefault="00A8591A" w:rsidP="0041093D">
      <w:pPr>
        <w:pStyle w:val="ListParagraph"/>
      </w:pPr>
      <w:r>
        <w:t xml:space="preserve">No. </w:t>
      </w:r>
      <w:r w:rsidR="005F19B4">
        <w:t>o</w:t>
      </w:r>
      <w:r>
        <w:t xml:space="preserve">f Epoch Vs LOSS – if the model is developed in </w:t>
      </w:r>
      <w:proofErr w:type="spellStart"/>
      <w:r w:rsidRPr="00A8591A">
        <w:rPr>
          <w:b/>
          <w:bCs/>
        </w:rPr>
        <w:t>K</w:t>
      </w:r>
      <w:r>
        <w:rPr>
          <w:b/>
          <w:bCs/>
        </w:rPr>
        <w:t>e</w:t>
      </w:r>
      <w:r w:rsidRPr="00A8591A">
        <w:rPr>
          <w:b/>
          <w:bCs/>
        </w:rPr>
        <w:t>ras</w:t>
      </w:r>
      <w:proofErr w:type="spellEnd"/>
    </w:p>
    <w:p w14:paraId="230CF074" w14:textId="1C6A7A8A" w:rsidR="00A8591A" w:rsidRPr="00612F8D" w:rsidRDefault="00A8591A" w:rsidP="0041093D">
      <w:pPr>
        <w:pStyle w:val="ListParagraph"/>
      </w:pPr>
      <w:r>
        <w:t xml:space="preserve">Size of dataset Vs LOSS – if the model is developed in </w:t>
      </w:r>
      <w:r w:rsidRPr="00A8591A">
        <w:rPr>
          <w:b/>
          <w:bCs/>
        </w:rPr>
        <w:t>SK learn</w:t>
      </w:r>
    </w:p>
    <w:p w14:paraId="2C107311" w14:textId="77777777" w:rsidR="00612F8D" w:rsidRDefault="00612F8D" w:rsidP="00612F8D">
      <w:pPr>
        <w:keepNext/>
      </w:pPr>
      <w:r>
        <w:rPr>
          <w:noProof/>
        </w:rPr>
        <w:lastRenderedPageBreak/>
        <w:drawing>
          <wp:inline distT="0" distB="0" distL="0" distR="0" wp14:anchorId="42192F61" wp14:editId="4EBEF166">
            <wp:extent cx="4995045" cy="2355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98" cy="23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7CE" w14:textId="330456D2" w:rsidR="00612F8D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16</w:t>
      </w:r>
      <w:r w:rsidR="003C4142">
        <w:rPr>
          <w:noProof/>
        </w:rPr>
        <w:fldChar w:fldCharType="end"/>
      </w:r>
      <w:r>
        <w:t>: Learning Curve Mock-up</w:t>
      </w:r>
    </w:p>
    <w:p w14:paraId="2479F444" w14:textId="77777777" w:rsidR="004A7A77" w:rsidRDefault="00A00800" w:rsidP="004A7A77">
      <w:pPr>
        <w:pStyle w:val="Heading4"/>
      </w:pPr>
      <w:bookmarkStart w:id="48" w:name="FeatureImportance"/>
      <w:bookmarkEnd w:id="48"/>
      <w:r>
        <w:t>Feature importance</w:t>
      </w:r>
    </w:p>
    <w:p w14:paraId="64A0419C" w14:textId="0E3FA69B" w:rsidR="00A8591A" w:rsidRDefault="00A00800" w:rsidP="00A8591A">
      <w:r>
        <w:t>This page will show the list of features used in modelling in order of their importance.</w:t>
      </w:r>
    </w:p>
    <w:p w14:paraId="3DA9FB33" w14:textId="77777777" w:rsidR="00612F8D" w:rsidRDefault="00612F8D" w:rsidP="00612F8D">
      <w:pPr>
        <w:keepNext/>
      </w:pPr>
      <w:r>
        <w:rPr>
          <w:noProof/>
        </w:rPr>
        <w:drawing>
          <wp:inline distT="0" distB="0" distL="0" distR="0" wp14:anchorId="65FCF9FF" wp14:editId="003DD214">
            <wp:extent cx="5731510" cy="27197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5E6" w14:textId="12A4BF46" w:rsidR="00612F8D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17</w:t>
      </w:r>
      <w:r w:rsidR="003C4142">
        <w:rPr>
          <w:noProof/>
        </w:rPr>
        <w:fldChar w:fldCharType="end"/>
      </w:r>
      <w:r>
        <w:t>: Feature Importance</w:t>
      </w:r>
    </w:p>
    <w:p w14:paraId="33470167" w14:textId="77777777" w:rsidR="004A7A77" w:rsidRDefault="000419B8" w:rsidP="004A7A77">
      <w:pPr>
        <w:pStyle w:val="Heading4"/>
      </w:pPr>
      <w:bookmarkStart w:id="49" w:name="PerformanceMetrics"/>
      <w:bookmarkEnd w:id="49"/>
      <w:r>
        <w:t xml:space="preserve">Performance Metrics </w:t>
      </w:r>
    </w:p>
    <w:p w14:paraId="1BA5EF0D" w14:textId="6761F027" w:rsidR="00A00800" w:rsidRDefault="000419B8" w:rsidP="00A8591A">
      <w:r>
        <w:t xml:space="preserve">This page will show following metrics for the model trained </w:t>
      </w:r>
    </w:p>
    <w:p w14:paraId="2121B815" w14:textId="64F0222C" w:rsidR="000419B8" w:rsidRDefault="000419B8" w:rsidP="0041093D">
      <w:pPr>
        <w:pStyle w:val="ListParagraph"/>
      </w:pPr>
      <w:r>
        <w:t>For regression model-</w:t>
      </w:r>
    </w:p>
    <w:p w14:paraId="6B5BCBE5" w14:textId="79D364C6" w:rsidR="004A7A77" w:rsidRDefault="004A7A77" w:rsidP="0041093D">
      <w:pPr>
        <w:pStyle w:val="ListParagraph"/>
      </w:pPr>
      <w:r>
        <w:t>R2-Score</w:t>
      </w:r>
    </w:p>
    <w:p w14:paraId="219B6C30" w14:textId="1C2A22F5" w:rsidR="004A7A77" w:rsidRDefault="004A7A77" w:rsidP="0041093D">
      <w:pPr>
        <w:pStyle w:val="ListParagraph"/>
      </w:pPr>
      <w:r>
        <w:t>MSE</w:t>
      </w:r>
    </w:p>
    <w:p w14:paraId="5F38DF44" w14:textId="313248F0" w:rsidR="004A7A77" w:rsidRDefault="004A7A77" w:rsidP="0041093D">
      <w:pPr>
        <w:pStyle w:val="ListParagraph"/>
      </w:pPr>
      <w:r>
        <w:t>RMSE</w:t>
      </w:r>
    </w:p>
    <w:p w14:paraId="12BEC769" w14:textId="46285DE6" w:rsidR="004A7A77" w:rsidRDefault="004A7A77" w:rsidP="0041093D">
      <w:pPr>
        <w:pStyle w:val="ListParagraph"/>
      </w:pPr>
      <w:r>
        <w:lastRenderedPageBreak/>
        <w:t>MAE</w:t>
      </w:r>
    </w:p>
    <w:p w14:paraId="21406B1E" w14:textId="6089B67E" w:rsidR="004A7A77" w:rsidRDefault="004A7A77" w:rsidP="0041093D">
      <w:pPr>
        <w:pStyle w:val="ListParagraph"/>
      </w:pPr>
      <w:r>
        <w:t>MAPE</w:t>
      </w:r>
    </w:p>
    <w:p w14:paraId="3B6CC585" w14:textId="06C3EF7D" w:rsidR="000419B8" w:rsidRDefault="000419B8" w:rsidP="0041093D">
      <w:pPr>
        <w:pStyle w:val="ListParagraph"/>
      </w:pPr>
      <w:r>
        <w:t>For Classification model-</w:t>
      </w:r>
    </w:p>
    <w:p w14:paraId="673D5E63" w14:textId="77777777" w:rsidR="004A7A77" w:rsidRDefault="004A7A77" w:rsidP="0041093D">
      <w:pPr>
        <w:pStyle w:val="ListParagraph"/>
      </w:pPr>
      <w:r>
        <w:t>Accuracy</w:t>
      </w:r>
    </w:p>
    <w:p w14:paraId="385AE29E" w14:textId="77777777" w:rsidR="004A7A77" w:rsidRDefault="004A7A77" w:rsidP="0041093D">
      <w:pPr>
        <w:pStyle w:val="ListParagraph"/>
      </w:pPr>
      <w:r>
        <w:t>Precision</w:t>
      </w:r>
    </w:p>
    <w:p w14:paraId="11B49B65" w14:textId="77777777" w:rsidR="004A7A77" w:rsidRDefault="004A7A77" w:rsidP="0041093D">
      <w:pPr>
        <w:pStyle w:val="ListParagraph"/>
      </w:pPr>
      <w:r>
        <w:t>Recall</w:t>
      </w:r>
    </w:p>
    <w:p w14:paraId="58BA3CEB" w14:textId="77777777" w:rsidR="004A7A77" w:rsidRDefault="004A7A77" w:rsidP="0041093D">
      <w:pPr>
        <w:pStyle w:val="ListParagraph"/>
      </w:pPr>
      <w:r>
        <w:t>Confusion Matrix</w:t>
      </w:r>
    </w:p>
    <w:p w14:paraId="7BBFEB4B" w14:textId="77777777" w:rsidR="004A7A77" w:rsidRDefault="004A7A77" w:rsidP="0041093D">
      <w:pPr>
        <w:pStyle w:val="ListParagraph"/>
      </w:pPr>
      <w:r>
        <w:t>AUC – ROC score</w:t>
      </w:r>
    </w:p>
    <w:p w14:paraId="1809F42D" w14:textId="77777777" w:rsidR="00612F8D" w:rsidRDefault="00612F8D" w:rsidP="009F11C6">
      <w:pPr>
        <w:ind w:left="720"/>
      </w:pPr>
      <w:r>
        <w:rPr>
          <w:noProof/>
        </w:rPr>
        <w:drawing>
          <wp:inline distT="0" distB="0" distL="0" distR="0" wp14:anchorId="33D5502E" wp14:editId="665FB19C">
            <wp:extent cx="5731510" cy="27000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3B5E" w14:textId="1BA48055" w:rsidR="004A7A77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18</w:t>
      </w:r>
      <w:r w:rsidR="003C4142">
        <w:rPr>
          <w:noProof/>
        </w:rPr>
        <w:fldChar w:fldCharType="end"/>
      </w:r>
      <w:r>
        <w:t>: Performance Metrics Mock-up</w:t>
      </w:r>
    </w:p>
    <w:p w14:paraId="1DF09FCF" w14:textId="77777777" w:rsidR="001C50B4" w:rsidRDefault="000419B8" w:rsidP="001C50B4">
      <w:pPr>
        <w:pStyle w:val="Heading4"/>
      </w:pPr>
      <w:bookmarkStart w:id="50" w:name="ModelSummary"/>
      <w:bookmarkEnd w:id="50"/>
      <w:r>
        <w:t>Model summary</w:t>
      </w:r>
    </w:p>
    <w:p w14:paraId="41CE7336" w14:textId="5A2AE41A" w:rsidR="000419B8" w:rsidRDefault="001C50B4" w:rsidP="000419B8">
      <w:r>
        <w:t xml:space="preserve">This page </w:t>
      </w:r>
      <w:r w:rsidR="000419B8">
        <w:t xml:space="preserve">shows the detail information of model such as, </w:t>
      </w:r>
      <w:r w:rsidR="00074FCA">
        <w:t xml:space="preserve">Model </w:t>
      </w:r>
      <w:r w:rsidR="000419B8">
        <w:t xml:space="preserve">name, </w:t>
      </w:r>
      <w:r w:rsidR="00074FCA">
        <w:t xml:space="preserve">description, </w:t>
      </w:r>
      <w:r w:rsidR="000419B8">
        <w:t>size, parameters used, etc</w:t>
      </w:r>
    </w:p>
    <w:p w14:paraId="649888CF" w14:textId="77777777" w:rsidR="00612F8D" w:rsidRDefault="00612F8D" w:rsidP="00612F8D">
      <w:pPr>
        <w:keepNext/>
      </w:pPr>
      <w:r>
        <w:rPr>
          <w:noProof/>
        </w:rPr>
        <w:lastRenderedPageBreak/>
        <w:drawing>
          <wp:inline distT="0" distB="0" distL="0" distR="0" wp14:anchorId="7CDED948" wp14:editId="40C68CBB">
            <wp:extent cx="5731510" cy="26968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D90" w14:textId="3A7DADD9" w:rsidR="00612F8D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19</w:t>
      </w:r>
      <w:r w:rsidR="003C4142">
        <w:rPr>
          <w:noProof/>
        </w:rPr>
        <w:fldChar w:fldCharType="end"/>
      </w:r>
      <w:r>
        <w:t>: Model Summary Mock-up</w:t>
      </w:r>
    </w:p>
    <w:p w14:paraId="02832B50" w14:textId="77777777" w:rsidR="00074FCA" w:rsidRPr="00074FCA" w:rsidRDefault="00074FCA" w:rsidP="00074FCA"/>
    <w:p w14:paraId="2499CCD1" w14:textId="3A99BF13" w:rsidR="001C50B4" w:rsidRDefault="000419B8" w:rsidP="001C50B4">
      <w:pPr>
        <w:pStyle w:val="Heading4"/>
      </w:pPr>
      <w:bookmarkStart w:id="51" w:name="ActualVsPrediction"/>
      <w:bookmarkEnd w:id="51"/>
      <w:r>
        <w:t>Actual Vs Predic</w:t>
      </w:r>
      <w:r w:rsidR="001C50B4">
        <w:t>ti</w:t>
      </w:r>
      <w:r>
        <w:t>on</w:t>
      </w:r>
    </w:p>
    <w:p w14:paraId="604B2F74" w14:textId="6F6BD8EA" w:rsidR="000419B8" w:rsidRDefault="000419B8" w:rsidP="000419B8">
      <w:r>
        <w:t xml:space="preserve">This page will show the comparison of actual and predicted result of the target column. </w:t>
      </w:r>
      <w:r w:rsidR="001C50B4">
        <w:t xml:space="preserve">Also, </w:t>
      </w:r>
      <w:r>
        <w:t>the input features based on which the predicted value is calculated</w:t>
      </w:r>
      <w:r w:rsidR="001C50B4">
        <w:t xml:space="preserve"> is shown here.</w:t>
      </w:r>
    </w:p>
    <w:p w14:paraId="18031BFA" w14:textId="77777777" w:rsidR="000419B8" w:rsidRDefault="000419B8" w:rsidP="000419B8">
      <w:r>
        <w:t>A comparison graph (Line chart) will also be shown to compare the Actual Vs Predicted value of Target Column</w:t>
      </w:r>
    </w:p>
    <w:p w14:paraId="2EF323FD" w14:textId="77777777" w:rsidR="00612F8D" w:rsidRDefault="000419B8" w:rsidP="00612F8D">
      <w:pPr>
        <w:keepNext/>
      </w:pPr>
      <w:r>
        <w:t xml:space="preserve"> </w:t>
      </w:r>
      <w:r w:rsidR="00612F8D">
        <w:rPr>
          <w:noProof/>
        </w:rPr>
        <w:drawing>
          <wp:inline distT="0" distB="0" distL="0" distR="0" wp14:anchorId="0CFBBC24" wp14:editId="36A8B4CA">
            <wp:extent cx="5731510" cy="2695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3D9" w14:textId="1B483AB8" w:rsidR="000419B8" w:rsidRDefault="00612F8D" w:rsidP="00612F8D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20</w:t>
      </w:r>
      <w:r w:rsidR="003C4142">
        <w:rPr>
          <w:noProof/>
        </w:rPr>
        <w:fldChar w:fldCharType="end"/>
      </w:r>
      <w:r>
        <w:t>: Actual Vs Prediction mock-up</w:t>
      </w:r>
    </w:p>
    <w:p w14:paraId="76DCDC83" w14:textId="77777777" w:rsidR="00CB0578" w:rsidRDefault="00CB0578" w:rsidP="00CB0578">
      <w:pPr>
        <w:pStyle w:val="Heading3"/>
      </w:pPr>
      <w:bookmarkStart w:id="52" w:name="CompareExperiment"/>
      <w:bookmarkStart w:id="53" w:name="_Toc64656356"/>
      <w:bookmarkEnd w:id="52"/>
      <w:r>
        <w:lastRenderedPageBreak/>
        <w:t>Compare Experiment</w:t>
      </w:r>
      <w:bookmarkEnd w:id="53"/>
    </w:p>
    <w:p w14:paraId="12047AEA" w14:textId="77777777" w:rsidR="00CB0578" w:rsidRDefault="00CB0578" w:rsidP="00CB0578">
      <w:pPr>
        <w:rPr>
          <w:b/>
          <w:bCs/>
        </w:rPr>
      </w:pPr>
      <w:r>
        <w:t xml:space="preserve">To compare multiple experiments, select the checkboxes and click </w:t>
      </w:r>
      <w:r w:rsidRPr="00597132">
        <w:rPr>
          <w:b/>
          <w:bCs/>
        </w:rPr>
        <w:t>Compare Experiments</w:t>
      </w:r>
    </w:p>
    <w:p w14:paraId="50EC1715" w14:textId="77777777" w:rsidR="00CB0578" w:rsidRDefault="00CB0578" w:rsidP="00CB0578">
      <w:pPr>
        <w:rPr>
          <w:b/>
          <w:bCs/>
        </w:rPr>
      </w:pPr>
      <w:r>
        <w:rPr>
          <w:b/>
          <w:bCs/>
        </w:rPr>
        <w:t>Experiment Comparison Graphs-</w:t>
      </w:r>
    </w:p>
    <w:p w14:paraId="0C3E63B0" w14:textId="77777777" w:rsidR="00CB0578" w:rsidRPr="005461E2" w:rsidRDefault="00CB0578" w:rsidP="00CB0578">
      <w:r w:rsidRPr="005461E2">
        <w:t>This page will show the comparison Graphs for selected experiments-</w:t>
      </w:r>
    </w:p>
    <w:p w14:paraId="50830F5C" w14:textId="77777777" w:rsidR="00CB0578" w:rsidRDefault="00CB0578" w:rsidP="0041093D">
      <w:pPr>
        <w:pStyle w:val="ListParagraph"/>
      </w:pPr>
      <w:r>
        <w:t>Accuracy Vs No. Of Epoch</w:t>
      </w:r>
    </w:p>
    <w:p w14:paraId="4EF10DA5" w14:textId="77777777" w:rsidR="00CB0578" w:rsidRPr="005461E2" w:rsidRDefault="00CB0578" w:rsidP="0041093D">
      <w:pPr>
        <w:pStyle w:val="ListParagraph"/>
      </w:pPr>
      <w:r w:rsidRPr="005461E2">
        <w:t>Loss Vs No, of Epoch</w:t>
      </w:r>
    </w:p>
    <w:p w14:paraId="10A548E3" w14:textId="77777777" w:rsidR="00CB0578" w:rsidRDefault="00CB0578" w:rsidP="00CB0578">
      <w:pPr>
        <w:keepNext/>
      </w:pPr>
      <w:r>
        <w:rPr>
          <w:noProof/>
        </w:rPr>
        <w:drawing>
          <wp:inline distT="0" distB="0" distL="0" distR="0" wp14:anchorId="5E0AFFBE" wp14:editId="670211E2">
            <wp:extent cx="4749800" cy="332686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1322" cy="33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ED0E" w14:textId="77777777" w:rsidR="00CB0578" w:rsidRDefault="00CB0578" w:rsidP="00CB0578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>: Experiment Comparison Graphs Mock-up</w:t>
      </w:r>
    </w:p>
    <w:p w14:paraId="3C37FB97" w14:textId="77777777" w:rsidR="00CB0578" w:rsidRDefault="00CB0578" w:rsidP="00CB0578">
      <w:pPr>
        <w:rPr>
          <w:b/>
          <w:bCs/>
        </w:rPr>
      </w:pPr>
      <w:r>
        <w:rPr>
          <w:b/>
          <w:bCs/>
        </w:rPr>
        <w:t>Experiment Comparison Details-</w:t>
      </w:r>
    </w:p>
    <w:p w14:paraId="4ABBB0F6" w14:textId="77777777" w:rsidR="00CB0578" w:rsidRPr="001E4FDE" w:rsidRDefault="00CB0578" w:rsidP="00CB0578">
      <w:r w:rsidRPr="001E4FDE">
        <w:t>This page will show the comparison of Performance metrics and Hyperparameters of the selected experiments</w:t>
      </w:r>
    </w:p>
    <w:p w14:paraId="1D80B6CB" w14:textId="77777777" w:rsidR="00CB0578" w:rsidRDefault="00CB0578" w:rsidP="00CB0578">
      <w:pPr>
        <w:keepNext/>
      </w:pPr>
      <w:r>
        <w:rPr>
          <w:noProof/>
        </w:rPr>
        <w:lastRenderedPageBreak/>
        <w:drawing>
          <wp:inline distT="0" distB="0" distL="0" distR="0" wp14:anchorId="55750097" wp14:editId="04A47381">
            <wp:extent cx="4794250" cy="3396237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896" cy="34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5306" w14:textId="77777777" w:rsidR="00CB0578" w:rsidRPr="00597132" w:rsidRDefault="00CB0578" w:rsidP="00CB05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>: Experiment Comparison Details Mock-up</w:t>
      </w:r>
    </w:p>
    <w:p w14:paraId="3D015313" w14:textId="5820BFD2" w:rsidR="00CB0578" w:rsidRDefault="00CB0578" w:rsidP="00CB0578">
      <w:pPr>
        <w:pStyle w:val="Heading4"/>
      </w:pPr>
      <w:r>
        <w:t>Validations</w:t>
      </w:r>
    </w:p>
    <w:p w14:paraId="7B6BCBD4" w14:textId="17904EF5" w:rsidR="00CB0578" w:rsidRPr="00CB0578" w:rsidRDefault="00CB0578" w:rsidP="0041093D">
      <w:pPr>
        <w:pStyle w:val="ListParagraph"/>
      </w:pPr>
      <w:r>
        <w:t>Only those experiments which are in Completed status can be compared</w:t>
      </w:r>
    </w:p>
    <w:p w14:paraId="3A36849D" w14:textId="2510B70E" w:rsidR="00337F61" w:rsidRDefault="00337F61" w:rsidP="00337F61">
      <w:pPr>
        <w:pStyle w:val="Heading3"/>
      </w:pPr>
      <w:bookmarkStart w:id="54" w:name="_Toc64656357"/>
      <w:r>
        <w:t>Manual Modelling</w:t>
      </w:r>
      <w:bookmarkEnd w:id="54"/>
    </w:p>
    <w:p w14:paraId="2A1216DB" w14:textId="09B586AB" w:rsidR="00337F61" w:rsidRDefault="00337F61" w:rsidP="00337F61">
      <w:r>
        <w:t xml:space="preserve">To opt for modelling, user need to select the </w:t>
      </w:r>
      <w:r w:rsidRPr="00337F61">
        <w:rPr>
          <w:b/>
          <w:bCs/>
        </w:rPr>
        <w:t>Manual</w:t>
      </w:r>
      <w:r>
        <w:t xml:space="preserve"> option on Modelling Type page and click Start.</w:t>
      </w:r>
    </w:p>
    <w:p w14:paraId="13FC1289" w14:textId="0C8AFF02" w:rsidR="00337F61" w:rsidRDefault="00337F61" w:rsidP="00337F61">
      <w:r>
        <w:t>On selecting Manual Modelling, a parameter window will appear to configure the modelling parameters manually</w:t>
      </w:r>
    </w:p>
    <w:p w14:paraId="76F5D4B2" w14:textId="1922C6B8" w:rsidR="009F11C6" w:rsidRDefault="001E7AAB" w:rsidP="009F11C6">
      <w:pPr>
        <w:keepNext/>
      </w:pPr>
      <w:r>
        <w:rPr>
          <w:noProof/>
        </w:rPr>
        <w:lastRenderedPageBreak/>
        <w:drawing>
          <wp:inline distT="0" distB="0" distL="0" distR="0" wp14:anchorId="662E4EEB" wp14:editId="1B2C26A2">
            <wp:extent cx="5731510" cy="2186940"/>
            <wp:effectExtent l="19050" t="19050" r="2159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5AFA4" w14:textId="48EB6668" w:rsidR="009F11C6" w:rsidRDefault="009F11C6" w:rsidP="009F11C6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21</w:t>
      </w:r>
      <w:r w:rsidR="003C4142">
        <w:rPr>
          <w:noProof/>
        </w:rPr>
        <w:fldChar w:fldCharType="end"/>
      </w:r>
      <w:r>
        <w:t>: Manual Modelling Mock-up</w:t>
      </w:r>
    </w:p>
    <w:p w14:paraId="4A0DAB84" w14:textId="1E0C6B13" w:rsidR="009F11C6" w:rsidRDefault="009F11C6" w:rsidP="009F11C6">
      <w:pPr>
        <w:pStyle w:val="Heading4"/>
      </w:pPr>
      <w:r>
        <w:t>Split Dataset</w:t>
      </w:r>
    </w:p>
    <w:p w14:paraId="5D74829B" w14:textId="5AC17C77" w:rsidR="009F11C6" w:rsidRDefault="009F11C6" w:rsidP="009F11C6">
      <w:r>
        <w:t>To configure the modelling manually, user need to first select one of the below Split method-</w:t>
      </w:r>
    </w:p>
    <w:p w14:paraId="4BD0CDCD" w14:textId="331D7121" w:rsidR="009F11C6" w:rsidRDefault="009F11C6" w:rsidP="0041093D">
      <w:pPr>
        <w:pStyle w:val="ListParagraph"/>
      </w:pPr>
      <w:r>
        <w:t>Cross Validation</w:t>
      </w:r>
    </w:p>
    <w:p w14:paraId="0B89D323" w14:textId="25A09460" w:rsidR="009F11C6" w:rsidRDefault="009F11C6" w:rsidP="0041093D">
      <w:pPr>
        <w:pStyle w:val="ListParagraph"/>
      </w:pPr>
      <w:r>
        <w:t>Train-Validation-Holdout</w:t>
      </w:r>
    </w:p>
    <w:p w14:paraId="1C68DB07" w14:textId="0F97CF35" w:rsidR="009F11C6" w:rsidRPr="0023236F" w:rsidRDefault="009F11C6" w:rsidP="0023236F">
      <w:pPr>
        <w:rPr>
          <w:b/>
          <w:bCs/>
          <w:u w:val="single"/>
        </w:rPr>
      </w:pPr>
      <w:r w:rsidRPr="0023236F">
        <w:rPr>
          <w:b/>
          <w:bCs/>
          <w:u w:val="single"/>
        </w:rPr>
        <w:t>Cross Validation</w:t>
      </w:r>
    </w:p>
    <w:p w14:paraId="21687BC3" w14:textId="7724A6C7" w:rsidR="00337F61" w:rsidRDefault="009F11C6" w:rsidP="00337F61">
      <w:r>
        <w:t>For cross validation split method, user need to provide following parameter-</w:t>
      </w:r>
    </w:p>
    <w:p w14:paraId="541F0B11" w14:textId="3C0E73AD" w:rsidR="009F11C6" w:rsidRDefault="009F11C6" w:rsidP="0041093D">
      <w:pPr>
        <w:pStyle w:val="ListParagraph"/>
      </w:pPr>
      <w:r>
        <w:t xml:space="preserve">No. of cross-validation (CV) folds </w:t>
      </w:r>
    </w:p>
    <w:p w14:paraId="11788B5E" w14:textId="66777FCD" w:rsidR="009F11C6" w:rsidRDefault="009F11C6" w:rsidP="0041093D">
      <w:pPr>
        <w:pStyle w:val="ListParagraph"/>
      </w:pPr>
      <w:r>
        <w:t>Holdout percentage</w:t>
      </w:r>
    </w:p>
    <w:p w14:paraId="116EDA41" w14:textId="7ECB2D94" w:rsidR="009F11C6" w:rsidRDefault="009F11C6" w:rsidP="0041093D">
      <w:pPr>
        <w:pStyle w:val="ListParagraph"/>
      </w:pPr>
      <w:r>
        <w:t>Random state</w:t>
      </w:r>
    </w:p>
    <w:p w14:paraId="03369883" w14:textId="77777777" w:rsidR="009F11C6" w:rsidRDefault="009F11C6" w:rsidP="009F11C6">
      <w:pPr>
        <w:keepNext/>
      </w:pPr>
      <w:r>
        <w:rPr>
          <w:noProof/>
        </w:rPr>
        <w:lastRenderedPageBreak/>
        <w:drawing>
          <wp:inline distT="0" distB="0" distL="0" distR="0" wp14:anchorId="283F4C1D" wp14:editId="30910A0F">
            <wp:extent cx="5731510" cy="30245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0A5B" w14:textId="0A44991E" w:rsidR="009F11C6" w:rsidRDefault="009F11C6" w:rsidP="009F11C6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22</w:t>
      </w:r>
      <w:r w:rsidR="003C4142">
        <w:rPr>
          <w:noProof/>
        </w:rPr>
        <w:fldChar w:fldCharType="end"/>
      </w:r>
      <w:r>
        <w:t xml:space="preserve">: Split Dataset </w:t>
      </w:r>
      <w:r w:rsidR="008E4F24">
        <w:t xml:space="preserve">- Cross Validation </w:t>
      </w:r>
      <w:r>
        <w:t>Mock-up</w:t>
      </w:r>
    </w:p>
    <w:p w14:paraId="5C7D1E2E" w14:textId="77777777" w:rsidR="008E4F24" w:rsidRDefault="008E4F24" w:rsidP="008E4F24">
      <w:pPr>
        <w:rPr>
          <w:b/>
          <w:bCs/>
          <w:u w:val="single"/>
        </w:rPr>
      </w:pPr>
      <w:r w:rsidRPr="0023236F">
        <w:rPr>
          <w:b/>
          <w:bCs/>
          <w:u w:val="single"/>
        </w:rPr>
        <w:t>Train-Validation-Holdout</w:t>
      </w:r>
    </w:p>
    <w:p w14:paraId="46FBAF0A" w14:textId="77777777" w:rsidR="008E4F24" w:rsidRDefault="008E4F24" w:rsidP="008E4F24">
      <w:r>
        <w:t>For Train-Validation-Holdout method, user need to select</w:t>
      </w:r>
    </w:p>
    <w:p w14:paraId="3A5C7AC7" w14:textId="77777777" w:rsidR="008E4F24" w:rsidRDefault="008E4F24" w:rsidP="0041093D">
      <w:pPr>
        <w:pStyle w:val="ListParagraph"/>
      </w:pPr>
      <w:r>
        <w:t>Split Ratio</w:t>
      </w:r>
    </w:p>
    <w:p w14:paraId="04B2DAB6" w14:textId="7C253483" w:rsidR="008E4F24" w:rsidRPr="008E4F24" w:rsidRDefault="008E4F24" w:rsidP="0041093D">
      <w:pPr>
        <w:pStyle w:val="ListParagraph"/>
      </w:pPr>
      <w:r>
        <w:t>Random State</w:t>
      </w:r>
    </w:p>
    <w:p w14:paraId="573094D0" w14:textId="71AFCD0C" w:rsidR="008E4F24" w:rsidRDefault="00B65105" w:rsidP="009B4D5E">
      <w:r>
        <w:rPr>
          <w:noProof/>
        </w:rPr>
        <w:drawing>
          <wp:inline distT="0" distB="0" distL="0" distR="0" wp14:anchorId="005A2FB0" wp14:editId="7B9D6828">
            <wp:extent cx="4337050" cy="151445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7072" cy="15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D7E" w14:textId="11CB2789" w:rsidR="008E4F24" w:rsidRDefault="008E4F24" w:rsidP="008E4F24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>
        <w:rPr>
          <w:noProof/>
        </w:rPr>
        <w:t>23</w:t>
      </w:r>
      <w:r w:rsidR="003C4142">
        <w:rPr>
          <w:noProof/>
        </w:rPr>
        <w:fldChar w:fldCharType="end"/>
      </w:r>
      <w:r>
        <w:t>: Split Dataset - Train Validation Holdout Mock-up</w:t>
      </w:r>
    </w:p>
    <w:p w14:paraId="7228D306" w14:textId="187AB1E8" w:rsidR="0023236F" w:rsidRDefault="0023236F" w:rsidP="0023236F">
      <w:pPr>
        <w:pStyle w:val="Heading4"/>
      </w:pPr>
      <w:r>
        <w:t xml:space="preserve">Select </w:t>
      </w:r>
      <w:r w:rsidR="001E7AAB">
        <w:t>Model</w:t>
      </w:r>
    </w:p>
    <w:p w14:paraId="6676F196" w14:textId="53CA4BFE" w:rsidR="0023236F" w:rsidRDefault="0023236F" w:rsidP="0023236F">
      <w:r>
        <w:t xml:space="preserve">Select one of the following </w:t>
      </w:r>
      <w:r w:rsidR="001E7AAB">
        <w:t>Models</w:t>
      </w:r>
      <w:r w:rsidR="007725B5">
        <w:t xml:space="preserve"> and click Next</w:t>
      </w:r>
      <w:r>
        <w:t>-</w:t>
      </w:r>
    </w:p>
    <w:p w14:paraId="46CE55E1" w14:textId="6A18D69D" w:rsidR="0023236F" w:rsidRDefault="0023236F" w:rsidP="0041093D">
      <w:pPr>
        <w:pStyle w:val="ListParagraph"/>
      </w:pPr>
      <w:r w:rsidRPr="0023236F">
        <w:t>Linear regression with SK Learn</w:t>
      </w:r>
    </w:p>
    <w:p w14:paraId="546E14D7" w14:textId="77777777" w:rsidR="0023236F" w:rsidRPr="0023236F" w:rsidRDefault="0023236F" w:rsidP="0041093D">
      <w:pPr>
        <w:pStyle w:val="ListParagraph"/>
      </w:pPr>
      <w:r w:rsidRPr="0023236F">
        <w:t xml:space="preserve">Linear Regression with </w:t>
      </w:r>
      <w:proofErr w:type="spellStart"/>
      <w:r w:rsidRPr="0023236F">
        <w:t>Keras</w:t>
      </w:r>
      <w:proofErr w:type="spellEnd"/>
    </w:p>
    <w:p w14:paraId="1D1D9FC4" w14:textId="11D1DB7A" w:rsidR="007725B5" w:rsidRDefault="001E7AAB" w:rsidP="007725B5">
      <w:pPr>
        <w:keepNext/>
      </w:pPr>
      <w:r>
        <w:rPr>
          <w:noProof/>
        </w:rPr>
        <w:lastRenderedPageBreak/>
        <w:drawing>
          <wp:inline distT="0" distB="0" distL="0" distR="0" wp14:anchorId="3ADDA492" wp14:editId="7C1C6B2B">
            <wp:extent cx="5731510" cy="3093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1B7" w14:textId="3E8ACE13" w:rsidR="0023236F" w:rsidRDefault="007725B5" w:rsidP="007725B5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24</w:t>
      </w:r>
      <w:r w:rsidR="003C4142">
        <w:rPr>
          <w:noProof/>
        </w:rPr>
        <w:fldChar w:fldCharType="end"/>
      </w:r>
      <w:r>
        <w:t xml:space="preserve">: Select </w:t>
      </w:r>
      <w:r w:rsidR="001E7AAB">
        <w:t>Model</w:t>
      </w:r>
      <w:r>
        <w:t xml:space="preserve"> Mock-up</w:t>
      </w:r>
    </w:p>
    <w:p w14:paraId="00E1F2D8" w14:textId="0471156C" w:rsidR="007725B5" w:rsidRDefault="007725B5" w:rsidP="007725B5">
      <w:pPr>
        <w:pStyle w:val="Heading4"/>
      </w:pPr>
      <w:r>
        <w:t>Hyperparameters</w:t>
      </w:r>
    </w:p>
    <w:p w14:paraId="014F813E" w14:textId="0CF33E20" w:rsidR="007725B5" w:rsidRDefault="007725B5" w:rsidP="007725B5">
      <w:r>
        <w:t xml:space="preserve">If the user has selected, Linear Regression with SK Learn method, then no hyperparameters are required. In case of Linear regression with </w:t>
      </w:r>
      <w:proofErr w:type="spellStart"/>
      <w:r>
        <w:t>Keras</w:t>
      </w:r>
      <w:proofErr w:type="spellEnd"/>
      <w:r>
        <w:t>, user need to provide following hyperparameters-</w:t>
      </w:r>
    </w:p>
    <w:p w14:paraId="6AA2FCDB" w14:textId="3887ECD8" w:rsidR="00CD3E2D" w:rsidRDefault="00CF26ED" w:rsidP="0041093D">
      <w:pPr>
        <w:pStyle w:val="ListParagraph"/>
      </w:pPr>
      <w:r>
        <w:t>Learning Rate</w:t>
      </w:r>
    </w:p>
    <w:p w14:paraId="5195F714" w14:textId="1F673B08" w:rsidR="00CF26ED" w:rsidRDefault="00142491" w:rsidP="0041093D">
      <w:pPr>
        <w:pStyle w:val="ListParagraph"/>
      </w:pPr>
      <w:r>
        <w:t xml:space="preserve">No. of </w:t>
      </w:r>
      <w:r w:rsidR="00CF26ED">
        <w:t>Epoch</w:t>
      </w:r>
    </w:p>
    <w:p w14:paraId="52ED119A" w14:textId="15FA6C46" w:rsidR="00CF26ED" w:rsidRDefault="00CF26ED" w:rsidP="0041093D">
      <w:pPr>
        <w:pStyle w:val="ListParagraph"/>
      </w:pPr>
      <w:r>
        <w:t>Batch Size</w:t>
      </w:r>
    </w:p>
    <w:p w14:paraId="50FA8CBA" w14:textId="36BDE5E3" w:rsidR="00CF26ED" w:rsidRDefault="00CF26ED" w:rsidP="0041093D">
      <w:pPr>
        <w:pStyle w:val="ListParagraph"/>
      </w:pPr>
      <w:r>
        <w:t>L</w:t>
      </w:r>
      <w:r w:rsidR="005F19B4">
        <w:t>oss</w:t>
      </w:r>
    </w:p>
    <w:p w14:paraId="324076F3" w14:textId="572BE5F2" w:rsidR="00CF26ED" w:rsidRDefault="00CF26ED" w:rsidP="0041093D">
      <w:pPr>
        <w:pStyle w:val="ListParagraph"/>
      </w:pPr>
      <w:r>
        <w:t>Optimizer</w:t>
      </w:r>
    </w:p>
    <w:p w14:paraId="4A216502" w14:textId="6D4D7A0F" w:rsidR="00CF26ED" w:rsidRDefault="00CF26ED" w:rsidP="0041093D">
      <w:pPr>
        <w:pStyle w:val="ListParagraph"/>
      </w:pPr>
      <w:r>
        <w:t>Activation</w:t>
      </w:r>
    </w:p>
    <w:p w14:paraId="072FDA6C" w14:textId="77777777" w:rsidR="00142491" w:rsidRDefault="00142491" w:rsidP="00142491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64666B7B" wp14:editId="0091817D">
            <wp:extent cx="5731510" cy="29825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8BCE" w14:textId="48F32A2D" w:rsidR="00142491" w:rsidRDefault="00142491" w:rsidP="00142491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25</w:t>
      </w:r>
      <w:r w:rsidR="003C4142">
        <w:rPr>
          <w:noProof/>
        </w:rPr>
        <w:fldChar w:fldCharType="end"/>
      </w:r>
      <w:r>
        <w:t>: Hyperparameters Mock-up</w:t>
      </w:r>
    </w:p>
    <w:p w14:paraId="14561FAC" w14:textId="26FCF3BD" w:rsidR="007725B5" w:rsidRDefault="00142491" w:rsidP="007725B5">
      <w:r>
        <w:t>After entering the parameters, user need to click Save. On clicking Save, user will be directed on modelling page</w:t>
      </w:r>
      <w:r w:rsidR="00CB0578">
        <w:t>. Here, on clicking Start button, to start Modelling, user will be required to Create experiment by providing name and description.</w:t>
      </w:r>
    </w:p>
    <w:p w14:paraId="31E10544" w14:textId="4F0A8D05" w:rsidR="00CB0578" w:rsidRDefault="00CB0578" w:rsidP="007725B5">
      <w:r>
        <w:t>Following details of thew experiments will be shown-</w:t>
      </w:r>
    </w:p>
    <w:p w14:paraId="45D588FF" w14:textId="77777777" w:rsidR="00CB0578" w:rsidRDefault="00CB0578" w:rsidP="0041093D">
      <w:pPr>
        <w:pStyle w:val="ListParagraph"/>
      </w:pPr>
      <w:r>
        <w:t>Experiment Name – On clicking the experiment name, Experiment Details window will open showing following details-</w:t>
      </w:r>
    </w:p>
    <w:p w14:paraId="2BF58152" w14:textId="77777777" w:rsidR="00CB0578" w:rsidRDefault="00CB0578" w:rsidP="0041093D">
      <w:pPr>
        <w:pStyle w:val="ListParagraph"/>
      </w:pPr>
      <w:hyperlink w:anchor="LearningCurves" w:history="1">
        <w:r w:rsidRPr="00EB0BB1">
          <w:rPr>
            <w:rStyle w:val="Hyperlink"/>
            <w:sz w:val="22"/>
          </w:rPr>
          <w:t>Learning curves</w:t>
        </w:r>
      </w:hyperlink>
    </w:p>
    <w:p w14:paraId="046EE2BC" w14:textId="77777777" w:rsidR="00CB0578" w:rsidRDefault="00CB0578" w:rsidP="0041093D">
      <w:pPr>
        <w:pStyle w:val="ListParagraph"/>
      </w:pPr>
      <w:hyperlink w:anchor="FeatureImportance" w:history="1">
        <w:r w:rsidRPr="00EB0BB1">
          <w:rPr>
            <w:rStyle w:val="Hyperlink"/>
            <w:sz w:val="22"/>
          </w:rPr>
          <w:t>Feature Importance</w:t>
        </w:r>
      </w:hyperlink>
    </w:p>
    <w:p w14:paraId="2CFD05C3" w14:textId="77777777" w:rsidR="00CB0578" w:rsidRDefault="00CB0578" w:rsidP="0041093D">
      <w:pPr>
        <w:pStyle w:val="ListParagraph"/>
      </w:pPr>
      <w:hyperlink w:anchor="PerformanceMetrics" w:history="1">
        <w:r w:rsidRPr="00EB0BB1">
          <w:rPr>
            <w:rStyle w:val="Hyperlink"/>
            <w:sz w:val="22"/>
          </w:rPr>
          <w:t>Performance Metrics</w:t>
        </w:r>
      </w:hyperlink>
    </w:p>
    <w:p w14:paraId="01D2DDEA" w14:textId="77777777" w:rsidR="00CB0578" w:rsidRDefault="00CB0578" w:rsidP="0041093D">
      <w:pPr>
        <w:pStyle w:val="ListParagraph"/>
      </w:pPr>
      <w:hyperlink w:anchor="ModelSummary" w:history="1">
        <w:r w:rsidRPr="00EB0BB1">
          <w:rPr>
            <w:rStyle w:val="Hyperlink"/>
            <w:sz w:val="22"/>
          </w:rPr>
          <w:t>Model Summary</w:t>
        </w:r>
      </w:hyperlink>
    </w:p>
    <w:p w14:paraId="119805D8" w14:textId="77777777" w:rsidR="00CB0578" w:rsidRDefault="00CB0578" w:rsidP="0041093D">
      <w:pPr>
        <w:pStyle w:val="ListParagraph"/>
      </w:pPr>
      <w:hyperlink w:anchor="ActualVsPrediction" w:history="1">
        <w:r w:rsidRPr="00EB0BB1">
          <w:rPr>
            <w:rStyle w:val="Hyperlink"/>
            <w:sz w:val="22"/>
          </w:rPr>
          <w:t>Actual Vs Prediction</w:t>
        </w:r>
      </w:hyperlink>
    </w:p>
    <w:p w14:paraId="1024ECEA" w14:textId="77777777" w:rsidR="00CB0578" w:rsidRDefault="00CB0578" w:rsidP="0041093D">
      <w:pPr>
        <w:pStyle w:val="ListParagraph"/>
      </w:pPr>
      <w:r>
        <w:t>Model Name</w:t>
      </w:r>
    </w:p>
    <w:p w14:paraId="73A19563" w14:textId="77777777" w:rsidR="00CB0578" w:rsidRDefault="00CB0578" w:rsidP="0041093D">
      <w:pPr>
        <w:pStyle w:val="ListParagraph"/>
      </w:pPr>
      <w:r>
        <w:t>Dataset Name</w:t>
      </w:r>
    </w:p>
    <w:p w14:paraId="18ECE2A4" w14:textId="77777777" w:rsidR="00CB0578" w:rsidRDefault="00CB0578" w:rsidP="0041093D">
      <w:pPr>
        <w:pStyle w:val="ListParagraph"/>
      </w:pPr>
      <w:r>
        <w:t>Modelling Type – Auto or Manual</w:t>
      </w:r>
    </w:p>
    <w:p w14:paraId="52BF61CD" w14:textId="77777777" w:rsidR="00CB0578" w:rsidRDefault="00CB0578" w:rsidP="0041093D">
      <w:pPr>
        <w:pStyle w:val="ListParagraph"/>
      </w:pPr>
      <w:r>
        <w:t>Status – Running, Completed, Aborted</w:t>
      </w:r>
    </w:p>
    <w:p w14:paraId="7F7DC6C1" w14:textId="5BE1B7FD" w:rsidR="000E6C50" w:rsidRDefault="000E6C50" w:rsidP="0041093D">
      <w:pPr>
        <w:pStyle w:val="ListParagraph"/>
      </w:pPr>
      <w:r>
        <w:t xml:space="preserve">Cross Validation Score </w:t>
      </w:r>
    </w:p>
    <w:p w14:paraId="173EE542" w14:textId="59D86EF9" w:rsidR="000E6C50" w:rsidRDefault="000E6C50" w:rsidP="0041093D">
      <w:pPr>
        <w:pStyle w:val="ListParagraph"/>
      </w:pPr>
      <w:r>
        <w:t xml:space="preserve">Holdout Score </w:t>
      </w:r>
    </w:p>
    <w:p w14:paraId="30BD534A" w14:textId="77777777" w:rsidR="00CB0578" w:rsidRDefault="00CB0578" w:rsidP="00CB0578">
      <w:pPr>
        <w:rPr>
          <w:b/>
          <w:bCs/>
        </w:rPr>
      </w:pPr>
    </w:p>
    <w:p w14:paraId="099DE1DF" w14:textId="56B78B1C" w:rsidR="00CB0578" w:rsidRDefault="00CB0578" w:rsidP="00CB0578">
      <w:r w:rsidRPr="00CB0578">
        <w:rPr>
          <w:b/>
          <w:bCs/>
        </w:rPr>
        <w:t>Note</w:t>
      </w:r>
      <w:r>
        <w:t xml:space="preserve"> – User can choose to see only </w:t>
      </w:r>
      <w:r w:rsidR="00895AC8">
        <w:t>R</w:t>
      </w:r>
      <w:r>
        <w:t>unning or All the experiments by setting up the filer</w:t>
      </w:r>
    </w:p>
    <w:p w14:paraId="5F2638A5" w14:textId="77777777" w:rsidR="00CB0578" w:rsidRDefault="00CB0578" w:rsidP="00CB0578"/>
    <w:p w14:paraId="2EC74AE1" w14:textId="77777777" w:rsidR="00592EEC" w:rsidRDefault="00142491" w:rsidP="00592EEC">
      <w:pPr>
        <w:keepNext/>
      </w:pPr>
      <w:r>
        <w:rPr>
          <w:noProof/>
        </w:rPr>
        <w:drawing>
          <wp:inline distT="0" distB="0" distL="0" distR="0" wp14:anchorId="2C021FF8" wp14:editId="5AAD1BF4">
            <wp:extent cx="5731510" cy="2972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7791" w14:textId="6D2C63CA" w:rsidR="00CB0578" w:rsidRDefault="00592EEC" w:rsidP="00CB0578">
      <w:pPr>
        <w:pStyle w:val="Caption"/>
      </w:pPr>
      <w:r>
        <w:t xml:space="preserve">Figure </w:t>
      </w:r>
      <w:r w:rsidR="003C4142">
        <w:fldChar w:fldCharType="begin"/>
      </w:r>
      <w:r w:rsidR="003C4142">
        <w:instrText xml:space="preserve"> SEQ Figure \* ARABIC </w:instrText>
      </w:r>
      <w:r w:rsidR="003C4142">
        <w:fldChar w:fldCharType="separate"/>
      </w:r>
      <w:r w:rsidR="008E4F24">
        <w:rPr>
          <w:noProof/>
        </w:rPr>
        <w:t>26</w:t>
      </w:r>
      <w:r w:rsidR="003C4142">
        <w:rPr>
          <w:noProof/>
        </w:rPr>
        <w:fldChar w:fldCharType="end"/>
      </w:r>
      <w:r>
        <w:t>: Manual Modelling - Model Details Mock-up</w:t>
      </w:r>
    </w:p>
    <w:p w14:paraId="5AFD2535" w14:textId="67EFDCD9" w:rsidR="00CB0578" w:rsidRPr="00CB0578" w:rsidRDefault="00CB0578" w:rsidP="00CB0578">
      <w:r>
        <w:t xml:space="preserve">User can select the experiments in Completed Status and click </w:t>
      </w:r>
      <w:hyperlink w:anchor="CompareExperiment" w:history="1">
        <w:r w:rsidRPr="00CB0578">
          <w:rPr>
            <w:rStyle w:val="Hyperlink"/>
            <w:sz w:val="22"/>
          </w:rPr>
          <w:t>Compare</w:t>
        </w:r>
      </w:hyperlink>
      <w:r>
        <w:t xml:space="preserve"> to compare the experiments.</w:t>
      </w:r>
    </w:p>
    <w:p w14:paraId="0B433096" w14:textId="1631C594" w:rsidR="006B64A4" w:rsidRDefault="006B64A4" w:rsidP="006B64A4">
      <w:pPr>
        <w:pStyle w:val="Heading2"/>
      </w:pPr>
      <w:bookmarkStart w:id="55" w:name="_Toc64656358"/>
      <w:r>
        <w:t>Formulas/Logic used</w:t>
      </w:r>
      <w:bookmarkEnd w:id="55"/>
    </w:p>
    <w:p w14:paraId="38261F9C" w14:textId="2240235D" w:rsidR="006B64A4" w:rsidRDefault="006B64A4" w:rsidP="006B64A4">
      <w:pPr>
        <w:pStyle w:val="Heading3"/>
      </w:pPr>
      <w:bookmarkStart w:id="56" w:name="DataDetailPage"/>
      <w:bookmarkStart w:id="57" w:name="DistributionGraph"/>
      <w:bookmarkStart w:id="58" w:name="_1._Distribution_Graph"/>
      <w:bookmarkStart w:id="59" w:name="_Toc64656359"/>
      <w:bookmarkEnd w:id="56"/>
      <w:bookmarkEnd w:id="57"/>
      <w:bookmarkEnd w:id="58"/>
      <w:r>
        <w:t>1. Distribution Graph</w:t>
      </w:r>
      <w:bookmarkEnd w:id="59"/>
    </w:p>
    <w:p w14:paraId="46B20546" w14:textId="77777777" w:rsidR="006B64A4" w:rsidRDefault="006B64A4" w:rsidP="006B64A4">
      <w:pPr>
        <w:rPr>
          <w:bCs/>
        </w:rPr>
      </w:pPr>
      <w:r w:rsidRPr="00AB6BFA">
        <w:rPr>
          <w:bCs/>
        </w:rPr>
        <w:t xml:space="preserve">To plot the graph, bins are decided on </w:t>
      </w:r>
      <w:r>
        <w:rPr>
          <w:bCs/>
        </w:rPr>
        <w:t xml:space="preserve">based on </w:t>
      </w:r>
      <w:r w:rsidRPr="006B64A4">
        <w:rPr>
          <w:b/>
        </w:rPr>
        <w:t xml:space="preserve">Freedman – </w:t>
      </w:r>
      <w:proofErr w:type="spellStart"/>
      <w:r w:rsidRPr="006B64A4">
        <w:rPr>
          <w:b/>
        </w:rPr>
        <w:t>Diaconis</w:t>
      </w:r>
      <w:proofErr w:type="spellEnd"/>
      <w:r w:rsidRPr="006B64A4">
        <w:rPr>
          <w:b/>
        </w:rPr>
        <w:t xml:space="preserve"> formula</w:t>
      </w:r>
    </w:p>
    <w:p w14:paraId="36812E0A" w14:textId="70009F4E" w:rsidR="006B64A4" w:rsidRDefault="001B30CD" w:rsidP="0041093D">
      <w:pPr>
        <w:pStyle w:val="ListParagraph"/>
      </w:pPr>
      <w:r>
        <w:t>Histogram</w:t>
      </w:r>
      <w:r w:rsidR="006B64A4">
        <w:t xml:space="preserve"> graphs </w:t>
      </w:r>
      <w:r w:rsidR="00601114">
        <w:t>will be</w:t>
      </w:r>
      <w:r w:rsidR="006B64A4">
        <w:t xml:space="preserve"> plotted with the bins in the range of 2-20</w:t>
      </w:r>
    </w:p>
    <w:p w14:paraId="503D29C1" w14:textId="0EE349D0" w:rsidR="006B64A4" w:rsidRPr="00AB6BFA" w:rsidRDefault="001B30CD" w:rsidP="0041093D">
      <w:pPr>
        <w:pStyle w:val="ListParagraph"/>
      </w:pPr>
      <w:r>
        <w:t>Count graph will be plotted for all the unique values of the column</w:t>
      </w:r>
      <w:r w:rsidR="006B64A4" w:rsidRPr="006B64A4">
        <w:rPr>
          <w:noProof/>
          <w:bdr w:val="single" w:sz="4" w:space="0" w:color="auto"/>
        </w:rPr>
        <w:drawing>
          <wp:inline distT="0" distB="0" distL="0" distR="0" wp14:anchorId="0C045603" wp14:editId="07D12BFA">
            <wp:extent cx="2777013" cy="1020818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938" cy="1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1DE" w14:textId="6B675497" w:rsidR="006B64A4" w:rsidRDefault="006B64A4" w:rsidP="006B64A4">
      <w:pPr>
        <w:pStyle w:val="Heading3"/>
      </w:pPr>
      <w:bookmarkStart w:id="60" w:name="_2._Datatype_Determination"/>
      <w:bookmarkStart w:id="61" w:name="_Toc64656360"/>
      <w:bookmarkEnd w:id="60"/>
      <w:r>
        <w:t xml:space="preserve">2. </w:t>
      </w:r>
      <w:bookmarkStart w:id="62" w:name="DatatypeDetermination"/>
      <w:bookmarkEnd w:id="62"/>
      <w:r>
        <w:t>Datatype Determination</w:t>
      </w:r>
      <w:bookmarkEnd w:id="61"/>
    </w:p>
    <w:p w14:paraId="227BD0F2" w14:textId="51B65DA1" w:rsidR="006B64A4" w:rsidRDefault="006B64A4" w:rsidP="006B64A4">
      <w:pPr>
        <w:spacing w:before="0" w:after="0" w:line="240" w:lineRule="auto"/>
      </w:pPr>
      <w:r>
        <w:t>Application is r</w:t>
      </w:r>
      <w:r w:rsidRPr="006B64A4">
        <w:t>eading the C</w:t>
      </w:r>
      <w:r w:rsidR="001B30CD">
        <w:t>SV</w:t>
      </w:r>
      <w:r w:rsidRPr="006B64A4">
        <w:t xml:space="preserve"> file (dataset) using pandas library and based on </w:t>
      </w:r>
      <w:r w:rsidR="001B30CD">
        <w:t>that datatype will be defined</w:t>
      </w:r>
      <w:r w:rsidR="00744729">
        <w:t>-</w:t>
      </w:r>
    </w:p>
    <w:p w14:paraId="5C32D575" w14:textId="77777777" w:rsidR="00744729" w:rsidRDefault="00744729" w:rsidP="006B64A4">
      <w:pPr>
        <w:spacing w:before="0" w:after="0" w:line="240" w:lineRule="auto"/>
      </w:pPr>
    </w:p>
    <w:p w14:paraId="3DD729FA" w14:textId="02723B0F" w:rsidR="006B64A4" w:rsidRDefault="006B64A4" w:rsidP="006B64A4">
      <w:pPr>
        <w:spacing w:before="0"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6B64A4" w14:paraId="562058DF" w14:textId="77777777" w:rsidTr="00F108C8">
        <w:trPr>
          <w:trHeight w:val="361"/>
        </w:trPr>
        <w:tc>
          <w:tcPr>
            <w:tcW w:w="4352" w:type="dxa"/>
          </w:tcPr>
          <w:p w14:paraId="13BA19C8" w14:textId="63DC3DA6" w:rsidR="006B64A4" w:rsidRPr="00744729" w:rsidRDefault="006B64A4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lastRenderedPageBreak/>
              <w:t xml:space="preserve">Datatype </w:t>
            </w:r>
            <w:r w:rsidR="0047566B" w:rsidRPr="00744729">
              <w:rPr>
                <w:b/>
                <w:bCs/>
              </w:rPr>
              <w:t>based on pandas library</w:t>
            </w:r>
          </w:p>
        </w:tc>
        <w:tc>
          <w:tcPr>
            <w:tcW w:w="4352" w:type="dxa"/>
          </w:tcPr>
          <w:p w14:paraId="657BB6CA" w14:textId="54128CDD" w:rsidR="006B64A4" w:rsidRPr="00744729" w:rsidRDefault="001B30CD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6B64A4" w:rsidRPr="00744729">
              <w:rPr>
                <w:b/>
                <w:bCs/>
              </w:rPr>
              <w:t>to be assigned</w:t>
            </w:r>
            <w:r w:rsidR="0047566B" w:rsidRPr="00744729">
              <w:rPr>
                <w:b/>
                <w:bCs/>
              </w:rPr>
              <w:t xml:space="preserve"> on Schema Mapping</w:t>
            </w:r>
          </w:p>
        </w:tc>
      </w:tr>
      <w:tr w:rsidR="006B64A4" w14:paraId="179D9089" w14:textId="77777777" w:rsidTr="00F108C8">
        <w:trPr>
          <w:trHeight w:val="347"/>
        </w:trPr>
        <w:tc>
          <w:tcPr>
            <w:tcW w:w="4352" w:type="dxa"/>
          </w:tcPr>
          <w:p w14:paraId="31FE35A9" w14:textId="5DCE48F2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float64,</w:t>
            </w:r>
            <w:r>
              <w:t xml:space="preserve"> </w:t>
            </w:r>
            <w:r w:rsidRPr="006B64A4">
              <w:t>float32,</w:t>
            </w:r>
            <w:r>
              <w:t xml:space="preserve"> </w:t>
            </w:r>
            <w:r w:rsidRPr="006B64A4">
              <w:t>int32,</w:t>
            </w:r>
            <w:r>
              <w:t xml:space="preserve"> </w:t>
            </w:r>
            <w:r w:rsidRPr="006B64A4">
              <w:t>int64</w:t>
            </w:r>
          </w:p>
        </w:tc>
        <w:tc>
          <w:tcPr>
            <w:tcW w:w="4352" w:type="dxa"/>
          </w:tcPr>
          <w:p w14:paraId="005D5549" w14:textId="3CCD033A" w:rsidR="006B64A4" w:rsidRDefault="006B64A4" w:rsidP="006B64A4">
            <w:pPr>
              <w:spacing w:before="0" w:after="0" w:line="240" w:lineRule="auto"/>
            </w:pPr>
            <w:r>
              <w:t>Numerical</w:t>
            </w:r>
          </w:p>
        </w:tc>
      </w:tr>
      <w:tr w:rsidR="006B64A4" w14:paraId="6C647B02" w14:textId="77777777" w:rsidTr="00F108C8">
        <w:trPr>
          <w:trHeight w:val="361"/>
        </w:trPr>
        <w:tc>
          <w:tcPr>
            <w:tcW w:w="4352" w:type="dxa"/>
          </w:tcPr>
          <w:p w14:paraId="12BEA866" w14:textId="24F9FB3F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object (String)</w:t>
            </w:r>
          </w:p>
        </w:tc>
        <w:tc>
          <w:tcPr>
            <w:tcW w:w="4352" w:type="dxa"/>
          </w:tcPr>
          <w:p w14:paraId="374EFD9F" w14:textId="5A04674B" w:rsidR="006B64A4" w:rsidRDefault="006B64A4" w:rsidP="006B64A4">
            <w:pPr>
              <w:spacing w:before="0" w:after="0" w:line="240" w:lineRule="auto"/>
            </w:pPr>
            <w:r>
              <w:t>Text</w:t>
            </w:r>
          </w:p>
        </w:tc>
      </w:tr>
      <w:tr w:rsidR="006B64A4" w14:paraId="1FC89849" w14:textId="77777777" w:rsidTr="001B30CD">
        <w:trPr>
          <w:trHeight w:val="53"/>
        </w:trPr>
        <w:tc>
          <w:tcPr>
            <w:tcW w:w="4352" w:type="dxa"/>
          </w:tcPr>
          <w:p w14:paraId="65CFDB42" w14:textId="58A017C3" w:rsidR="006B64A4" w:rsidRPr="00F108C8" w:rsidRDefault="00C0352F" w:rsidP="006B64A4">
            <w:pPr>
              <w:spacing w:before="0" w:after="0" w:line="240" w:lineRule="auto"/>
            </w:pPr>
            <w:r w:rsidRPr="00C0352F">
              <w:t>datetime64[ns]</w:t>
            </w:r>
          </w:p>
        </w:tc>
        <w:tc>
          <w:tcPr>
            <w:tcW w:w="4352" w:type="dxa"/>
          </w:tcPr>
          <w:p w14:paraId="721B6397" w14:textId="7462F1FA" w:rsidR="006B64A4" w:rsidRDefault="00C0352F" w:rsidP="006B64A4">
            <w:pPr>
              <w:spacing w:before="0" w:after="0" w:line="240" w:lineRule="auto"/>
            </w:pPr>
            <w:r>
              <w:t>Timestamp</w:t>
            </w:r>
          </w:p>
        </w:tc>
      </w:tr>
      <w:tr w:rsidR="006B64A4" w14:paraId="1AB2B06F" w14:textId="77777777" w:rsidTr="00F108C8">
        <w:trPr>
          <w:trHeight w:val="361"/>
        </w:trPr>
        <w:tc>
          <w:tcPr>
            <w:tcW w:w="4352" w:type="dxa"/>
          </w:tcPr>
          <w:p w14:paraId="6D86E8E1" w14:textId="6B068359" w:rsidR="006B64A4" w:rsidRDefault="0047566B" w:rsidP="006B64A4">
            <w:pPr>
              <w:spacing w:before="0" w:after="0" w:line="240" w:lineRule="auto"/>
            </w:pPr>
            <w:r>
              <w:t>string</w:t>
            </w:r>
            <w:r w:rsidR="00C0352F" w:rsidRPr="00C0352F">
              <w:t xml:space="preserve"> of comma </w:t>
            </w:r>
            <w:r w:rsidR="00DF224D" w:rsidRPr="00C0352F">
              <w:t>separated</w:t>
            </w:r>
            <w:r w:rsidR="00C0352F" w:rsidRPr="00C0352F">
              <w:t xml:space="preserve"> values</w:t>
            </w:r>
          </w:p>
        </w:tc>
        <w:tc>
          <w:tcPr>
            <w:tcW w:w="4352" w:type="dxa"/>
          </w:tcPr>
          <w:p w14:paraId="6BA10110" w14:textId="149112E9" w:rsidR="006B64A4" w:rsidRDefault="00DF224D" w:rsidP="006B64A4">
            <w:pPr>
              <w:spacing w:before="0" w:after="0" w:line="240" w:lineRule="auto"/>
            </w:pPr>
            <w:r w:rsidRPr="00DF224D">
              <w:t>Categorical list</w:t>
            </w:r>
          </w:p>
        </w:tc>
      </w:tr>
      <w:tr w:rsidR="00DF224D" w14:paraId="2E4AA319" w14:textId="77777777" w:rsidTr="00F108C8">
        <w:trPr>
          <w:trHeight w:val="347"/>
        </w:trPr>
        <w:tc>
          <w:tcPr>
            <w:tcW w:w="4352" w:type="dxa"/>
          </w:tcPr>
          <w:p w14:paraId="1FA4E2FC" w14:textId="412A4635" w:rsidR="00DF224D" w:rsidRPr="00C0352F" w:rsidRDefault="00DF224D" w:rsidP="00C0352F">
            <w:pPr>
              <w:spacing w:before="0" w:after="0" w:line="240" w:lineRule="auto"/>
            </w:pPr>
            <w:r w:rsidRPr="00DF224D">
              <w:t>(unique column values/total rows) &lt; 20%</w:t>
            </w:r>
          </w:p>
        </w:tc>
        <w:tc>
          <w:tcPr>
            <w:tcW w:w="4352" w:type="dxa"/>
          </w:tcPr>
          <w:p w14:paraId="13A4A495" w14:textId="17E1814E" w:rsidR="00DF224D" w:rsidRPr="00DF224D" w:rsidRDefault="00DF224D" w:rsidP="006B64A4">
            <w:pPr>
              <w:spacing w:before="0" w:after="0" w:line="240" w:lineRule="auto"/>
            </w:pPr>
            <w:r>
              <w:t>Categorical</w:t>
            </w:r>
          </w:p>
        </w:tc>
      </w:tr>
    </w:tbl>
    <w:p w14:paraId="73505CC1" w14:textId="77777777" w:rsidR="006B64A4" w:rsidRPr="006B64A4" w:rsidRDefault="006B64A4" w:rsidP="006B64A4">
      <w:pPr>
        <w:spacing w:before="0" w:after="0" w:line="240" w:lineRule="auto"/>
      </w:pPr>
    </w:p>
    <w:p w14:paraId="31687CBF" w14:textId="532E4482" w:rsidR="00080B6D" w:rsidRDefault="00717C24" w:rsidP="00717C24">
      <w:pPr>
        <w:pStyle w:val="Heading3"/>
      </w:pPr>
      <w:bookmarkStart w:id="63" w:name="_Toc64656361"/>
      <w:r>
        <w:t>3. Save/Save As functionality</w:t>
      </w:r>
      <w:bookmarkEnd w:id="63"/>
    </w:p>
    <w:p w14:paraId="31071B59" w14:textId="4234F19F" w:rsidR="00717C24" w:rsidRDefault="00E30B75" w:rsidP="00717C24">
      <w:r>
        <w:rPr>
          <w:noProof/>
        </w:rPr>
        <w:drawing>
          <wp:inline distT="0" distB="0" distL="0" distR="0" wp14:anchorId="04263848" wp14:editId="65AA9C7F">
            <wp:extent cx="5731510" cy="6661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541F" w14:textId="790D878B" w:rsidR="002329A0" w:rsidRDefault="002329A0" w:rsidP="009C742F">
      <w:pPr>
        <w:pStyle w:val="Heading3"/>
      </w:pPr>
      <w:bookmarkStart w:id="64" w:name="UploadDataset"/>
      <w:bookmarkStart w:id="65" w:name="_Toc64656362"/>
      <w:bookmarkEnd w:id="64"/>
      <w:r>
        <w:t>4. Upload Dataset</w:t>
      </w:r>
      <w:bookmarkEnd w:id="65"/>
    </w:p>
    <w:p w14:paraId="320F2589" w14:textId="605A1881" w:rsidR="002329A0" w:rsidRDefault="002329A0" w:rsidP="00717C24">
      <w:r>
        <w:t xml:space="preserve">When user uploads a dataset in the system, it’s duplicate will be created in backend. This </w:t>
      </w:r>
      <w:r w:rsidR="005F417C">
        <w:t>d</w:t>
      </w:r>
      <w:r>
        <w:t>uplicate dataset</w:t>
      </w:r>
      <w:r w:rsidR="005F417C">
        <w:t xml:space="preserve"> will be used for further operations in Schema Mapping.</w:t>
      </w:r>
      <w:r>
        <w:t xml:space="preserve"> </w:t>
      </w:r>
    </w:p>
    <w:p w14:paraId="7B6AE8B9" w14:textId="4C62B853" w:rsidR="005F417C" w:rsidRDefault="005F417C" w:rsidP="00717C24">
      <w:r>
        <w:t>Ex-</w:t>
      </w:r>
    </w:p>
    <w:p w14:paraId="02461854" w14:textId="2D211327" w:rsidR="005F417C" w:rsidRDefault="005F417C" w:rsidP="0041093D">
      <w:pPr>
        <w:pStyle w:val="ListParagraph"/>
      </w:pPr>
      <w:r>
        <w:t>User has uploaded Dataset 1 with column A, B, and C</w:t>
      </w:r>
    </w:p>
    <w:p w14:paraId="68E8866C" w14:textId="6F29FB84" w:rsidR="005F417C" w:rsidRDefault="005F417C" w:rsidP="0041093D">
      <w:pPr>
        <w:pStyle w:val="ListParagraph"/>
      </w:pPr>
      <w:r>
        <w:t>Dataset 2, which is duplicate of dataset 1, will be created in backend</w:t>
      </w:r>
    </w:p>
    <w:p w14:paraId="20CDE105" w14:textId="77777777" w:rsidR="005F417C" w:rsidRDefault="005F417C" w:rsidP="0041093D">
      <w:pPr>
        <w:pStyle w:val="ListParagraph"/>
      </w:pPr>
      <w:r>
        <w:t>User selects Dataset 1 from frontend for Project 1</w:t>
      </w:r>
    </w:p>
    <w:p w14:paraId="38A2E459" w14:textId="140107A2" w:rsidR="005F417C" w:rsidRDefault="005F417C" w:rsidP="0041093D">
      <w:pPr>
        <w:pStyle w:val="ListParagraph"/>
      </w:pPr>
      <w:r>
        <w:t>From Backend, Dataset 2 (duplicate of dataset 1) will get associated with Project 1</w:t>
      </w:r>
    </w:p>
    <w:p w14:paraId="068E8ACD" w14:textId="45852F33" w:rsidR="005F417C" w:rsidRDefault="005F417C" w:rsidP="0041093D">
      <w:pPr>
        <w:pStyle w:val="ListParagraph"/>
      </w:pPr>
      <w:r>
        <w:t xml:space="preserve">In data cleanup page, user has cleaned up dataset and clicked </w:t>
      </w:r>
      <w:r w:rsidRPr="00E34AEE">
        <w:rPr>
          <w:b/>
          <w:bCs/>
        </w:rPr>
        <w:t>Save</w:t>
      </w:r>
      <w:r>
        <w:t>, Dataset 2 will get updated and get associated with Project 1</w:t>
      </w:r>
    </w:p>
    <w:p w14:paraId="21708621" w14:textId="3F00A5F4" w:rsidR="005F417C" w:rsidRDefault="005F417C" w:rsidP="0041093D">
      <w:pPr>
        <w:pStyle w:val="ListParagraph"/>
      </w:pPr>
      <w:r>
        <w:t xml:space="preserve">In data cleanup page, user has cleaned up data and clicked </w:t>
      </w:r>
      <w:r w:rsidRPr="00E34AEE">
        <w:rPr>
          <w:b/>
          <w:bCs/>
        </w:rPr>
        <w:t>Save As</w:t>
      </w:r>
      <w:r>
        <w:t>, Dataset 3 will be created with new changes and will be available in Dataset Master to be used for other projects</w:t>
      </w:r>
    </w:p>
    <w:p w14:paraId="4EB6EA65" w14:textId="0002B114" w:rsidR="00504C6E" w:rsidRDefault="002329A0" w:rsidP="009C742F">
      <w:pPr>
        <w:pStyle w:val="Heading3"/>
      </w:pPr>
      <w:bookmarkStart w:id="66" w:name="SaveInSchemaMapping"/>
      <w:bookmarkStart w:id="67" w:name="_Toc64656363"/>
      <w:bookmarkEnd w:id="66"/>
      <w:r>
        <w:t xml:space="preserve">5. </w:t>
      </w:r>
      <w:r w:rsidR="00002057">
        <w:t>Save functionality</w:t>
      </w:r>
      <w:r>
        <w:t xml:space="preserve"> in Schema Mapping</w:t>
      </w:r>
      <w:bookmarkEnd w:id="67"/>
    </w:p>
    <w:p w14:paraId="05117261" w14:textId="529F9236" w:rsidR="002329A0" w:rsidRDefault="002329A0" w:rsidP="00717C24">
      <w:r>
        <w:t>When user selects Ignore option for a column in Schema Mapping page, then that column gets deleted from the dataset.</w:t>
      </w:r>
    </w:p>
    <w:p w14:paraId="4F52AF49" w14:textId="75648321" w:rsidR="002329A0" w:rsidRDefault="002329A0" w:rsidP="00717C24">
      <w:r>
        <w:t>For example-</w:t>
      </w:r>
    </w:p>
    <w:p w14:paraId="629AF93E" w14:textId="77777777" w:rsidR="002B6A58" w:rsidRDefault="002B6A58" w:rsidP="0041093D">
      <w:pPr>
        <w:pStyle w:val="ListParagraph"/>
      </w:pPr>
      <w:r>
        <w:t>User has uploaded Dataset 1 with column A, B, and C</w:t>
      </w:r>
    </w:p>
    <w:p w14:paraId="6E58B0D0" w14:textId="5447B57C" w:rsidR="002B6A58" w:rsidRDefault="002B6A58" w:rsidP="0041093D">
      <w:pPr>
        <w:pStyle w:val="ListParagraph"/>
      </w:pPr>
      <w:r>
        <w:t>Dataset 2, which is duplicate of dataset 1, will be created in backend</w:t>
      </w:r>
    </w:p>
    <w:p w14:paraId="49547832" w14:textId="77777777" w:rsidR="002B6A58" w:rsidRDefault="002B6A58" w:rsidP="0041093D">
      <w:pPr>
        <w:pStyle w:val="ListParagraph"/>
      </w:pPr>
      <w:r>
        <w:lastRenderedPageBreak/>
        <w:t>User selects Dataset 1 from frontend for Project 1</w:t>
      </w:r>
    </w:p>
    <w:p w14:paraId="741917BE" w14:textId="0E245B89" w:rsidR="002B6A58" w:rsidRDefault="002B6A58" w:rsidP="0041093D">
      <w:pPr>
        <w:pStyle w:val="ListParagraph"/>
      </w:pPr>
      <w:r>
        <w:t>User has ignored column A in Schema Mapping page</w:t>
      </w:r>
      <w:r w:rsidR="00002057">
        <w:t xml:space="preserve"> and clicked </w:t>
      </w:r>
      <w:r w:rsidR="00002057" w:rsidRPr="00002057">
        <w:rPr>
          <w:b/>
          <w:bCs/>
        </w:rPr>
        <w:t>Save</w:t>
      </w:r>
    </w:p>
    <w:p w14:paraId="08B2F935" w14:textId="517C7606" w:rsidR="002B6A58" w:rsidRDefault="002B6A58" w:rsidP="0041093D">
      <w:pPr>
        <w:pStyle w:val="ListParagraph"/>
      </w:pPr>
      <w:r>
        <w:t>Column will get deleted in dataset 2, and Dataset 2 (having column B and C) will be associated with Project 1</w:t>
      </w:r>
    </w:p>
    <w:p w14:paraId="24A2D095" w14:textId="36A32B4B" w:rsidR="002B6A58" w:rsidRDefault="002B6A58" w:rsidP="0041093D">
      <w:pPr>
        <w:pStyle w:val="ListParagraph"/>
      </w:pPr>
      <w:r>
        <w:t>User ch</w:t>
      </w:r>
      <w:r w:rsidR="00E30B75">
        <w:t>o</w:t>
      </w:r>
      <w:r>
        <w:t>se to change name of column B</w:t>
      </w:r>
      <w:r w:rsidR="00002057">
        <w:t xml:space="preserve"> and clicked </w:t>
      </w:r>
      <w:r w:rsidR="00002057" w:rsidRPr="00002057">
        <w:rPr>
          <w:b/>
          <w:bCs/>
        </w:rPr>
        <w:t>Save</w:t>
      </w:r>
    </w:p>
    <w:p w14:paraId="693F8E9B" w14:textId="171C97D7" w:rsidR="002B6A58" w:rsidRDefault="002B6A58" w:rsidP="0041093D">
      <w:pPr>
        <w:pStyle w:val="ListParagraph"/>
      </w:pPr>
      <w:r>
        <w:t>Dataset 2 will get updated with new name of Column B, and will be associated with the Project 1</w:t>
      </w:r>
    </w:p>
    <w:p w14:paraId="692BB51A" w14:textId="6E49DCE1" w:rsidR="00E26619" w:rsidRDefault="00E26619" w:rsidP="00E43F92"/>
    <w:p w14:paraId="48C6AB9C" w14:textId="413075D8" w:rsidR="00504C6E" w:rsidRPr="006B64A4" w:rsidRDefault="00504C6E" w:rsidP="00717C24">
      <w:r>
        <w:t xml:space="preserve"> </w:t>
      </w:r>
    </w:p>
    <w:sectPr w:rsidR="00504C6E" w:rsidRPr="006B64A4" w:rsidSect="006C171E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63E90" w14:textId="77777777" w:rsidR="001351C0" w:rsidRDefault="001351C0" w:rsidP="006301C9">
      <w:r>
        <w:separator/>
      </w:r>
    </w:p>
  </w:endnote>
  <w:endnote w:type="continuationSeparator" w:id="0">
    <w:p w14:paraId="69BD5C44" w14:textId="77777777" w:rsidR="001351C0" w:rsidRDefault="001351C0" w:rsidP="0063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099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659D" w14:textId="4681F8C5" w:rsidR="003C4142" w:rsidRDefault="003C41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6D88B" w14:textId="7594CE68" w:rsidR="003C4142" w:rsidRDefault="003C41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2B5B6" w14:textId="77777777" w:rsidR="001351C0" w:rsidRDefault="001351C0" w:rsidP="006301C9">
      <w:r>
        <w:separator/>
      </w:r>
    </w:p>
  </w:footnote>
  <w:footnote w:type="continuationSeparator" w:id="0">
    <w:p w14:paraId="5F0681F7" w14:textId="77777777" w:rsidR="001351C0" w:rsidRDefault="001351C0" w:rsidP="00630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69912" w14:textId="36B9A052" w:rsidR="003C4142" w:rsidRPr="00840859" w:rsidRDefault="003C4142" w:rsidP="00270B8B">
    <w:pPr>
      <w:pStyle w:val="Header"/>
    </w:pPr>
    <w:r>
      <w:t>MLaaS-Requirement Document</w:t>
    </w:r>
    <w:r w:rsidRPr="00B85A35">
      <w:ptab w:relativeTo="margin" w:alignment="right" w:leader="none"/>
    </w:r>
    <w:r w:rsidRPr="00B85A35">
      <w:t>www.infosenseglobal.com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3447"/>
    <w:multiLevelType w:val="hybridMultilevel"/>
    <w:tmpl w:val="9A16D49E"/>
    <w:lvl w:ilvl="0" w:tplc="6E88F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805E7"/>
    <w:multiLevelType w:val="hybridMultilevel"/>
    <w:tmpl w:val="5C12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50AE8"/>
    <w:multiLevelType w:val="hybridMultilevel"/>
    <w:tmpl w:val="88DCDD8C"/>
    <w:lvl w:ilvl="0" w:tplc="FDF09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553ED"/>
    <w:multiLevelType w:val="hybridMultilevel"/>
    <w:tmpl w:val="D98681F4"/>
    <w:lvl w:ilvl="0" w:tplc="EB2448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35266"/>
    <w:multiLevelType w:val="hybridMultilevel"/>
    <w:tmpl w:val="B8427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D5221"/>
    <w:multiLevelType w:val="hybridMultilevel"/>
    <w:tmpl w:val="B190800C"/>
    <w:lvl w:ilvl="0" w:tplc="6A6E7EB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913594"/>
    <w:multiLevelType w:val="hybridMultilevel"/>
    <w:tmpl w:val="84D8D0EA"/>
    <w:lvl w:ilvl="0" w:tplc="5F9C3C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BF7E82"/>
    <w:multiLevelType w:val="hybridMultilevel"/>
    <w:tmpl w:val="7CA8B6E0"/>
    <w:lvl w:ilvl="0" w:tplc="49F6B81A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777B4"/>
    <w:multiLevelType w:val="hybridMultilevel"/>
    <w:tmpl w:val="330E0606"/>
    <w:lvl w:ilvl="0" w:tplc="60DC5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D0B6B"/>
    <w:multiLevelType w:val="hybridMultilevel"/>
    <w:tmpl w:val="65B8A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B5407"/>
    <w:multiLevelType w:val="hybridMultilevel"/>
    <w:tmpl w:val="8A323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05C50"/>
    <w:multiLevelType w:val="hybridMultilevel"/>
    <w:tmpl w:val="8A38F824"/>
    <w:lvl w:ilvl="0" w:tplc="21564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F40E9C"/>
    <w:multiLevelType w:val="hybridMultilevel"/>
    <w:tmpl w:val="394A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C0A64"/>
    <w:multiLevelType w:val="hybridMultilevel"/>
    <w:tmpl w:val="8DF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51EBE"/>
    <w:multiLevelType w:val="hybridMultilevel"/>
    <w:tmpl w:val="1052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B124B9"/>
    <w:multiLevelType w:val="hybridMultilevel"/>
    <w:tmpl w:val="424A9016"/>
    <w:lvl w:ilvl="0" w:tplc="3440F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07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95256"/>
    <w:multiLevelType w:val="hybridMultilevel"/>
    <w:tmpl w:val="9E78095C"/>
    <w:lvl w:ilvl="0" w:tplc="798A3C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E772399"/>
    <w:multiLevelType w:val="hybridMultilevel"/>
    <w:tmpl w:val="BA340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535D3"/>
    <w:multiLevelType w:val="hybridMultilevel"/>
    <w:tmpl w:val="1A28D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"/>
  </w:num>
  <w:num w:numId="6">
    <w:abstractNumId w:val="18"/>
  </w:num>
  <w:num w:numId="7">
    <w:abstractNumId w:val="4"/>
  </w:num>
  <w:num w:numId="8">
    <w:abstractNumId w:val="14"/>
  </w:num>
  <w:num w:numId="9">
    <w:abstractNumId w:val="15"/>
  </w:num>
  <w:num w:numId="10">
    <w:abstractNumId w:val="16"/>
  </w:num>
  <w:num w:numId="11">
    <w:abstractNumId w:val="17"/>
  </w:num>
  <w:num w:numId="12">
    <w:abstractNumId w:val="11"/>
  </w:num>
  <w:num w:numId="13">
    <w:abstractNumId w:val="6"/>
  </w:num>
  <w:num w:numId="14">
    <w:abstractNumId w:val="2"/>
  </w:num>
  <w:num w:numId="15">
    <w:abstractNumId w:val="5"/>
  </w:num>
  <w:num w:numId="16">
    <w:abstractNumId w:val="9"/>
  </w:num>
  <w:num w:numId="17">
    <w:abstractNumId w:val="3"/>
  </w:num>
  <w:num w:numId="18">
    <w:abstractNumId w:val="8"/>
  </w:num>
  <w:num w:numId="19">
    <w:abstractNumId w:val="0"/>
  </w:num>
  <w:num w:numId="2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4"/>
    <w:rsid w:val="000012C5"/>
    <w:rsid w:val="00001715"/>
    <w:rsid w:val="00002057"/>
    <w:rsid w:val="00010693"/>
    <w:rsid w:val="00020616"/>
    <w:rsid w:val="0003380C"/>
    <w:rsid w:val="000341F7"/>
    <w:rsid w:val="0003501B"/>
    <w:rsid w:val="00037D5C"/>
    <w:rsid w:val="000419B8"/>
    <w:rsid w:val="00046A5C"/>
    <w:rsid w:val="000522EA"/>
    <w:rsid w:val="000565A2"/>
    <w:rsid w:val="00065483"/>
    <w:rsid w:val="000673B3"/>
    <w:rsid w:val="00070A63"/>
    <w:rsid w:val="00071426"/>
    <w:rsid w:val="00072645"/>
    <w:rsid w:val="00072AF5"/>
    <w:rsid w:val="00074FCA"/>
    <w:rsid w:val="00075E3E"/>
    <w:rsid w:val="000770C8"/>
    <w:rsid w:val="000779A2"/>
    <w:rsid w:val="000804DA"/>
    <w:rsid w:val="00080B6D"/>
    <w:rsid w:val="00080DCE"/>
    <w:rsid w:val="000878EA"/>
    <w:rsid w:val="00091B8F"/>
    <w:rsid w:val="00094250"/>
    <w:rsid w:val="000A1789"/>
    <w:rsid w:val="000A4426"/>
    <w:rsid w:val="000A5181"/>
    <w:rsid w:val="000A62DD"/>
    <w:rsid w:val="000A7A14"/>
    <w:rsid w:val="000B212E"/>
    <w:rsid w:val="000C241E"/>
    <w:rsid w:val="000C401A"/>
    <w:rsid w:val="000D0E60"/>
    <w:rsid w:val="000D40B8"/>
    <w:rsid w:val="000D52B3"/>
    <w:rsid w:val="000D60A5"/>
    <w:rsid w:val="000D6761"/>
    <w:rsid w:val="000E16FE"/>
    <w:rsid w:val="000E40AA"/>
    <w:rsid w:val="000E6C50"/>
    <w:rsid w:val="000F410C"/>
    <w:rsid w:val="00102BD0"/>
    <w:rsid w:val="001061B1"/>
    <w:rsid w:val="00114992"/>
    <w:rsid w:val="00114DC0"/>
    <w:rsid w:val="001168D7"/>
    <w:rsid w:val="0011733E"/>
    <w:rsid w:val="00117EB8"/>
    <w:rsid w:val="00121AE8"/>
    <w:rsid w:val="00130E52"/>
    <w:rsid w:val="00132DB2"/>
    <w:rsid w:val="001351C0"/>
    <w:rsid w:val="00141ACF"/>
    <w:rsid w:val="00142491"/>
    <w:rsid w:val="001451B7"/>
    <w:rsid w:val="00145C8C"/>
    <w:rsid w:val="0015437E"/>
    <w:rsid w:val="00156E94"/>
    <w:rsid w:val="00160DE5"/>
    <w:rsid w:val="00160F72"/>
    <w:rsid w:val="00163A05"/>
    <w:rsid w:val="00164BE9"/>
    <w:rsid w:val="0017329C"/>
    <w:rsid w:val="001734D1"/>
    <w:rsid w:val="001764B2"/>
    <w:rsid w:val="00184BB9"/>
    <w:rsid w:val="00186A08"/>
    <w:rsid w:val="00186F52"/>
    <w:rsid w:val="001929CF"/>
    <w:rsid w:val="00196EAE"/>
    <w:rsid w:val="001A49E0"/>
    <w:rsid w:val="001A50B5"/>
    <w:rsid w:val="001A778E"/>
    <w:rsid w:val="001B30CD"/>
    <w:rsid w:val="001B5F0D"/>
    <w:rsid w:val="001B672F"/>
    <w:rsid w:val="001C50B4"/>
    <w:rsid w:val="001D391F"/>
    <w:rsid w:val="001D41DD"/>
    <w:rsid w:val="001D4AFB"/>
    <w:rsid w:val="001E04F6"/>
    <w:rsid w:val="001E13F3"/>
    <w:rsid w:val="001E2FAE"/>
    <w:rsid w:val="001E3BDC"/>
    <w:rsid w:val="001E4FDE"/>
    <w:rsid w:val="001E7AAB"/>
    <w:rsid w:val="001F0620"/>
    <w:rsid w:val="001F407D"/>
    <w:rsid w:val="001F57A2"/>
    <w:rsid w:val="001F789F"/>
    <w:rsid w:val="0020318C"/>
    <w:rsid w:val="0020379A"/>
    <w:rsid w:val="00226833"/>
    <w:rsid w:val="00231185"/>
    <w:rsid w:val="0023236F"/>
    <w:rsid w:val="002329A0"/>
    <w:rsid w:val="00244B35"/>
    <w:rsid w:val="00246EF2"/>
    <w:rsid w:val="0025016D"/>
    <w:rsid w:val="002541E1"/>
    <w:rsid w:val="00260A0B"/>
    <w:rsid w:val="002652A2"/>
    <w:rsid w:val="00266675"/>
    <w:rsid w:val="0027050F"/>
    <w:rsid w:val="00270B8B"/>
    <w:rsid w:val="00271ED5"/>
    <w:rsid w:val="00274707"/>
    <w:rsid w:val="00281368"/>
    <w:rsid w:val="00281CBD"/>
    <w:rsid w:val="00284096"/>
    <w:rsid w:val="0028702C"/>
    <w:rsid w:val="00287F7D"/>
    <w:rsid w:val="002948E7"/>
    <w:rsid w:val="0029663E"/>
    <w:rsid w:val="002A0320"/>
    <w:rsid w:val="002A0379"/>
    <w:rsid w:val="002A0A0D"/>
    <w:rsid w:val="002B6704"/>
    <w:rsid w:val="002B6720"/>
    <w:rsid w:val="002B6A58"/>
    <w:rsid w:val="002B7AB5"/>
    <w:rsid w:val="002C13B8"/>
    <w:rsid w:val="002C1B9D"/>
    <w:rsid w:val="002C2B7E"/>
    <w:rsid w:val="002C4AAC"/>
    <w:rsid w:val="002C6FB4"/>
    <w:rsid w:val="002D3426"/>
    <w:rsid w:val="002D433B"/>
    <w:rsid w:val="002F18EA"/>
    <w:rsid w:val="002F1DA4"/>
    <w:rsid w:val="002F2669"/>
    <w:rsid w:val="002F43D4"/>
    <w:rsid w:val="002F73AB"/>
    <w:rsid w:val="003001EA"/>
    <w:rsid w:val="00307BF5"/>
    <w:rsid w:val="00307DA5"/>
    <w:rsid w:val="00312260"/>
    <w:rsid w:val="00313E95"/>
    <w:rsid w:val="00315B01"/>
    <w:rsid w:val="00335329"/>
    <w:rsid w:val="00337C6C"/>
    <w:rsid w:val="00337F61"/>
    <w:rsid w:val="00342D10"/>
    <w:rsid w:val="0035077D"/>
    <w:rsid w:val="003527EA"/>
    <w:rsid w:val="003565DC"/>
    <w:rsid w:val="00366E8F"/>
    <w:rsid w:val="00371BAC"/>
    <w:rsid w:val="003724B2"/>
    <w:rsid w:val="003737C5"/>
    <w:rsid w:val="00375930"/>
    <w:rsid w:val="00376562"/>
    <w:rsid w:val="003807A6"/>
    <w:rsid w:val="00381069"/>
    <w:rsid w:val="00381EB7"/>
    <w:rsid w:val="00386C01"/>
    <w:rsid w:val="00387E73"/>
    <w:rsid w:val="003911B2"/>
    <w:rsid w:val="00394833"/>
    <w:rsid w:val="003B29B2"/>
    <w:rsid w:val="003B4CCC"/>
    <w:rsid w:val="003C0703"/>
    <w:rsid w:val="003C1534"/>
    <w:rsid w:val="003C4142"/>
    <w:rsid w:val="003D42F6"/>
    <w:rsid w:val="003D5A7E"/>
    <w:rsid w:val="003E1D63"/>
    <w:rsid w:val="003E2E7B"/>
    <w:rsid w:val="003E4203"/>
    <w:rsid w:val="003E7780"/>
    <w:rsid w:val="003F159E"/>
    <w:rsid w:val="003F19D3"/>
    <w:rsid w:val="00406C40"/>
    <w:rsid w:val="0041093D"/>
    <w:rsid w:val="004130AA"/>
    <w:rsid w:val="00422C09"/>
    <w:rsid w:val="0042531C"/>
    <w:rsid w:val="00427003"/>
    <w:rsid w:val="00432FFE"/>
    <w:rsid w:val="00437915"/>
    <w:rsid w:val="00445D22"/>
    <w:rsid w:val="00457AF7"/>
    <w:rsid w:val="004601AA"/>
    <w:rsid w:val="00461ECE"/>
    <w:rsid w:val="00462DAF"/>
    <w:rsid w:val="00464034"/>
    <w:rsid w:val="0046756F"/>
    <w:rsid w:val="00471758"/>
    <w:rsid w:val="004724B0"/>
    <w:rsid w:val="00473504"/>
    <w:rsid w:val="0047566B"/>
    <w:rsid w:val="00476E12"/>
    <w:rsid w:val="004854D7"/>
    <w:rsid w:val="00487E4F"/>
    <w:rsid w:val="00490BFF"/>
    <w:rsid w:val="0049361F"/>
    <w:rsid w:val="00494681"/>
    <w:rsid w:val="004A1794"/>
    <w:rsid w:val="004A1954"/>
    <w:rsid w:val="004A2121"/>
    <w:rsid w:val="004A7A77"/>
    <w:rsid w:val="004B2ADE"/>
    <w:rsid w:val="004B3574"/>
    <w:rsid w:val="004B4672"/>
    <w:rsid w:val="004C0FB9"/>
    <w:rsid w:val="004C3760"/>
    <w:rsid w:val="004D12E7"/>
    <w:rsid w:val="004D7BB5"/>
    <w:rsid w:val="004D7CC5"/>
    <w:rsid w:val="004F7E7B"/>
    <w:rsid w:val="00504C6E"/>
    <w:rsid w:val="0050643B"/>
    <w:rsid w:val="00511974"/>
    <w:rsid w:val="0051238D"/>
    <w:rsid w:val="0051607D"/>
    <w:rsid w:val="0051667E"/>
    <w:rsid w:val="005175B5"/>
    <w:rsid w:val="00523C51"/>
    <w:rsid w:val="00524BAE"/>
    <w:rsid w:val="00526093"/>
    <w:rsid w:val="00526190"/>
    <w:rsid w:val="00531231"/>
    <w:rsid w:val="00531376"/>
    <w:rsid w:val="00540C21"/>
    <w:rsid w:val="00541634"/>
    <w:rsid w:val="00542D8C"/>
    <w:rsid w:val="005461E2"/>
    <w:rsid w:val="00551575"/>
    <w:rsid w:val="0055249E"/>
    <w:rsid w:val="0055426B"/>
    <w:rsid w:val="00562C04"/>
    <w:rsid w:val="0057444B"/>
    <w:rsid w:val="00574BDE"/>
    <w:rsid w:val="00575ECA"/>
    <w:rsid w:val="00577937"/>
    <w:rsid w:val="00577F35"/>
    <w:rsid w:val="00585DD3"/>
    <w:rsid w:val="00592EEC"/>
    <w:rsid w:val="00597132"/>
    <w:rsid w:val="0059787B"/>
    <w:rsid w:val="005A0D44"/>
    <w:rsid w:val="005A370A"/>
    <w:rsid w:val="005B26B3"/>
    <w:rsid w:val="005C109E"/>
    <w:rsid w:val="005C3F10"/>
    <w:rsid w:val="005D03D8"/>
    <w:rsid w:val="005D0463"/>
    <w:rsid w:val="005E00CC"/>
    <w:rsid w:val="005E0E7D"/>
    <w:rsid w:val="005E5978"/>
    <w:rsid w:val="005E6CFB"/>
    <w:rsid w:val="005E723A"/>
    <w:rsid w:val="005F04DC"/>
    <w:rsid w:val="005F19B4"/>
    <w:rsid w:val="005F335F"/>
    <w:rsid w:val="005F359B"/>
    <w:rsid w:val="005F3EC7"/>
    <w:rsid w:val="005F417C"/>
    <w:rsid w:val="005F4B6D"/>
    <w:rsid w:val="005F5F35"/>
    <w:rsid w:val="00600327"/>
    <w:rsid w:val="00601114"/>
    <w:rsid w:val="00602A7C"/>
    <w:rsid w:val="0060315A"/>
    <w:rsid w:val="00605291"/>
    <w:rsid w:val="00607F6F"/>
    <w:rsid w:val="00611C06"/>
    <w:rsid w:val="00612F8D"/>
    <w:rsid w:val="006176A3"/>
    <w:rsid w:val="00622744"/>
    <w:rsid w:val="0062680F"/>
    <w:rsid w:val="00626BA4"/>
    <w:rsid w:val="006301C9"/>
    <w:rsid w:val="00632111"/>
    <w:rsid w:val="00636014"/>
    <w:rsid w:val="0063704A"/>
    <w:rsid w:val="0063770D"/>
    <w:rsid w:val="00646900"/>
    <w:rsid w:val="006622DE"/>
    <w:rsid w:val="0067576C"/>
    <w:rsid w:val="006768CE"/>
    <w:rsid w:val="0067725B"/>
    <w:rsid w:val="00681941"/>
    <w:rsid w:val="00681B2E"/>
    <w:rsid w:val="00683157"/>
    <w:rsid w:val="006855B1"/>
    <w:rsid w:val="0068666A"/>
    <w:rsid w:val="00692160"/>
    <w:rsid w:val="0069689A"/>
    <w:rsid w:val="006A44A1"/>
    <w:rsid w:val="006A53BC"/>
    <w:rsid w:val="006A5D5C"/>
    <w:rsid w:val="006B10DE"/>
    <w:rsid w:val="006B35D2"/>
    <w:rsid w:val="006B3957"/>
    <w:rsid w:val="006B64A4"/>
    <w:rsid w:val="006B76C7"/>
    <w:rsid w:val="006C171E"/>
    <w:rsid w:val="006C344F"/>
    <w:rsid w:val="006C357B"/>
    <w:rsid w:val="006C642F"/>
    <w:rsid w:val="006E4081"/>
    <w:rsid w:val="006F0881"/>
    <w:rsid w:val="006F34C5"/>
    <w:rsid w:val="007012F1"/>
    <w:rsid w:val="00702BF1"/>
    <w:rsid w:val="00703B94"/>
    <w:rsid w:val="0071340D"/>
    <w:rsid w:val="00716FAB"/>
    <w:rsid w:val="00717C24"/>
    <w:rsid w:val="00723AED"/>
    <w:rsid w:val="00732A51"/>
    <w:rsid w:val="00732CD2"/>
    <w:rsid w:val="00737186"/>
    <w:rsid w:val="00743D41"/>
    <w:rsid w:val="00744729"/>
    <w:rsid w:val="007453C9"/>
    <w:rsid w:val="0074681E"/>
    <w:rsid w:val="00747C18"/>
    <w:rsid w:val="00762D9D"/>
    <w:rsid w:val="00764AF5"/>
    <w:rsid w:val="0076684A"/>
    <w:rsid w:val="007704A7"/>
    <w:rsid w:val="0077071E"/>
    <w:rsid w:val="007725B5"/>
    <w:rsid w:val="00782C47"/>
    <w:rsid w:val="007836C5"/>
    <w:rsid w:val="007838AB"/>
    <w:rsid w:val="007856DE"/>
    <w:rsid w:val="007920C2"/>
    <w:rsid w:val="0079771C"/>
    <w:rsid w:val="007A2BAB"/>
    <w:rsid w:val="007B14D1"/>
    <w:rsid w:val="007B2649"/>
    <w:rsid w:val="007C211E"/>
    <w:rsid w:val="007C2BD8"/>
    <w:rsid w:val="007C38EA"/>
    <w:rsid w:val="007C4069"/>
    <w:rsid w:val="007C569F"/>
    <w:rsid w:val="007D07BC"/>
    <w:rsid w:val="007E1EBB"/>
    <w:rsid w:val="007E6BEE"/>
    <w:rsid w:val="007E7B07"/>
    <w:rsid w:val="007F1F5D"/>
    <w:rsid w:val="007F3F4F"/>
    <w:rsid w:val="007F605E"/>
    <w:rsid w:val="00803F64"/>
    <w:rsid w:val="008044B0"/>
    <w:rsid w:val="0080487E"/>
    <w:rsid w:val="00807036"/>
    <w:rsid w:val="00810EA9"/>
    <w:rsid w:val="0081516B"/>
    <w:rsid w:val="00815179"/>
    <w:rsid w:val="0082503C"/>
    <w:rsid w:val="00825C36"/>
    <w:rsid w:val="00826D25"/>
    <w:rsid w:val="008327C2"/>
    <w:rsid w:val="00837DE4"/>
    <w:rsid w:val="008414D4"/>
    <w:rsid w:val="0084471A"/>
    <w:rsid w:val="00844B92"/>
    <w:rsid w:val="00844EC1"/>
    <w:rsid w:val="00847FCD"/>
    <w:rsid w:val="008623B3"/>
    <w:rsid w:val="00865B11"/>
    <w:rsid w:val="00867999"/>
    <w:rsid w:val="00870264"/>
    <w:rsid w:val="00874687"/>
    <w:rsid w:val="0087707E"/>
    <w:rsid w:val="008776EE"/>
    <w:rsid w:val="00877E71"/>
    <w:rsid w:val="00890D48"/>
    <w:rsid w:val="00893DE6"/>
    <w:rsid w:val="00895AC8"/>
    <w:rsid w:val="008A12FE"/>
    <w:rsid w:val="008A32A3"/>
    <w:rsid w:val="008B0E61"/>
    <w:rsid w:val="008B4426"/>
    <w:rsid w:val="008B4B47"/>
    <w:rsid w:val="008B5C53"/>
    <w:rsid w:val="008B6DDA"/>
    <w:rsid w:val="008B7815"/>
    <w:rsid w:val="008B7EF8"/>
    <w:rsid w:val="008C2A2D"/>
    <w:rsid w:val="008D77F0"/>
    <w:rsid w:val="008D79B0"/>
    <w:rsid w:val="008E023D"/>
    <w:rsid w:val="008E34C6"/>
    <w:rsid w:val="008E4F24"/>
    <w:rsid w:val="008E7656"/>
    <w:rsid w:val="008F1EB5"/>
    <w:rsid w:val="009008DF"/>
    <w:rsid w:val="0090246E"/>
    <w:rsid w:val="00905CEE"/>
    <w:rsid w:val="00920251"/>
    <w:rsid w:val="0092614F"/>
    <w:rsid w:val="0093702B"/>
    <w:rsid w:val="00941F58"/>
    <w:rsid w:val="00942353"/>
    <w:rsid w:val="0094483B"/>
    <w:rsid w:val="00944A72"/>
    <w:rsid w:val="009537D2"/>
    <w:rsid w:val="00953EDA"/>
    <w:rsid w:val="00953FD3"/>
    <w:rsid w:val="00954495"/>
    <w:rsid w:val="00956B06"/>
    <w:rsid w:val="00957CF9"/>
    <w:rsid w:val="00961BA7"/>
    <w:rsid w:val="00962BC9"/>
    <w:rsid w:val="009638E4"/>
    <w:rsid w:val="00964E5F"/>
    <w:rsid w:val="00973660"/>
    <w:rsid w:val="009741D8"/>
    <w:rsid w:val="00987E1A"/>
    <w:rsid w:val="00990D25"/>
    <w:rsid w:val="00997125"/>
    <w:rsid w:val="009A1605"/>
    <w:rsid w:val="009A5618"/>
    <w:rsid w:val="009A7E6D"/>
    <w:rsid w:val="009B02E7"/>
    <w:rsid w:val="009B4D5E"/>
    <w:rsid w:val="009C1A5D"/>
    <w:rsid w:val="009C223E"/>
    <w:rsid w:val="009C742F"/>
    <w:rsid w:val="009C7F35"/>
    <w:rsid w:val="009D0831"/>
    <w:rsid w:val="009D2EA3"/>
    <w:rsid w:val="009D3EC9"/>
    <w:rsid w:val="009D77FF"/>
    <w:rsid w:val="009E2322"/>
    <w:rsid w:val="009E4F94"/>
    <w:rsid w:val="009E6C1E"/>
    <w:rsid w:val="009F0D61"/>
    <w:rsid w:val="009F11C6"/>
    <w:rsid w:val="009F1A97"/>
    <w:rsid w:val="009F416D"/>
    <w:rsid w:val="009F5413"/>
    <w:rsid w:val="00A00800"/>
    <w:rsid w:val="00A02A55"/>
    <w:rsid w:val="00A057B9"/>
    <w:rsid w:val="00A0650C"/>
    <w:rsid w:val="00A135F7"/>
    <w:rsid w:val="00A21A52"/>
    <w:rsid w:val="00A228C6"/>
    <w:rsid w:val="00A239F9"/>
    <w:rsid w:val="00A31564"/>
    <w:rsid w:val="00A35F89"/>
    <w:rsid w:val="00A36233"/>
    <w:rsid w:val="00A367A9"/>
    <w:rsid w:val="00A42A2B"/>
    <w:rsid w:val="00A4345C"/>
    <w:rsid w:val="00A477C3"/>
    <w:rsid w:val="00A51E6B"/>
    <w:rsid w:val="00A52D1C"/>
    <w:rsid w:val="00A57780"/>
    <w:rsid w:val="00A61369"/>
    <w:rsid w:val="00A6291B"/>
    <w:rsid w:val="00A64025"/>
    <w:rsid w:val="00A675C9"/>
    <w:rsid w:val="00A70BAD"/>
    <w:rsid w:val="00A73C5A"/>
    <w:rsid w:val="00A73E05"/>
    <w:rsid w:val="00A767A0"/>
    <w:rsid w:val="00A8215A"/>
    <w:rsid w:val="00A821CF"/>
    <w:rsid w:val="00A8591A"/>
    <w:rsid w:val="00A87449"/>
    <w:rsid w:val="00A93822"/>
    <w:rsid w:val="00AA0124"/>
    <w:rsid w:val="00AB09FA"/>
    <w:rsid w:val="00AB2467"/>
    <w:rsid w:val="00AB6BFA"/>
    <w:rsid w:val="00AD0C2F"/>
    <w:rsid w:val="00AD22A7"/>
    <w:rsid w:val="00AD23B0"/>
    <w:rsid w:val="00AD24C6"/>
    <w:rsid w:val="00AD379F"/>
    <w:rsid w:val="00AD76CB"/>
    <w:rsid w:val="00AD7A66"/>
    <w:rsid w:val="00AE74F9"/>
    <w:rsid w:val="00AE7EFE"/>
    <w:rsid w:val="00AF05B6"/>
    <w:rsid w:val="00AF1142"/>
    <w:rsid w:val="00AF3881"/>
    <w:rsid w:val="00B023A5"/>
    <w:rsid w:val="00B02996"/>
    <w:rsid w:val="00B04017"/>
    <w:rsid w:val="00B110A1"/>
    <w:rsid w:val="00B12594"/>
    <w:rsid w:val="00B13939"/>
    <w:rsid w:val="00B167BA"/>
    <w:rsid w:val="00B20313"/>
    <w:rsid w:val="00B2247D"/>
    <w:rsid w:val="00B24861"/>
    <w:rsid w:val="00B25CC9"/>
    <w:rsid w:val="00B3084E"/>
    <w:rsid w:val="00B32E95"/>
    <w:rsid w:val="00B33555"/>
    <w:rsid w:val="00B34CED"/>
    <w:rsid w:val="00B356D7"/>
    <w:rsid w:val="00B36C7D"/>
    <w:rsid w:val="00B429CE"/>
    <w:rsid w:val="00B43F1D"/>
    <w:rsid w:val="00B451F7"/>
    <w:rsid w:val="00B45996"/>
    <w:rsid w:val="00B50F7A"/>
    <w:rsid w:val="00B51A0C"/>
    <w:rsid w:val="00B5305F"/>
    <w:rsid w:val="00B60747"/>
    <w:rsid w:val="00B628EA"/>
    <w:rsid w:val="00B65105"/>
    <w:rsid w:val="00B67757"/>
    <w:rsid w:val="00B73150"/>
    <w:rsid w:val="00B73E03"/>
    <w:rsid w:val="00B76999"/>
    <w:rsid w:val="00B777B3"/>
    <w:rsid w:val="00B83CF8"/>
    <w:rsid w:val="00B85A35"/>
    <w:rsid w:val="00B86413"/>
    <w:rsid w:val="00B86EA8"/>
    <w:rsid w:val="00B90949"/>
    <w:rsid w:val="00B93031"/>
    <w:rsid w:val="00B95DE1"/>
    <w:rsid w:val="00B965B7"/>
    <w:rsid w:val="00BA1009"/>
    <w:rsid w:val="00BA2885"/>
    <w:rsid w:val="00BA333E"/>
    <w:rsid w:val="00BB052A"/>
    <w:rsid w:val="00BB0E4E"/>
    <w:rsid w:val="00BB0ECD"/>
    <w:rsid w:val="00BB529D"/>
    <w:rsid w:val="00BC10FE"/>
    <w:rsid w:val="00BC33F7"/>
    <w:rsid w:val="00BC790E"/>
    <w:rsid w:val="00BD5346"/>
    <w:rsid w:val="00BE0DF2"/>
    <w:rsid w:val="00BE3ABF"/>
    <w:rsid w:val="00BF0AAB"/>
    <w:rsid w:val="00BF30E7"/>
    <w:rsid w:val="00BF6799"/>
    <w:rsid w:val="00C0352F"/>
    <w:rsid w:val="00C046BC"/>
    <w:rsid w:val="00C05DF9"/>
    <w:rsid w:val="00C07EA2"/>
    <w:rsid w:val="00C1356B"/>
    <w:rsid w:val="00C21B2B"/>
    <w:rsid w:val="00C22C21"/>
    <w:rsid w:val="00C23455"/>
    <w:rsid w:val="00C259F0"/>
    <w:rsid w:val="00C2636A"/>
    <w:rsid w:val="00C2796C"/>
    <w:rsid w:val="00C41351"/>
    <w:rsid w:val="00C46697"/>
    <w:rsid w:val="00C526D5"/>
    <w:rsid w:val="00C54D29"/>
    <w:rsid w:val="00C54DE5"/>
    <w:rsid w:val="00C55270"/>
    <w:rsid w:val="00C553CF"/>
    <w:rsid w:val="00C62A26"/>
    <w:rsid w:val="00C6690F"/>
    <w:rsid w:val="00C66B7F"/>
    <w:rsid w:val="00C7102E"/>
    <w:rsid w:val="00C73A49"/>
    <w:rsid w:val="00C74B5D"/>
    <w:rsid w:val="00C75470"/>
    <w:rsid w:val="00C7776D"/>
    <w:rsid w:val="00C8024C"/>
    <w:rsid w:val="00C842C8"/>
    <w:rsid w:val="00C851F6"/>
    <w:rsid w:val="00C85F84"/>
    <w:rsid w:val="00C90E68"/>
    <w:rsid w:val="00C9182C"/>
    <w:rsid w:val="00CA1007"/>
    <w:rsid w:val="00CA2DA9"/>
    <w:rsid w:val="00CA57E7"/>
    <w:rsid w:val="00CB0578"/>
    <w:rsid w:val="00CB24D9"/>
    <w:rsid w:val="00CB31C9"/>
    <w:rsid w:val="00CB6BE0"/>
    <w:rsid w:val="00CB7A88"/>
    <w:rsid w:val="00CB7E16"/>
    <w:rsid w:val="00CC10A0"/>
    <w:rsid w:val="00CC7AA2"/>
    <w:rsid w:val="00CD3E2D"/>
    <w:rsid w:val="00CF18C9"/>
    <w:rsid w:val="00CF26ED"/>
    <w:rsid w:val="00D00F83"/>
    <w:rsid w:val="00D03484"/>
    <w:rsid w:val="00D11851"/>
    <w:rsid w:val="00D12349"/>
    <w:rsid w:val="00D132C0"/>
    <w:rsid w:val="00D1445A"/>
    <w:rsid w:val="00D21A10"/>
    <w:rsid w:val="00D24342"/>
    <w:rsid w:val="00D31500"/>
    <w:rsid w:val="00D31A93"/>
    <w:rsid w:val="00D324F6"/>
    <w:rsid w:val="00D32EF4"/>
    <w:rsid w:val="00D33F1F"/>
    <w:rsid w:val="00D35828"/>
    <w:rsid w:val="00D4298B"/>
    <w:rsid w:val="00D43438"/>
    <w:rsid w:val="00D50181"/>
    <w:rsid w:val="00D52333"/>
    <w:rsid w:val="00D56C5C"/>
    <w:rsid w:val="00D57CD3"/>
    <w:rsid w:val="00D615DE"/>
    <w:rsid w:val="00D61FF7"/>
    <w:rsid w:val="00D62C93"/>
    <w:rsid w:val="00D6515B"/>
    <w:rsid w:val="00D66DBF"/>
    <w:rsid w:val="00D67480"/>
    <w:rsid w:val="00D73009"/>
    <w:rsid w:val="00D76227"/>
    <w:rsid w:val="00D801EB"/>
    <w:rsid w:val="00D85CCE"/>
    <w:rsid w:val="00D87595"/>
    <w:rsid w:val="00D905D9"/>
    <w:rsid w:val="00D941B4"/>
    <w:rsid w:val="00D97F50"/>
    <w:rsid w:val="00DA054E"/>
    <w:rsid w:val="00DA121E"/>
    <w:rsid w:val="00DA350C"/>
    <w:rsid w:val="00DB108C"/>
    <w:rsid w:val="00DB25D8"/>
    <w:rsid w:val="00DD431B"/>
    <w:rsid w:val="00DD75C4"/>
    <w:rsid w:val="00DE371A"/>
    <w:rsid w:val="00DE75B6"/>
    <w:rsid w:val="00DF1476"/>
    <w:rsid w:val="00DF224D"/>
    <w:rsid w:val="00DF5A6A"/>
    <w:rsid w:val="00DF6EA7"/>
    <w:rsid w:val="00DF7B01"/>
    <w:rsid w:val="00E007F8"/>
    <w:rsid w:val="00E01857"/>
    <w:rsid w:val="00E02CAB"/>
    <w:rsid w:val="00E03480"/>
    <w:rsid w:val="00E051B7"/>
    <w:rsid w:val="00E058BE"/>
    <w:rsid w:val="00E05CE8"/>
    <w:rsid w:val="00E148E8"/>
    <w:rsid w:val="00E14D22"/>
    <w:rsid w:val="00E15463"/>
    <w:rsid w:val="00E1753C"/>
    <w:rsid w:val="00E20356"/>
    <w:rsid w:val="00E26619"/>
    <w:rsid w:val="00E30B75"/>
    <w:rsid w:val="00E341D2"/>
    <w:rsid w:val="00E34AEE"/>
    <w:rsid w:val="00E43F92"/>
    <w:rsid w:val="00E455BB"/>
    <w:rsid w:val="00E51260"/>
    <w:rsid w:val="00E51ED8"/>
    <w:rsid w:val="00E615D5"/>
    <w:rsid w:val="00E63A2A"/>
    <w:rsid w:val="00E70E22"/>
    <w:rsid w:val="00E71D59"/>
    <w:rsid w:val="00E72B6D"/>
    <w:rsid w:val="00E73419"/>
    <w:rsid w:val="00E7367A"/>
    <w:rsid w:val="00E82A45"/>
    <w:rsid w:val="00E84692"/>
    <w:rsid w:val="00E84D2A"/>
    <w:rsid w:val="00E9088B"/>
    <w:rsid w:val="00E91AA1"/>
    <w:rsid w:val="00E91BA3"/>
    <w:rsid w:val="00E925C8"/>
    <w:rsid w:val="00E93863"/>
    <w:rsid w:val="00E93B10"/>
    <w:rsid w:val="00E96054"/>
    <w:rsid w:val="00E96B91"/>
    <w:rsid w:val="00EA0917"/>
    <w:rsid w:val="00EA1BC5"/>
    <w:rsid w:val="00EB026A"/>
    <w:rsid w:val="00EB0BB1"/>
    <w:rsid w:val="00EB1E16"/>
    <w:rsid w:val="00EB1F41"/>
    <w:rsid w:val="00EB76F7"/>
    <w:rsid w:val="00EC2D03"/>
    <w:rsid w:val="00ED1151"/>
    <w:rsid w:val="00ED147B"/>
    <w:rsid w:val="00ED244F"/>
    <w:rsid w:val="00ED2EF3"/>
    <w:rsid w:val="00EE0FA5"/>
    <w:rsid w:val="00EE2455"/>
    <w:rsid w:val="00EE4AD8"/>
    <w:rsid w:val="00EE7256"/>
    <w:rsid w:val="00EE7EC3"/>
    <w:rsid w:val="00EF3521"/>
    <w:rsid w:val="00EF52CF"/>
    <w:rsid w:val="00EF60DB"/>
    <w:rsid w:val="00EF7107"/>
    <w:rsid w:val="00F108C8"/>
    <w:rsid w:val="00F11F3F"/>
    <w:rsid w:val="00F13558"/>
    <w:rsid w:val="00F137DE"/>
    <w:rsid w:val="00F1470F"/>
    <w:rsid w:val="00F14A42"/>
    <w:rsid w:val="00F1522D"/>
    <w:rsid w:val="00F17404"/>
    <w:rsid w:val="00F21ABA"/>
    <w:rsid w:val="00F21B82"/>
    <w:rsid w:val="00F3799E"/>
    <w:rsid w:val="00F40186"/>
    <w:rsid w:val="00F40748"/>
    <w:rsid w:val="00F41E48"/>
    <w:rsid w:val="00F442AA"/>
    <w:rsid w:val="00F44E84"/>
    <w:rsid w:val="00F4606A"/>
    <w:rsid w:val="00F507A1"/>
    <w:rsid w:val="00F56392"/>
    <w:rsid w:val="00F57077"/>
    <w:rsid w:val="00F61F0F"/>
    <w:rsid w:val="00F66EE3"/>
    <w:rsid w:val="00F708B1"/>
    <w:rsid w:val="00F72AFC"/>
    <w:rsid w:val="00F741E0"/>
    <w:rsid w:val="00F75BB0"/>
    <w:rsid w:val="00F77F19"/>
    <w:rsid w:val="00F80A2C"/>
    <w:rsid w:val="00F8380A"/>
    <w:rsid w:val="00F8429C"/>
    <w:rsid w:val="00F902F7"/>
    <w:rsid w:val="00F90FB2"/>
    <w:rsid w:val="00F932F1"/>
    <w:rsid w:val="00F93B90"/>
    <w:rsid w:val="00F94541"/>
    <w:rsid w:val="00F9514E"/>
    <w:rsid w:val="00FA4B11"/>
    <w:rsid w:val="00FB3F07"/>
    <w:rsid w:val="00FD0094"/>
    <w:rsid w:val="00FD1979"/>
    <w:rsid w:val="00FD3391"/>
    <w:rsid w:val="00FD4C54"/>
    <w:rsid w:val="00FE13A2"/>
    <w:rsid w:val="00FE3106"/>
    <w:rsid w:val="00FE5419"/>
    <w:rsid w:val="00FE5E57"/>
    <w:rsid w:val="00FE72F2"/>
    <w:rsid w:val="00FF3F3D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D16"/>
  <w15:docId w15:val="{4A93E40B-4236-443A-9199-22E6965D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C9"/>
    <w:pPr>
      <w:spacing w:before="120" w:after="120" w:line="360" w:lineRule="auto"/>
    </w:pPr>
    <w:rPr>
      <w:rFonts w:ascii="Microsoft New Tai Lue" w:hAnsi="Microsoft New Tai Lue"/>
      <w:color w:val="555555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7077"/>
    <w:pPr>
      <w:keepNext/>
      <w:keepLines/>
      <w:tabs>
        <w:tab w:val="left" w:pos="4217"/>
      </w:tabs>
      <w:spacing w:after="0"/>
      <w:outlineLvl w:val="0"/>
    </w:pPr>
    <w:rPr>
      <w:rFonts w:eastAsiaTheme="majorEastAsia" w:cstheme="majorBidi"/>
      <w:b/>
      <w:bCs/>
      <w:color w:val="D7304C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315A"/>
    <w:pPr>
      <w:keepNext/>
      <w:keepLines/>
      <w:spacing w:before="400"/>
      <w:outlineLvl w:val="1"/>
    </w:pPr>
    <w:rPr>
      <w:rFonts w:eastAsiaTheme="majorEastAsia" w:cstheme="majorBidi"/>
      <w:b/>
      <w:bCs/>
      <w:color w:val="03559E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223E"/>
    <w:pPr>
      <w:keepNext/>
      <w:keepLines/>
      <w:spacing w:before="200"/>
      <w:jc w:val="both"/>
      <w:outlineLvl w:val="2"/>
    </w:pPr>
    <w:rPr>
      <w:rFonts w:eastAsiaTheme="majorEastAsia" w:cstheme="majorBidi"/>
      <w:b/>
      <w:bCs/>
      <w:color w:val="2B4466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5707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920251"/>
    <w:pPr>
      <w:keepNext/>
      <w:keepLines/>
      <w:spacing w:before="200" w:after="0"/>
      <w:outlineLvl w:val="4"/>
    </w:pPr>
    <w:rPr>
      <w:rFonts w:eastAsiaTheme="majorEastAsia" w:cstheme="majorBidi"/>
      <w:b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57077"/>
    <w:pPr>
      <w:keepNext/>
      <w:keepLines/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7077"/>
    <w:rPr>
      <w:rFonts w:ascii="Microsoft New Tai Lue" w:hAnsi="Microsoft New Tai Lue"/>
      <w:b/>
      <w:bCs/>
      <w:color w:val="515256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0315A"/>
    <w:rPr>
      <w:rFonts w:ascii="Microsoft New Tai Lue" w:eastAsiaTheme="majorEastAsia" w:hAnsi="Microsoft New Tai Lue" w:cstheme="majorBidi"/>
      <w:b/>
      <w:bCs/>
      <w:color w:val="03559E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7077"/>
    <w:rPr>
      <w:rFonts w:ascii="Microsoft New Tai Lue" w:eastAsiaTheme="majorEastAsia" w:hAnsi="Microsoft New Tai Lue" w:cstheme="majorBidi"/>
      <w:b/>
      <w:bCs/>
      <w:color w:val="D7304C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223E"/>
    <w:rPr>
      <w:rFonts w:ascii="Microsoft New Tai Lue" w:eastAsiaTheme="majorEastAsia" w:hAnsi="Microsoft New Tai Lue" w:cstheme="majorBidi"/>
      <w:b/>
      <w:bCs/>
      <w:color w:val="2B44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0124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24"/>
    <w:rPr>
      <w:rFonts w:ascii="Tahoma" w:hAnsi="Tahoma" w:cs="Tahoma"/>
      <w:color w:val="515256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7077"/>
    <w:rPr>
      <w:rFonts w:ascii="Microsoft New Tai Lue" w:hAnsi="Microsoft New Tai Lue"/>
      <w:color w:val="03559E"/>
      <w:sz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7077"/>
    <w:rPr>
      <w:rFonts w:ascii="Microsoft New Tai Lue" w:eastAsiaTheme="majorEastAsia" w:hAnsi="Microsoft New Tai Lue" w:cstheme="majorBidi"/>
      <w:b/>
      <w:bCs/>
      <w:i/>
      <w:iCs/>
      <w:color w:val="4F81BD" w:themeColor="accent1"/>
      <w:sz w:val="20"/>
    </w:rPr>
  </w:style>
  <w:style w:type="paragraph" w:styleId="Header">
    <w:name w:val="header"/>
    <w:basedOn w:val="Normal"/>
    <w:link w:val="HeaderChar"/>
    <w:autoRedefine/>
    <w:uiPriority w:val="99"/>
    <w:unhideWhenUsed/>
    <w:rsid w:val="00270B8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B8B"/>
    <w:rPr>
      <w:rFonts w:ascii="Microsoft New Tai Lue" w:hAnsi="Microsoft New Tai Lue"/>
      <w:color w:val="555555"/>
    </w:rPr>
  </w:style>
  <w:style w:type="paragraph" w:styleId="Footer">
    <w:name w:val="footer"/>
    <w:basedOn w:val="Normal"/>
    <w:link w:val="FooterChar"/>
    <w:autoRedefine/>
    <w:uiPriority w:val="99"/>
    <w:unhideWhenUsed/>
    <w:rsid w:val="00F5707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7077"/>
    <w:rPr>
      <w:rFonts w:ascii="Microsoft New Tai Lue" w:hAnsi="Microsoft New Tai Lue"/>
      <w:color w:val="555555"/>
      <w:sz w:val="20"/>
    </w:rPr>
  </w:style>
  <w:style w:type="paragraph" w:styleId="NoSpacing">
    <w:name w:val="No Spacing"/>
    <w:autoRedefine/>
    <w:uiPriority w:val="1"/>
    <w:qFormat/>
    <w:rsid w:val="0011733E"/>
    <w:pPr>
      <w:spacing w:after="0" w:line="240" w:lineRule="auto"/>
    </w:pPr>
    <w:rPr>
      <w:rFonts w:ascii="Calibri" w:eastAsia="Calibri" w:hAnsi="Calibri" w:cstheme="minorHAnsi"/>
      <w:color w:val="515256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077"/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2FFE"/>
    <w:pPr>
      <w:tabs>
        <w:tab w:val="right" w:leader="dot" w:pos="9016"/>
      </w:tabs>
      <w:spacing w:after="0"/>
    </w:pPr>
    <w:rPr>
      <w:rFonts w:ascii="Aharoni" w:hAnsi="Aharoni" w:cs="Aharoni"/>
      <w:b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7077"/>
    <w:pPr>
      <w:spacing w:after="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6C5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920251"/>
    <w:rPr>
      <w:rFonts w:ascii="Microsoft New Tai Lue" w:eastAsiaTheme="majorEastAsia" w:hAnsi="Microsoft New Tai Lue" w:cstheme="majorBidi"/>
      <w:b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57077"/>
    <w:pPr>
      <w:numPr>
        <w:ilvl w:val="1"/>
      </w:numPr>
    </w:pPr>
    <w:rPr>
      <w:rFonts w:eastAsiaTheme="majorEastAsia" w:cstheme="majorBidi"/>
      <w:iCs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077"/>
    <w:rPr>
      <w:rFonts w:ascii="Microsoft New Tai Lue" w:eastAsiaTheme="majorEastAsia" w:hAnsi="Microsoft New Tai Lue" w:cstheme="majorBidi"/>
      <w:iCs/>
      <w:color w:val="555555"/>
      <w:spacing w:val="15"/>
      <w:sz w:val="56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81B2E"/>
    <w:pPr>
      <w:framePr w:wrap="around" w:vAnchor="text" w:hAnchor="text" w:y="1"/>
      <w:spacing w:after="300"/>
      <w:contextualSpacing/>
    </w:pPr>
    <w:rPr>
      <w:rFonts w:eastAsiaTheme="majorEastAsia" w:cstheme="majorBidi"/>
      <w:b/>
      <w:color w:val="03559E"/>
      <w:spacing w:val="5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1B2E"/>
    <w:rPr>
      <w:rFonts w:ascii="Microsoft New Tai Lue" w:eastAsiaTheme="majorEastAsia" w:hAnsi="Microsoft New Tai Lue" w:cstheme="majorBidi"/>
      <w:b/>
      <w:color w:val="03559E"/>
      <w:spacing w:val="5"/>
      <w:kern w:val="28"/>
      <w:sz w:val="24"/>
      <w:szCs w:val="24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7077"/>
    <w:pPr>
      <w:spacing w:before="480" w:line="276" w:lineRule="auto"/>
      <w:outlineLvl w:val="9"/>
    </w:pPr>
    <w:rPr>
      <w:color w:val="03559E"/>
      <w:sz w:val="32"/>
      <w:lang w:val="en-US" w:eastAsia="ja-JP"/>
    </w:rPr>
  </w:style>
  <w:style w:type="paragraph" w:styleId="ListParagraph">
    <w:name w:val="List Paragraph"/>
    <w:aliases w:val="Paragraph"/>
    <w:basedOn w:val="Normal"/>
    <w:autoRedefine/>
    <w:uiPriority w:val="34"/>
    <w:qFormat/>
    <w:rsid w:val="0041093D"/>
    <w:pPr>
      <w:numPr>
        <w:numId w:val="20"/>
      </w:numPr>
      <w:autoSpaceDE w:val="0"/>
      <w:spacing w:after="0" w:line="240" w:lineRule="auto"/>
    </w:pPr>
    <w:rPr>
      <w:lang w:val="en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F57077"/>
    <w:pPr>
      <w:spacing w:after="0"/>
      <w:ind w:left="400" w:hanging="400"/>
      <w:jc w:val="center"/>
    </w:pPr>
    <w:rPr>
      <w:rFonts w:cstheme="minorHAnsi"/>
      <w:b/>
      <w:bCs/>
      <w:i/>
      <w:iCs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F57077"/>
    <w:rPr>
      <w:rFonts w:ascii="Microsoft New Tai Lue" w:eastAsiaTheme="majorEastAsia" w:hAnsi="Microsoft New Tai Lue" w:cstheme="majorBidi"/>
      <w:color w:val="243F60" w:themeColor="accent1" w:themeShade="7F"/>
      <w:sz w:val="20"/>
    </w:rPr>
  </w:style>
  <w:style w:type="character" w:styleId="SubtleEmphasis">
    <w:name w:val="Subtle Emphasis"/>
    <w:basedOn w:val="DefaultParagraphFont"/>
    <w:uiPriority w:val="19"/>
    <w:qFormat/>
    <w:rsid w:val="00F57077"/>
    <w:rPr>
      <w:rFonts w:ascii="Microsoft New Tai Lue" w:hAnsi="Microsoft New Tai Lu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57077"/>
    <w:rPr>
      <w:rFonts w:ascii="Microsoft New Tai Lue" w:hAnsi="Microsoft New Tai Lue"/>
      <w:i/>
      <w:iCs/>
    </w:rPr>
  </w:style>
  <w:style w:type="character" w:styleId="IntenseEmphasis">
    <w:name w:val="Intense Emphasis"/>
    <w:basedOn w:val="DefaultParagraphFont"/>
    <w:uiPriority w:val="21"/>
    <w:qFormat/>
    <w:rsid w:val="00F57077"/>
    <w:rPr>
      <w:rFonts w:ascii="Microsoft New Tai Lue" w:hAnsi="Microsoft New Tai Lue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5707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077"/>
    <w:rPr>
      <w:rFonts w:ascii="Microsoft New Tai Lue" w:hAnsi="Microsoft New Tai Lue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D615D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5DE"/>
    <w:rPr>
      <w:rFonts w:ascii="Microsoft New Tai Lue" w:hAnsi="Microsoft New Tai Lue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7077"/>
    <w:rPr>
      <w:rFonts w:ascii="Microsoft New Tai Lue" w:hAnsi="Microsoft New Tai Lu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57077"/>
    <w:rPr>
      <w:rFonts w:ascii="Microsoft New Tai Lue" w:hAnsi="Microsoft New Tai Lue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7077"/>
    <w:rPr>
      <w:rFonts w:ascii="Microsoft New Tai Lue" w:hAnsi="Microsoft New Tai Lue"/>
      <w:b/>
      <w:bCs/>
      <w:i/>
      <w:iCs/>
      <w:spacing w:val="5"/>
    </w:rPr>
  </w:style>
  <w:style w:type="character" w:customStyle="1" w:styleId="apple-converted-space">
    <w:name w:val="apple-converted-space"/>
    <w:basedOn w:val="DefaultParagraphFont"/>
    <w:rsid w:val="00F57077"/>
    <w:rPr>
      <w:rFonts w:ascii="Microsoft New Tai Lue" w:hAnsi="Microsoft New Tai Lue"/>
    </w:rPr>
  </w:style>
  <w:style w:type="table" w:styleId="TableGrid">
    <w:name w:val="Table Grid"/>
    <w:basedOn w:val="TableNormal"/>
    <w:uiPriority w:val="59"/>
    <w:qFormat/>
    <w:rsid w:val="00D3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19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D5A7E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3B29B2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Table3-Accent1">
    <w:name w:val="List Table 3 Accent 1"/>
    <w:basedOn w:val="TableNormal"/>
    <w:uiPriority w:val="48"/>
    <w:rsid w:val="003B29B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Grid0">
    <w:name w:val="TableGrid"/>
    <w:rsid w:val="00F13558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06A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35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1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433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5816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2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47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AAAAAA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1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SG%20Template\INFOSENSEGLOBAL%20GUIDELINE%20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03C790E70DC4E98B6E6FE3B8757B7" ma:contentTypeVersion="8" ma:contentTypeDescription="Create a new document." ma:contentTypeScope="" ma:versionID="8ac72023d3dcbda424defd95496bc22d">
  <xsd:schema xmlns:xsd="http://www.w3.org/2001/XMLSchema" xmlns:xs="http://www.w3.org/2001/XMLSchema" xmlns:p="http://schemas.microsoft.com/office/2006/metadata/properties" xmlns:ns1="http://schemas.microsoft.com/sharepoint/v3" xmlns:ns2="23575b2a-2d21-4be2-a4b6-e087a6d80bdc" xmlns:ns3="dba6404a-deb3-46fb-b34e-b7261bb62033" targetNamespace="http://schemas.microsoft.com/office/2006/metadata/properties" ma:root="true" ma:fieldsID="214b454619273de453baf6acf5323612" ns1:_="" ns2:_="" ns3:_="">
    <xsd:import namespace="http://schemas.microsoft.com/sharepoint/v3"/>
    <xsd:import namespace="23575b2a-2d21-4be2-a4b6-e087a6d80bdc"/>
    <xsd:import namespace="dba6404a-deb3-46fb-b34e-b7261bb6203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75b2a-2d21-4be2-a4b6-e087a6d8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6404a-deb3-46fb-b34e-b7261bb62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41A1BE-8534-4CBB-BD72-229ACD0C53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00A5E1-CE11-4B5F-A60C-6B7B572E22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CE08639-EEC5-4847-9F65-69DE808CF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575b2a-2d21-4be2-a4b6-e087a6d80bdc"/>
    <ds:schemaRef ds:uri="dba6404a-deb3-46fb-b34e-b7261bb62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71F699-D671-42DE-9913-0FF287622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INFOSENSEGLOBAL GUIDELINE DESIGN</Template>
  <TotalTime>6403</TotalTime>
  <Pages>34</Pages>
  <Words>3751</Words>
  <Characters>21384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ssrivastava</dc:creator>
  <cp:keywords/>
  <dc:description/>
  <cp:lastModifiedBy>Swati Srivastava</cp:lastModifiedBy>
  <cp:revision>234</cp:revision>
  <dcterms:created xsi:type="dcterms:W3CDTF">2019-12-12T13:53:00Z</dcterms:created>
  <dcterms:modified xsi:type="dcterms:W3CDTF">2021-02-19T14:29:00Z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0x010100A2C03C790E70DC4E98B6E6FE3B8757B7</vt:lpwstr>
  </property>
</Properties>
</file>