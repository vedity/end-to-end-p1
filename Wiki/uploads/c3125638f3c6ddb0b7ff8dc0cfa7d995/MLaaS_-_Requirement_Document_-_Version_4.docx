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92B97" w14:textId="77777777" w:rsidR="004A1954" w:rsidRDefault="004A1954" w:rsidP="006301C9">
      <w:pPr>
        <w:rPr>
          <w:noProof/>
          <w:lang w:val="en-US"/>
        </w:rPr>
      </w:pPr>
    </w:p>
    <w:p w14:paraId="080956D6" w14:textId="0E41DE44" w:rsidR="00A35F89" w:rsidRPr="00A35F89" w:rsidRDefault="00D24342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  <w:t>Machine Learning as a Platform (MLaaS)</w:t>
      </w:r>
    </w:p>
    <w:p w14:paraId="3B92EEDA" w14:textId="430E73A7" w:rsidR="00A35F89" w:rsidRPr="00A35F89" w:rsidRDefault="00DB25D8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 xml:space="preserve">Phase 1 - </w:t>
      </w:r>
      <w:r w:rsidR="00D24342"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>Requirement Document</w:t>
      </w:r>
    </w:p>
    <w:p w14:paraId="4E0E6BA5" w14:textId="64F5B4F4" w:rsidR="004A1954" w:rsidRDefault="00AD22A7" w:rsidP="006301C9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9CADA4" wp14:editId="412BEDF3">
            <wp:simplePos x="0" y="0"/>
            <wp:positionH relativeFrom="page">
              <wp:align>left</wp:align>
            </wp:positionH>
            <wp:positionV relativeFrom="page">
              <wp:posOffset>3202305</wp:posOffset>
            </wp:positionV>
            <wp:extent cx="7524115" cy="5020310"/>
            <wp:effectExtent l="0" t="0" r="63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5MCDT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474E2" w14:textId="605D8BE7" w:rsidR="004A1954" w:rsidRDefault="004A1954" w:rsidP="006301C9"/>
    <w:p w14:paraId="232EBB5B" w14:textId="77777777" w:rsidR="00A35F89" w:rsidRDefault="00A35F89" w:rsidP="00445D22">
      <w:pPr>
        <w:tabs>
          <w:tab w:val="left" w:pos="960"/>
        </w:tabs>
        <w:jc w:val="right"/>
        <w:rPr>
          <w:b/>
          <w:bCs/>
          <w:color w:val="365F91" w:themeColor="accent1" w:themeShade="BF"/>
          <w:sz w:val="32"/>
          <w:szCs w:val="32"/>
        </w:rPr>
      </w:pPr>
    </w:p>
    <w:p w14:paraId="13EDC12A" w14:textId="66BB7348" w:rsidR="00E70E22" w:rsidRDefault="00E70E22" w:rsidP="00D00F83">
      <w:pPr>
        <w:pStyle w:val="TOC2"/>
        <w:rPr>
          <w:szCs w:val="32"/>
        </w:rPr>
      </w:pPr>
      <w:bookmarkStart w:id="0" w:name="_Toc534736498"/>
    </w:p>
    <w:p w14:paraId="40428465" w14:textId="77777777" w:rsidR="009D3EC9" w:rsidRPr="009D3EC9" w:rsidRDefault="009D3EC9" w:rsidP="009D3EC9"/>
    <w:p w14:paraId="237AF0D6" w14:textId="77777777" w:rsidR="00601114" w:rsidRDefault="00F90FB2" w:rsidP="00D00F83">
      <w:pPr>
        <w:pStyle w:val="TOC2"/>
      </w:pPr>
      <w:r>
        <w:rPr>
          <w:szCs w:val="32"/>
        </w:rPr>
        <w:lastRenderedPageBreak/>
        <w:t>Table of Content</w:t>
      </w:r>
      <w:r w:rsidR="000F410C">
        <w:rPr>
          <w:szCs w:val="32"/>
        </w:rPr>
        <w:fldChar w:fldCharType="begin"/>
      </w:r>
      <w:r w:rsidR="000F410C">
        <w:instrText xml:space="preserve"> TOC \o "1-3" \h \z \u </w:instrText>
      </w:r>
      <w:r w:rsidR="000F410C">
        <w:rPr>
          <w:szCs w:val="32"/>
        </w:rPr>
        <w:fldChar w:fldCharType="separate"/>
      </w:r>
    </w:p>
    <w:p w14:paraId="3E75FE82" w14:textId="1594592B" w:rsidR="00601114" w:rsidRDefault="003001EA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76489" w:history="1">
        <w:r w:rsidR="00601114" w:rsidRPr="006A03AC">
          <w:rPr>
            <w:rStyle w:val="Hyperlink"/>
          </w:rPr>
          <w:t>Objective</w:t>
        </w:r>
        <w:r w:rsidR="00601114">
          <w:rPr>
            <w:webHidden/>
          </w:rPr>
          <w:tab/>
        </w:r>
        <w:r w:rsidR="00601114">
          <w:rPr>
            <w:webHidden/>
          </w:rPr>
          <w:fldChar w:fldCharType="begin"/>
        </w:r>
        <w:r w:rsidR="00601114">
          <w:rPr>
            <w:webHidden/>
          </w:rPr>
          <w:instrText xml:space="preserve"> PAGEREF _Toc61976489 \h </w:instrText>
        </w:r>
        <w:r w:rsidR="00601114">
          <w:rPr>
            <w:webHidden/>
          </w:rPr>
        </w:r>
        <w:r w:rsidR="00601114">
          <w:rPr>
            <w:webHidden/>
          </w:rPr>
          <w:fldChar w:fldCharType="separate"/>
        </w:r>
        <w:r w:rsidR="00601114">
          <w:rPr>
            <w:webHidden/>
          </w:rPr>
          <w:t>4</w:t>
        </w:r>
        <w:r w:rsidR="00601114">
          <w:rPr>
            <w:webHidden/>
          </w:rPr>
          <w:fldChar w:fldCharType="end"/>
        </w:r>
      </w:hyperlink>
    </w:p>
    <w:p w14:paraId="4FB1A6FB" w14:textId="68B1FD17" w:rsidR="00601114" w:rsidRDefault="003001EA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76490" w:history="1">
        <w:r w:rsidR="00601114" w:rsidRPr="006A03AC">
          <w:rPr>
            <w:rStyle w:val="Hyperlink"/>
          </w:rPr>
          <w:t>Scope</w:t>
        </w:r>
        <w:r w:rsidR="00601114">
          <w:rPr>
            <w:webHidden/>
          </w:rPr>
          <w:tab/>
        </w:r>
        <w:r w:rsidR="00601114">
          <w:rPr>
            <w:webHidden/>
          </w:rPr>
          <w:fldChar w:fldCharType="begin"/>
        </w:r>
        <w:r w:rsidR="00601114">
          <w:rPr>
            <w:webHidden/>
          </w:rPr>
          <w:instrText xml:space="preserve"> PAGEREF _Toc61976490 \h </w:instrText>
        </w:r>
        <w:r w:rsidR="00601114">
          <w:rPr>
            <w:webHidden/>
          </w:rPr>
        </w:r>
        <w:r w:rsidR="00601114">
          <w:rPr>
            <w:webHidden/>
          </w:rPr>
          <w:fldChar w:fldCharType="separate"/>
        </w:r>
        <w:r w:rsidR="00601114">
          <w:rPr>
            <w:webHidden/>
          </w:rPr>
          <w:t>4</w:t>
        </w:r>
        <w:r w:rsidR="00601114">
          <w:rPr>
            <w:webHidden/>
          </w:rPr>
          <w:fldChar w:fldCharType="end"/>
        </w:r>
      </w:hyperlink>
    </w:p>
    <w:p w14:paraId="6D5FB848" w14:textId="45A52509" w:rsidR="00601114" w:rsidRDefault="003001EA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76491" w:history="1">
        <w:r w:rsidR="00601114" w:rsidRPr="006A03AC">
          <w:rPr>
            <w:rStyle w:val="Hyperlink"/>
          </w:rPr>
          <w:t>Login</w:t>
        </w:r>
        <w:r w:rsidR="00601114">
          <w:rPr>
            <w:webHidden/>
          </w:rPr>
          <w:tab/>
        </w:r>
        <w:r w:rsidR="00601114">
          <w:rPr>
            <w:webHidden/>
          </w:rPr>
          <w:fldChar w:fldCharType="begin"/>
        </w:r>
        <w:r w:rsidR="00601114">
          <w:rPr>
            <w:webHidden/>
          </w:rPr>
          <w:instrText xml:space="preserve"> PAGEREF _Toc61976491 \h </w:instrText>
        </w:r>
        <w:r w:rsidR="00601114">
          <w:rPr>
            <w:webHidden/>
          </w:rPr>
        </w:r>
        <w:r w:rsidR="00601114">
          <w:rPr>
            <w:webHidden/>
          </w:rPr>
          <w:fldChar w:fldCharType="separate"/>
        </w:r>
        <w:r w:rsidR="00601114">
          <w:rPr>
            <w:webHidden/>
          </w:rPr>
          <w:t>4</w:t>
        </w:r>
        <w:r w:rsidR="00601114">
          <w:rPr>
            <w:webHidden/>
          </w:rPr>
          <w:fldChar w:fldCharType="end"/>
        </w:r>
      </w:hyperlink>
    </w:p>
    <w:p w14:paraId="0C2D9ED7" w14:textId="504ADBA1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492" w:history="1">
        <w:r w:rsidR="00601114" w:rsidRPr="006A03AC">
          <w:rPr>
            <w:rStyle w:val="Hyperlink"/>
            <w:noProof/>
          </w:rPr>
          <w:t>User Actions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_Toc61976492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4</w:t>
        </w:r>
        <w:r w:rsidR="00601114">
          <w:rPr>
            <w:noProof/>
            <w:webHidden/>
          </w:rPr>
          <w:fldChar w:fldCharType="end"/>
        </w:r>
      </w:hyperlink>
    </w:p>
    <w:p w14:paraId="4D335B2C" w14:textId="6EE4E287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493" w:history="1">
        <w:r w:rsidR="00601114" w:rsidRPr="006A03AC">
          <w:rPr>
            <w:rStyle w:val="Hyperlink"/>
            <w:noProof/>
          </w:rPr>
          <w:t>Validations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_Toc61976493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4</w:t>
        </w:r>
        <w:r w:rsidR="00601114">
          <w:rPr>
            <w:noProof/>
            <w:webHidden/>
          </w:rPr>
          <w:fldChar w:fldCharType="end"/>
        </w:r>
      </w:hyperlink>
    </w:p>
    <w:p w14:paraId="463D823F" w14:textId="6B24B4F9" w:rsidR="00601114" w:rsidRDefault="003001EA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76494" w:history="1">
        <w:r w:rsidR="00601114" w:rsidRPr="006A03AC">
          <w:rPr>
            <w:rStyle w:val="Hyperlink"/>
          </w:rPr>
          <w:t>Navigation Panel</w:t>
        </w:r>
        <w:r w:rsidR="00601114">
          <w:rPr>
            <w:webHidden/>
          </w:rPr>
          <w:tab/>
        </w:r>
        <w:r w:rsidR="00601114">
          <w:rPr>
            <w:webHidden/>
          </w:rPr>
          <w:fldChar w:fldCharType="begin"/>
        </w:r>
        <w:r w:rsidR="00601114">
          <w:rPr>
            <w:webHidden/>
          </w:rPr>
          <w:instrText xml:space="preserve"> PAGEREF _Toc61976494 \h </w:instrText>
        </w:r>
        <w:r w:rsidR="00601114">
          <w:rPr>
            <w:webHidden/>
          </w:rPr>
        </w:r>
        <w:r w:rsidR="00601114">
          <w:rPr>
            <w:webHidden/>
          </w:rPr>
          <w:fldChar w:fldCharType="separate"/>
        </w:r>
        <w:r w:rsidR="00601114">
          <w:rPr>
            <w:webHidden/>
          </w:rPr>
          <w:t>5</w:t>
        </w:r>
        <w:r w:rsidR="00601114">
          <w:rPr>
            <w:webHidden/>
          </w:rPr>
          <w:fldChar w:fldCharType="end"/>
        </w:r>
      </w:hyperlink>
    </w:p>
    <w:p w14:paraId="40BA8DDE" w14:textId="28483CC2" w:rsidR="00601114" w:rsidRDefault="003001EA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76495" w:history="1">
        <w:r w:rsidR="00601114" w:rsidRPr="006A03AC">
          <w:rPr>
            <w:rStyle w:val="Hyperlink"/>
          </w:rPr>
          <w:t>Activities Timeline</w:t>
        </w:r>
        <w:r w:rsidR="00601114">
          <w:rPr>
            <w:webHidden/>
          </w:rPr>
          <w:tab/>
        </w:r>
        <w:r w:rsidR="00601114">
          <w:rPr>
            <w:webHidden/>
          </w:rPr>
          <w:fldChar w:fldCharType="begin"/>
        </w:r>
        <w:r w:rsidR="00601114">
          <w:rPr>
            <w:webHidden/>
          </w:rPr>
          <w:instrText xml:space="preserve"> PAGEREF _Toc61976495 \h </w:instrText>
        </w:r>
        <w:r w:rsidR="00601114">
          <w:rPr>
            <w:webHidden/>
          </w:rPr>
        </w:r>
        <w:r w:rsidR="00601114">
          <w:rPr>
            <w:webHidden/>
          </w:rPr>
          <w:fldChar w:fldCharType="separate"/>
        </w:r>
        <w:r w:rsidR="00601114">
          <w:rPr>
            <w:webHidden/>
          </w:rPr>
          <w:t>6</w:t>
        </w:r>
        <w:r w:rsidR="00601114">
          <w:rPr>
            <w:webHidden/>
          </w:rPr>
          <w:fldChar w:fldCharType="end"/>
        </w:r>
      </w:hyperlink>
    </w:p>
    <w:p w14:paraId="4FE15577" w14:textId="21538461" w:rsidR="00601114" w:rsidRDefault="003001EA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76496" w:history="1">
        <w:r w:rsidR="00601114" w:rsidRPr="006A03AC">
          <w:rPr>
            <w:rStyle w:val="Hyperlink"/>
          </w:rPr>
          <w:t>Data Ingestion Module</w:t>
        </w:r>
        <w:r w:rsidR="00601114">
          <w:rPr>
            <w:webHidden/>
          </w:rPr>
          <w:tab/>
        </w:r>
        <w:r w:rsidR="00601114">
          <w:rPr>
            <w:webHidden/>
          </w:rPr>
          <w:fldChar w:fldCharType="begin"/>
        </w:r>
        <w:r w:rsidR="00601114">
          <w:rPr>
            <w:webHidden/>
          </w:rPr>
          <w:instrText xml:space="preserve"> PAGEREF _Toc61976496 \h </w:instrText>
        </w:r>
        <w:r w:rsidR="00601114">
          <w:rPr>
            <w:webHidden/>
          </w:rPr>
        </w:r>
        <w:r w:rsidR="00601114">
          <w:rPr>
            <w:webHidden/>
          </w:rPr>
          <w:fldChar w:fldCharType="separate"/>
        </w:r>
        <w:r w:rsidR="00601114">
          <w:rPr>
            <w:webHidden/>
          </w:rPr>
          <w:t>7</w:t>
        </w:r>
        <w:r w:rsidR="00601114">
          <w:rPr>
            <w:webHidden/>
          </w:rPr>
          <w:fldChar w:fldCharType="end"/>
        </w:r>
      </w:hyperlink>
    </w:p>
    <w:p w14:paraId="12988B94" w14:textId="28906097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497" w:history="1">
        <w:r w:rsidR="00601114" w:rsidRPr="006A03AC">
          <w:rPr>
            <w:rStyle w:val="Hyperlink"/>
            <w:noProof/>
          </w:rPr>
          <w:t>Create Dataset Page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_Toc61976497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7</w:t>
        </w:r>
        <w:r w:rsidR="00601114">
          <w:rPr>
            <w:noProof/>
            <w:webHidden/>
          </w:rPr>
          <w:fldChar w:fldCharType="end"/>
        </w:r>
      </w:hyperlink>
    </w:p>
    <w:p w14:paraId="012F5BFA" w14:textId="366F81DE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498" w:history="1">
        <w:r w:rsidR="00601114" w:rsidRPr="006A03AC">
          <w:rPr>
            <w:rStyle w:val="Hyperlink"/>
            <w:noProof/>
          </w:rPr>
          <w:t>Create Project Page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_Toc61976498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8</w:t>
        </w:r>
        <w:r w:rsidR="00601114">
          <w:rPr>
            <w:noProof/>
            <w:webHidden/>
          </w:rPr>
          <w:fldChar w:fldCharType="end"/>
        </w:r>
      </w:hyperlink>
    </w:p>
    <w:p w14:paraId="10E82392" w14:textId="668107F6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499" w:history="1">
        <w:r w:rsidR="00601114" w:rsidRPr="006A03AC">
          <w:rPr>
            <w:rStyle w:val="Hyperlink"/>
            <w:noProof/>
          </w:rPr>
          <w:t>All Projects Page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_Toc61976499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9</w:t>
        </w:r>
        <w:r w:rsidR="00601114">
          <w:rPr>
            <w:noProof/>
            <w:webHidden/>
          </w:rPr>
          <w:fldChar w:fldCharType="end"/>
        </w:r>
      </w:hyperlink>
    </w:p>
    <w:p w14:paraId="34A94FCA" w14:textId="3B266360" w:rsidR="00601114" w:rsidRDefault="003001EA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76500" w:history="1">
        <w:r w:rsidR="00601114" w:rsidRPr="006A03AC">
          <w:rPr>
            <w:rStyle w:val="Hyperlink"/>
          </w:rPr>
          <w:t>Data clean-up and Visualization Module</w:t>
        </w:r>
        <w:r w:rsidR="00601114">
          <w:rPr>
            <w:webHidden/>
          </w:rPr>
          <w:tab/>
        </w:r>
        <w:r w:rsidR="00601114">
          <w:rPr>
            <w:webHidden/>
          </w:rPr>
          <w:fldChar w:fldCharType="begin"/>
        </w:r>
        <w:r w:rsidR="00601114">
          <w:rPr>
            <w:webHidden/>
          </w:rPr>
          <w:instrText xml:space="preserve"> PAGEREF _Toc61976500 \h </w:instrText>
        </w:r>
        <w:r w:rsidR="00601114">
          <w:rPr>
            <w:webHidden/>
          </w:rPr>
        </w:r>
        <w:r w:rsidR="00601114">
          <w:rPr>
            <w:webHidden/>
          </w:rPr>
          <w:fldChar w:fldCharType="separate"/>
        </w:r>
        <w:r w:rsidR="00601114">
          <w:rPr>
            <w:webHidden/>
          </w:rPr>
          <w:t>11</w:t>
        </w:r>
        <w:r w:rsidR="00601114">
          <w:rPr>
            <w:webHidden/>
          </w:rPr>
          <w:fldChar w:fldCharType="end"/>
        </w:r>
      </w:hyperlink>
    </w:p>
    <w:p w14:paraId="5E66BCC1" w14:textId="3031286C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501" w:history="1">
        <w:r w:rsidR="00601114" w:rsidRPr="006A03AC">
          <w:rPr>
            <w:rStyle w:val="Hyperlink"/>
            <w:noProof/>
          </w:rPr>
          <w:t>Data Detail Page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_Toc61976501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11</w:t>
        </w:r>
        <w:r w:rsidR="00601114">
          <w:rPr>
            <w:noProof/>
            <w:webHidden/>
          </w:rPr>
          <w:fldChar w:fldCharType="end"/>
        </w:r>
      </w:hyperlink>
    </w:p>
    <w:p w14:paraId="26641B6F" w14:textId="10C9D1E4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502" w:history="1">
        <w:r w:rsidR="00601114" w:rsidRPr="006A03AC">
          <w:rPr>
            <w:rStyle w:val="Hyperlink"/>
            <w:noProof/>
          </w:rPr>
          <w:t>Schema Mapping Page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_Toc61976502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12</w:t>
        </w:r>
        <w:r w:rsidR="00601114">
          <w:rPr>
            <w:noProof/>
            <w:webHidden/>
          </w:rPr>
          <w:fldChar w:fldCharType="end"/>
        </w:r>
      </w:hyperlink>
    </w:p>
    <w:p w14:paraId="697D2EEA" w14:textId="0D68F16A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503" w:history="1">
        <w:r w:rsidR="00601114" w:rsidRPr="006A03AC">
          <w:rPr>
            <w:rStyle w:val="Hyperlink"/>
            <w:noProof/>
          </w:rPr>
          <w:t>Data Exploration Page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_Toc61976503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13</w:t>
        </w:r>
        <w:r w:rsidR="00601114">
          <w:rPr>
            <w:noProof/>
            <w:webHidden/>
          </w:rPr>
          <w:fldChar w:fldCharType="end"/>
        </w:r>
      </w:hyperlink>
    </w:p>
    <w:p w14:paraId="027DACB1" w14:textId="2781CDC4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504" w:history="1">
        <w:r w:rsidR="00601114" w:rsidRPr="006A03AC">
          <w:rPr>
            <w:rStyle w:val="Hyperlink"/>
            <w:noProof/>
          </w:rPr>
          <w:t>Data Visualization Page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_Toc61976504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15</w:t>
        </w:r>
        <w:r w:rsidR="00601114">
          <w:rPr>
            <w:noProof/>
            <w:webHidden/>
          </w:rPr>
          <w:fldChar w:fldCharType="end"/>
        </w:r>
      </w:hyperlink>
    </w:p>
    <w:p w14:paraId="2A56A212" w14:textId="057ADBE0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505" w:history="1">
        <w:r w:rsidR="00601114" w:rsidRPr="006A03AC">
          <w:rPr>
            <w:rStyle w:val="Hyperlink"/>
            <w:noProof/>
          </w:rPr>
          <w:t>Data Clean-up Page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_Toc61976505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16</w:t>
        </w:r>
        <w:r w:rsidR="00601114">
          <w:rPr>
            <w:noProof/>
            <w:webHidden/>
          </w:rPr>
          <w:fldChar w:fldCharType="end"/>
        </w:r>
      </w:hyperlink>
    </w:p>
    <w:p w14:paraId="589466FB" w14:textId="31726B19" w:rsidR="00601114" w:rsidRDefault="003001EA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76506" w:history="1">
        <w:r w:rsidR="00601114" w:rsidRPr="006A03AC">
          <w:rPr>
            <w:rStyle w:val="Hyperlink"/>
          </w:rPr>
          <w:t>Formulas/Logic used</w:t>
        </w:r>
        <w:r w:rsidR="00601114">
          <w:rPr>
            <w:webHidden/>
          </w:rPr>
          <w:tab/>
        </w:r>
        <w:r w:rsidR="00601114">
          <w:rPr>
            <w:webHidden/>
          </w:rPr>
          <w:fldChar w:fldCharType="begin"/>
        </w:r>
        <w:r w:rsidR="00601114">
          <w:rPr>
            <w:webHidden/>
          </w:rPr>
          <w:instrText xml:space="preserve"> PAGEREF _Toc61976506 \h </w:instrText>
        </w:r>
        <w:r w:rsidR="00601114">
          <w:rPr>
            <w:webHidden/>
          </w:rPr>
        </w:r>
        <w:r w:rsidR="00601114">
          <w:rPr>
            <w:webHidden/>
          </w:rPr>
          <w:fldChar w:fldCharType="separate"/>
        </w:r>
        <w:r w:rsidR="00601114">
          <w:rPr>
            <w:webHidden/>
          </w:rPr>
          <w:t>18</w:t>
        </w:r>
        <w:r w:rsidR="00601114">
          <w:rPr>
            <w:webHidden/>
          </w:rPr>
          <w:fldChar w:fldCharType="end"/>
        </w:r>
      </w:hyperlink>
    </w:p>
    <w:p w14:paraId="503F7EE1" w14:textId="359886DC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507" w:history="1">
        <w:r w:rsidR="00601114" w:rsidRPr="006A03AC">
          <w:rPr>
            <w:rStyle w:val="Hyperlink"/>
            <w:noProof/>
          </w:rPr>
          <w:t>1. Distribution Graph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_Toc61976507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18</w:t>
        </w:r>
        <w:r w:rsidR="00601114">
          <w:rPr>
            <w:noProof/>
            <w:webHidden/>
          </w:rPr>
          <w:fldChar w:fldCharType="end"/>
        </w:r>
      </w:hyperlink>
    </w:p>
    <w:p w14:paraId="2EF35375" w14:textId="3DB9ED02" w:rsidR="00601114" w:rsidRDefault="003001EA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76508" w:history="1">
        <w:r w:rsidR="00601114" w:rsidRPr="006A03AC">
          <w:rPr>
            <w:rStyle w:val="Hyperlink"/>
            <w:noProof/>
          </w:rPr>
          <w:t>2. Datatype Determination</w:t>
        </w:r>
        <w:r w:rsidR="00601114">
          <w:rPr>
            <w:noProof/>
            <w:webHidden/>
          </w:rPr>
          <w:tab/>
        </w:r>
        <w:r w:rsidR="00601114">
          <w:rPr>
            <w:noProof/>
            <w:webHidden/>
          </w:rPr>
          <w:fldChar w:fldCharType="begin"/>
        </w:r>
        <w:r w:rsidR="00601114">
          <w:rPr>
            <w:noProof/>
            <w:webHidden/>
          </w:rPr>
          <w:instrText xml:space="preserve"> PAGEREF _Toc61976508 \h </w:instrText>
        </w:r>
        <w:r w:rsidR="00601114">
          <w:rPr>
            <w:noProof/>
            <w:webHidden/>
          </w:rPr>
        </w:r>
        <w:r w:rsidR="00601114">
          <w:rPr>
            <w:noProof/>
            <w:webHidden/>
          </w:rPr>
          <w:fldChar w:fldCharType="separate"/>
        </w:r>
        <w:r w:rsidR="00601114">
          <w:rPr>
            <w:noProof/>
            <w:webHidden/>
          </w:rPr>
          <w:t>18</w:t>
        </w:r>
        <w:r w:rsidR="00601114">
          <w:rPr>
            <w:noProof/>
            <w:webHidden/>
          </w:rPr>
          <w:fldChar w:fldCharType="end"/>
        </w:r>
      </w:hyperlink>
    </w:p>
    <w:p w14:paraId="36F79687" w14:textId="083AC8A7" w:rsidR="00F741E0" w:rsidRDefault="000F410C" w:rsidP="00F741E0">
      <w:pPr>
        <w:pStyle w:val="Heading2"/>
      </w:pPr>
      <w:r>
        <w:fldChar w:fldCharType="end"/>
      </w:r>
      <w:bookmarkStart w:id="1" w:name="_Toc390932544"/>
      <w:bookmarkStart w:id="2" w:name="_Toc14194737"/>
      <w:bookmarkStart w:id="3" w:name="_Toc14194768"/>
      <w:bookmarkStart w:id="4" w:name="_Toc300315653"/>
      <w:r w:rsidR="00D00F83">
        <w:br w:type="page"/>
      </w:r>
    </w:p>
    <w:p w14:paraId="4093E356" w14:textId="77777777" w:rsidR="00F741E0" w:rsidRPr="00A21D79" w:rsidRDefault="00F741E0" w:rsidP="00F741E0">
      <w:pPr>
        <w:jc w:val="both"/>
        <w:rPr>
          <w:rFonts w:cs="Calibri"/>
          <w:b/>
          <w:color w:val="4F81BD" w:themeColor="accent1"/>
          <w:sz w:val="28"/>
          <w:szCs w:val="28"/>
          <w:lang w:eastAsia="ar-SA"/>
        </w:rPr>
      </w:pPr>
      <w:r w:rsidRPr="00A21D79">
        <w:rPr>
          <w:rFonts w:cs="Calibri"/>
          <w:b/>
          <w:color w:val="4F81BD" w:themeColor="accent1"/>
          <w:sz w:val="28"/>
          <w:szCs w:val="28"/>
          <w:lang w:eastAsia="ar-SA"/>
        </w:rPr>
        <w:lastRenderedPageBreak/>
        <w:t>Revision History</w:t>
      </w:r>
    </w:p>
    <w:tbl>
      <w:tblPr>
        <w:tblW w:w="925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50"/>
        <w:gridCol w:w="1800"/>
        <w:gridCol w:w="3708"/>
        <w:gridCol w:w="1500"/>
      </w:tblGrid>
      <w:tr w:rsidR="00F741E0" w:rsidRPr="008A2B8F" w14:paraId="4DE5A8CD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4853C67" w14:textId="771E9F01" w:rsidR="00F741E0" w:rsidRPr="003870E0" w:rsidRDefault="00E63A2A" w:rsidP="009825A0">
            <w:pPr>
              <w:autoSpaceDE w:val="0"/>
              <w:spacing w:after="0"/>
              <w:rPr>
                <w:b/>
                <w:szCs w:val="24"/>
              </w:rPr>
            </w:pPr>
            <w:r>
              <w:rPr>
                <w:b/>
                <w:szCs w:val="24"/>
              </w:rPr>
              <w:t>Revised by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66AECF3" w14:textId="77777777" w:rsidR="00F741E0" w:rsidRPr="003870E0" w:rsidRDefault="00F741E0" w:rsidP="009825A0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Date 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4F10DC3A" w14:textId="77777777" w:rsidR="00F741E0" w:rsidRPr="003870E0" w:rsidRDefault="00F741E0" w:rsidP="009825A0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Reason for Changes 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14:paraId="54DD6E84" w14:textId="77777777" w:rsidR="00F741E0" w:rsidRPr="003870E0" w:rsidRDefault="00F741E0" w:rsidP="009825A0">
            <w:pPr>
              <w:autoSpaceDE w:val="0"/>
              <w:spacing w:after="0"/>
              <w:rPr>
                <w:szCs w:val="24"/>
              </w:rPr>
            </w:pPr>
            <w:r w:rsidRPr="003870E0">
              <w:rPr>
                <w:b/>
                <w:szCs w:val="24"/>
              </w:rPr>
              <w:t xml:space="preserve">Version </w:t>
            </w:r>
          </w:p>
        </w:tc>
      </w:tr>
      <w:tr w:rsidR="00F741E0" w:rsidRPr="008A2B8F" w14:paraId="0009F157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899B0F" w14:textId="709833CA" w:rsidR="00F741E0" w:rsidRPr="003870E0" w:rsidRDefault="00F741E0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0E7F72" w14:textId="6B5A6743" w:rsidR="00F741E0" w:rsidRPr="003870E0" w:rsidRDefault="00F741E0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12/11/2020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3BE898" w14:textId="118E701B" w:rsidR="00F741E0" w:rsidRPr="003870E0" w:rsidRDefault="00F741E0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First Draft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56E131" w14:textId="77777777" w:rsidR="00F741E0" w:rsidRPr="003870E0" w:rsidRDefault="00F741E0" w:rsidP="009825A0">
            <w:pPr>
              <w:autoSpaceDE w:val="0"/>
              <w:spacing w:after="0"/>
              <w:rPr>
                <w:szCs w:val="24"/>
              </w:rPr>
            </w:pPr>
            <w:r w:rsidRPr="003870E0">
              <w:rPr>
                <w:szCs w:val="24"/>
              </w:rPr>
              <w:t>1.0</w:t>
            </w:r>
          </w:p>
        </w:tc>
      </w:tr>
      <w:tr w:rsidR="005C109E" w:rsidRPr="008A2B8F" w14:paraId="53D6C597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DF7EDE" w14:textId="06C3AC5A" w:rsidR="005C109E" w:rsidRDefault="005C109E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12F0ED" w14:textId="105D9789" w:rsidR="005C109E" w:rsidRDefault="005C109E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12/29/2020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153181" w14:textId="18D40A3F" w:rsidR="005C109E" w:rsidRDefault="0017329C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5C109E">
              <w:rPr>
                <w:szCs w:val="24"/>
              </w:rPr>
              <w:t>Added requirements for Schema Mapping and Data Exploration Page</w:t>
            </w:r>
          </w:p>
          <w:p w14:paraId="1BB18BB1" w14:textId="4D10E0F8" w:rsidR="0017329C" w:rsidRDefault="0017329C" w:rsidP="0017329C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2. Updated the validation for Create Dataset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8C5BE" w14:textId="66FE640B" w:rsidR="005C109E" w:rsidRPr="003870E0" w:rsidRDefault="005C109E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2.0</w:t>
            </w:r>
          </w:p>
        </w:tc>
      </w:tr>
      <w:tr w:rsidR="00CA57E7" w:rsidRPr="008A2B8F" w14:paraId="073747A2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F7DC55" w14:textId="5BFA2ACD" w:rsidR="00CA57E7" w:rsidRDefault="00CA57E7" w:rsidP="009825A0">
            <w:pPr>
              <w:autoSpaceDE w:val="0"/>
              <w:spacing w:after="0"/>
              <w:rPr>
                <w:szCs w:val="24"/>
              </w:rPr>
            </w:pPr>
            <w:r w:rsidRPr="00CA57E7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CC93E1" w14:textId="43A96B0C" w:rsidR="00CA57E7" w:rsidRDefault="00CA57E7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01/04/2020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51E0E7" w14:textId="6A41166D" w:rsidR="00CA57E7" w:rsidRDefault="00CA57E7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Added requirements for Login Page and Activities Timeline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DC04E" w14:textId="6B8BFE39" w:rsidR="00CA57E7" w:rsidRDefault="00CA57E7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3.0</w:t>
            </w:r>
          </w:p>
        </w:tc>
      </w:tr>
      <w:tr w:rsidR="00D12349" w:rsidRPr="008A2B8F" w14:paraId="64D0E2D5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9CBE78" w14:textId="4DA03C56" w:rsidR="00D12349" w:rsidRPr="00CA57E7" w:rsidRDefault="00D12349" w:rsidP="009825A0">
            <w:pPr>
              <w:autoSpaceDE w:val="0"/>
              <w:spacing w:after="0"/>
              <w:rPr>
                <w:szCs w:val="24"/>
              </w:rPr>
            </w:pPr>
            <w:r w:rsidRPr="00D12349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43D7C3" w14:textId="60376F33" w:rsidR="00D12349" w:rsidRDefault="00D12349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01/18/2020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B92956" w14:textId="02F06281" w:rsidR="00D12349" w:rsidRDefault="00D12349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 xml:space="preserve">Added requirements for Data Exploration, Data Visualization and Data clean-up </w:t>
            </w:r>
            <w:r w:rsidR="002A0A0D">
              <w:rPr>
                <w:szCs w:val="24"/>
              </w:rPr>
              <w:t>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38562" w14:textId="2E194A5B" w:rsidR="00D12349" w:rsidRDefault="00D12349" w:rsidP="009825A0">
            <w:pPr>
              <w:autoSpaceDE w:val="0"/>
              <w:spacing w:after="0"/>
              <w:rPr>
                <w:szCs w:val="24"/>
              </w:rPr>
            </w:pPr>
            <w:r>
              <w:rPr>
                <w:szCs w:val="24"/>
              </w:rPr>
              <w:t>4.0</w:t>
            </w:r>
          </w:p>
        </w:tc>
      </w:tr>
    </w:tbl>
    <w:p w14:paraId="61E8ABFC" w14:textId="5F802AE0" w:rsidR="00F741E0" w:rsidRDefault="00F741E0" w:rsidP="00F741E0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361AC47B" w14:textId="77777777" w:rsidR="00F741E0" w:rsidRDefault="00F741E0" w:rsidP="00F741E0">
      <w:pPr>
        <w:pStyle w:val="Heading2"/>
      </w:pPr>
      <w:bookmarkStart w:id="5" w:name="_Toc58593126"/>
      <w:bookmarkStart w:id="6" w:name="_Toc61976489"/>
      <w:r>
        <w:lastRenderedPageBreak/>
        <w:t>Objective</w:t>
      </w:r>
      <w:bookmarkEnd w:id="5"/>
      <w:bookmarkEnd w:id="6"/>
    </w:p>
    <w:p w14:paraId="3BF065AC" w14:textId="77777777" w:rsidR="00F741E0" w:rsidRDefault="00F741E0" w:rsidP="00F741E0">
      <w:r>
        <w:t>Objective of this POC is to develop a platform for Machine Learning as a Service. This platform will offer services for data clean-up, data visualization, and predictive analytics with machine learning algorithm.</w:t>
      </w:r>
    </w:p>
    <w:p w14:paraId="107939CD" w14:textId="77777777" w:rsidR="00F741E0" w:rsidRDefault="00F741E0" w:rsidP="00F741E0">
      <w:pPr>
        <w:pStyle w:val="Heading2"/>
      </w:pPr>
      <w:bookmarkStart w:id="7" w:name="_Toc56116010"/>
      <w:bookmarkStart w:id="8" w:name="_Toc58593127"/>
      <w:bookmarkStart w:id="9" w:name="_Toc61976490"/>
      <w:r>
        <w:t>Scope</w:t>
      </w:r>
      <w:bookmarkEnd w:id="7"/>
      <w:bookmarkEnd w:id="8"/>
      <w:bookmarkEnd w:id="9"/>
    </w:p>
    <w:p w14:paraId="15AB176F" w14:textId="77777777" w:rsidR="00F741E0" w:rsidRDefault="00F741E0" w:rsidP="00F741E0">
      <w:r>
        <w:t>Scope of this POC is to develop an end-to-end pipeline to let users-</w:t>
      </w:r>
    </w:p>
    <w:p w14:paraId="5FAECC5F" w14:textId="77777777" w:rsidR="00F741E0" w:rsidRDefault="00F741E0" w:rsidP="0082503C">
      <w:pPr>
        <w:pStyle w:val="ListParagraph"/>
        <w:numPr>
          <w:ilvl w:val="0"/>
          <w:numId w:val="36"/>
        </w:numPr>
      </w:pPr>
      <w:r>
        <w:t>Upload the dataset in CSV format</w:t>
      </w:r>
    </w:p>
    <w:p w14:paraId="4FE34A8D" w14:textId="77777777" w:rsidR="00F741E0" w:rsidRDefault="00F741E0" w:rsidP="0082503C">
      <w:pPr>
        <w:pStyle w:val="ListParagraph"/>
        <w:numPr>
          <w:ilvl w:val="0"/>
          <w:numId w:val="36"/>
        </w:numPr>
      </w:pPr>
      <w:r>
        <w:t>Clean-up the data</w:t>
      </w:r>
    </w:p>
    <w:p w14:paraId="5DAFEE98" w14:textId="685BAD31" w:rsidR="00F741E0" w:rsidRDefault="00F4606A" w:rsidP="0082503C">
      <w:pPr>
        <w:pStyle w:val="ListParagraph"/>
        <w:numPr>
          <w:ilvl w:val="0"/>
          <w:numId w:val="36"/>
        </w:numPr>
      </w:pPr>
      <w:r>
        <w:t xml:space="preserve">Perform </w:t>
      </w:r>
      <w:r w:rsidR="00F741E0">
        <w:t xml:space="preserve">data exploration </w:t>
      </w:r>
    </w:p>
    <w:p w14:paraId="41612239" w14:textId="77777777" w:rsidR="00F741E0" w:rsidRDefault="00F741E0" w:rsidP="0082503C">
      <w:pPr>
        <w:pStyle w:val="ListParagraph"/>
        <w:numPr>
          <w:ilvl w:val="0"/>
          <w:numId w:val="36"/>
        </w:numPr>
      </w:pPr>
      <w:r>
        <w:t>Define data splitter parameter</w:t>
      </w:r>
    </w:p>
    <w:p w14:paraId="466AB8DA" w14:textId="77777777" w:rsidR="00F741E0" w:rsidRDefault="00F741E0" w:rsidP="0082503C">
      <w:pPr>
        <w:pStyle w:val="ListParagraph"/>
        <w:numPr>
          <w:ilvl w:val="0"/>
          <w:numId w:val="36"/>
        </w:numPr>
      </w:pPr>
      <w:r>
        <w:t>Predict the data for target column</w:t>
      </w:r>
    </w:p>
    <w:p w14:paraId="457D5C07" w14:textId="40916E42" w:rsidR="00001715" w:rsidRDefault="00001715" w:rsidP="00F4606A">
      <w:pPr>
        <w:pStyle w:val="Heading2"/>
      </w:pPr>
      <w:bookmarkStart w:id="10" w:name="_Toc61976491"/>
      <w:bookmarkStart w:id="11" w:name="_Toc58593128"/>
      <w:r>
        <w:t>Login</w:t>
      </w:r>
      <w:bookmarkEnd w:id="10"/>
      <w:r>
        <w:t xml:space="preserve"> </w:t>
      </w:r>
    </w:p>
    <w:p w14:paraId="0032EC60" w14:textId="1AF9D7EF" w:rsidR="00001715" w:rsidRDefault="00001715" w:rsidP="00001715">
      <w:pPr>
        <w:pStyle w:val="Heading3"/>
      </w:pPr>
      <w:bookmarkStart w:id="12" w:name="_Toc61976492"/>
      <w:r>
        <w:t>User Actions</w:t>
      </w:r>
      <w:bookmarkEnd w:id="12"/>
    </w:p>
    <w:p w14:paraId="35C335B4" w14:textId="77777777" w:rsidR="00001715" w:rsidRDefault="00001715" w:rsidP="00001715">
      <w:r>
        <w:t>1. This page will let user login to the application by entering registered username and password</w:t>
      </w:r>
    </w:p>
    <w:p w14:paraId="263F9F70" w14:textId="00A16B9B" w:rsidR="00001715" w:rsidRDefault="00001715" w:rsidP="00001715">
      <w:r>
        <w:t>2. This page also provides feature to regenerate the password if the user forgets password.</w:t>
      </w:r>
    </w:p>
    <w:p w14:paraId="63A1A3B9" w14:textId="0A8F599D" w:rsidR="00001715" w:rsidRDefault="00001715" w:rsidP="00001715">
      <w:pPr>
        <w:pStyle w:val="Heading3"/>
      </w:pPr>
      <w:bookmarkStart w:id="13" w:name="_Toc61976493"/>
      <w:r>
        <w:t>Validations</w:t>
      </w:r>
      <w:bookmarkEnd w:id="13"/>
    </w:p>
    <w:p w14:paraId="386D95CE" w14:textId="4BA9C750" w:rsidR="00001715" w:rsidRDefault="00001715" w:rsidP="0082503C">
      <w:pPr>
        <w:pStyle w:val="ListParagraph"/>
      </w:pPr>
      <w:r>
        <w:t>Application should show error message when user enters invalid username or password</w:t>
      </w:r>
    </w:p>
    <w:p w14:paraId="4B503622" w14:textId="77777777" w:rsidR="00001715" w:rsidRDefault="00001715" w:rsidP="00001715">
      <w:pPr>
        <w:ind w:left="360"/>
      </w:pPr>
    </w:p>
    <w:p w14:paraId="5E8C3620" w14:textId="77777777" w:rsidR="00001715" w:rsidRDefault="00001715" w:rsidP="000017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EE55EF" wp14:editId="69635364">
            <wp:extent cx="4723809" cy="647619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8F1" w14:textId="70390303" w:rsidR="00001715" w:rsidRPr="00001715" w:rsidRDefault="00001715" w:rsidP="00001715">
      <w:pPr>
        <w:pStyle w:val="Caption"/>
      </w:pPr>
      <w:r>
        <w:t xml:space="preserve">Figure </w:t>
      </w:r>
      <w:r w:rsidR="003001EA">
        <w:fldChar w:fldCharType="begin"/>
      </w:r>
      <w:r w:rsidR="003001EA">
        <w:instrText xml:space="preserve"> SEQ Figure \* ARABIC </w:instrText>
      </w:r>
      <w:r w:rsidR="003001EA">
        <w:fldChar w:fldCharType="separate"/>
      </w:r>
      <w:r w:rsidR="00AF05B6">
        <w:rPr>
          <w:noProof/>
        </w:rPr>
        <w:t>1</w:t>
      </w:r>
      <w:r w:rsidR="003001EA">
        <w:rPr>
          <w:noProof/>
        </w:rPr>
        <w:fldChar w:fldCharType="end"/>
      </w:r>
      <w:r>
        <w:t>: Login Page Mock-up</w:t>
      </w:r>
    </w:p>
    <w:p w14:paraId="04D39E90" w14:textId="77777777" w:rsidR="00001715" w:rsidRDefault="00001715" w:rsidP="0060315A">
      <w:pPr>
        <w:pStyle w:val="Heading2"/>
      </w:pPr>
      <w:bookmarkStart w:id="14" w:name="_Toc58593129"/>
      <w:bookmarkStart w:id="15" w:name="_Toc61976494"/>
      <w:r w:rsidRPr="0060315A">
        <w:t>Navigation</w:t>
      </w:r>
      <w:r>
        <w:t xml:space="preserve"> Panel</w:t>
      </w:r>
      <w:bookmarkEnd w:id="14"/>
      <w:bookmarkEnd w:id="15"/>
    </w:p>
    <w:p w14:paraId="4576AAB7" w14:textId="77777777" w:rsidR="00001715" w:rsidRDefault="00001715" w:rsidP="0082503C">
      <w:pPr>
        <w:pStyle w:val="ListParagraph"/>
        <w:numPr>
          <w:ilvl w:val="0"/>
          <w:numId w:val="33"/>
        </w:numPr>
      </w:pPr>
      <w:r>
        <w:t>A navigation panel is provided at the left side of the application</w:t>
      </w:r>
    </w:p>
    <w:p w14:paraId="7480155B" w14:textId="77777777" w:rsidR="00001715" w:rsidRDefault="00001715" w:rsidP="0082503C">
      <w:pPr>
        <w:pStyle w:val="ListParagraph"/>
        <w:numPr>
          <w:ilvl w:val="0"/>
          <w:numId w:val="33"/>
        </w:numPr>
      </w:pPr>
      <w:r>
        <w:t>The panel will show the links of all the pages. User can navigate to the desired page by clicking the link</w:t>
      </w:r>
    </w:p>
    <w:p w14:paraId="70C02CF5" w14:textId="77777777" w:rsidR="00001715" w:rsidRDefault="00001715" w:rsidP="0082503C">
      <w:pPr>
        <w:pStyle w:val="ListParagraph"/>
        <w:numPr>
          <w:ilvl w:val="0"/>
          <w:numId w:val="33"/>
        </w:numPr>
      </w:pPr>
      <w:r>
        <w:lastRenderedPageBreak/>
        <w:t xml:space="preserve">The navigation panel will highlight the current page link </w:t>
      </w:r>
    </w:p>
    <w:p w14:paraId="1789983C" w14:textId="77777777" w:rsidR="00001715" w:rsidRDefault="00001715" w:rsidP="0082503C">
      <w:pPr>
        <w:pStyle w:val="ListParagraph"/>
        <w:numPr>
          <w:ilvl w:val="0"/>
          <w:numId w:val="33"/>
        </w:numPr>
      </w:pPr>
      <w:r>
        <w:t>The pages where user is not eligible to navigate at any given point of time will be shown as inactive link</w:t>
      </w:r>
    </w:p>
    <w:p w14:paraId="14A1F890" w14:textId="77777777" w:rsidR="00001715" w:rsidRDefault="00001715" w:rsidP="00001715">
      <w:pPr>
        <w:keepNext/>
      </w:pPr>
      <w:r>
        <w:rPr>
          <w:noProof/>
        </w:rPr>
        <w:drawing>
          <wp:inline distT="0" distB="0" distL="0" distR="0" wp14:anchorId="5B83C487" wp14:editId="69176354">
            <wp:extent cx="5731510" cy="2018030"/>
            <wp:effectExtent l="19050" t="19050" r="2159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959B9" w14:textId="17EE1E4E" w:rsidR="00001715" w:rsidRPr="00583FBB" w:rsidRDefault="00001715" w:rsidP="00001715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2</w:t>
        </w:r>
      </w:fldSimple>
      <w:r>
        <w:t>: Navigation Panel Mock-up Screen</w:t>
      </w:r>
    </w:p>
    <w:p w14:paraId="26572E99" w14:textId="77C2E088" w:rsidR="00001715" w:rsidRDefault="00CA57E7" w:rsidP="00CA57E7">
      <w:pPr>
        <w:pStyle w:val="Heading2"/>
      </w:pPr>
      <w:bookmarkStart w:id="16" w:name="_Toc61976495"/>
      <w:r>
        <w:t>Activities Timeline</w:t>
      </w:r>
      <w:bookmarkEnd w:id="16"/>
    </w:p>
    <w:p w14:paraId="0500C335" w14:textId="7BB65905" w:rsidR="00CA57E7" w:rsidRDefault="00CA57E7" w:rsidP="00CA57E7">
      <w:r>
        <w:t>Timeline panel of the application shows the history of recent activities performed by users</w:t>
      </w:r>
      <w:r w:rsidR="0055249E">
        <w:t>.</w:t>
      </w:r>
    </w:p>
    <w:p w14:paraId="74CA39C2" w14:textId="77777777" w:rsidR="00CA57E7" w:rsidRDefault="00CA57E7" w:rsidP="00CA57E7">
      <w:pPr>
        <w:keepNext/>
      </w:pPr>
      <w:r>
        <w:rPr>
          <w:noProof/>
        </w:rPr>
        <w:drawing>
          <wp:inline distT="0" distB="0" distL="0" distR="0" wp14:anchorId="50F18D22" wp14:editId="7FC10111">
            <wp:extent cx="5731510" cy="2691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5ED" w14:textId="1BF445CA" w:rsidR="00CA57E7" w:rsidRPr="00CA57E7" w:rsidRDefault="00CA57E7" w:rsidP="00CA57E7">
      <w:pPr>
        <w:pStyle w:val="Caption"/>
      </w:pPr>
      <w:r>
        <w:t xml:space="preserve">Figure </w:t>
      </w:r>
      <w:r w:rsidR="003001EA">
        <w:fldChar w:fldCharType="begin"/>
      </w:r>
      <w:r w:rsidR="003001EA">
        <w:instrText xml:space="preserve"> SEQ Figure \* ARABIC </w:instrText>
      </w:r>
      <w:r w:rsidR="003001EA">
        <w:fldChar w:fldCharType="separate"/>
      </w:r>
      <w:r w:rsidR="00AF05B6">
        <w:rPr>
          <w:noProof/>
        </w:rPr>
        <w:t>3</w:t>
      </w:r>
      <w:r w:rsidR="003001EA">
        <w:rPr>
          <w:noProof/>
        </w:rPr>
        <w:fldChar w:fldCharType="end"/>
      </w:r>
      <w:r>
        <w:t>: Activities Timeline Mock-up</w:t>
      </w:r>
    </w:p>
    <w:p w14:paraId="07425C5D" w14:textId="5DD3D142" w:rsidR="00F741E0" w:rsidRDefault="00F741E0" w:rsidP="00F4606A">
      <w:pPr>
        <w:pStyle w:val="Heading2"/>
      </w:pPr>
      <w:bookmarkStart w:id="17" w:name="_Toc61976496"/>
      <w:r>
        <w:lastRenderedPageBreak/>
        <w:t xml:space="preserve">Data </w:t>
      </w:r>
      <w:r w:rsidR="00626BA4">
        <w:t>I</w:t>
      </w:r>
      <w:r>
        <w:t xml:space="preserve">ngestion </w:t>
      </w:r>
      <w:r w:rsidR="00626BA4">
        <w:t>M</w:t>
      </w:r>
      <w:r>
        <w:t>odule</w:t>
      </w:r>
      <w:bookmarkEnd w:id="11"/>
      <w:bookmarkEnd w:id="17"/>
    </w:p>
    <w:p w14:paraId="63A2A5F7" w14:textId="77777777" w:rsidR="00F741E0" w:rsidRDefault="00F741E0" w:rsidP="00F4606A">
      <w:pPr>
        <w:pStyle w:val="Heading3"/>
      </w:pPr>
      <w:bookmarkStart w:id="18" w:name="_Toc58593131"/>
      <w:bookmarkStart w:id="19" w:name="_Toc61976497"/>
      <w:r>
        <w:t>Create Dataset Page</w:t>
      </w:r>
      <w:bookmarkEnd w:id="18"/>
      <w:bookmarkEnd w:id="19"/>
    </w:p>
    <w:p w14:paraId="71C5DF80" w14:textId="77777777" w:rsidR="00F741E0" w:rsidRPr="002F2B79" w:rsidRDefault="00F741E0" w:rsidP="00F741E0">
      <w:r w:rsidRPr="002F2B79">
        <w:t>Create Dataset page will allow users to upload dataset in MLaaS page</w:t>
      </w:r>
      <w:r>
        <w:t>. These datasets can be used for multiple projects</w:t>
      </w:r>
    </w:p>
    <w:p w14:paraId="4F1C2B7C" w14:textId="77777777" w:rsidR="00F741E0" w:rsidRPr="001D2B51" w:rsidRDefault="00F741E0" w:rsidP="00F4606A">
      <w:pPr>
        <w:pStyle w:val="Heading4"/>
      </w:pPr>
      <w:bookmarkStart w:id="20" w:name="_Toc58593132"/>
      <w:r w:rsidRPr="002F2B79">
        <w:t>User Actions</w:t>
      </w:r>
      <w:bookmarkEnd w:id="20"/>
    </w:p>
    <w:p w14:paraId="06BD02CD" w14:textId="77777777" w:rsidR="00F741E0" w:rsidRDefault="00F741E0" w:rsidP="00F4606A">
      <w:pPr>
        <w:pStyle w:val="Heading5"/>
      </w:pPr>
      <w:bookmarkStart w:id="21" w:name="_Toc58593133"/>
      <w:r>
        <w:t>1. Upload Dataset</w:t>
      </w:r>
      <w:bookmarkEnd w:id="21"/>
    </w:p>
    <w:p w14:paraId="1C212248" w14:textId="77777777" w:rsidR="00F741E0" w:rsidRPr="002F2B79" w:rsidRDefault="00F741E0" w:rsidP="00F4606A">
      <w:pPr>
        <w:spacing w:line="240" w:lineRule="auto"/>
      </w:pPr>
      <w:r w:rsidRPr="002F2B79">
        <w:t>To upload a dataset, user need to-</w:t>
      </w:r>
    </w:p>
    <w:p w14:paraId="3E2CD349" w14:textId="77777777" w:rsidR="00F741E0" w:rsidRPr="002F2B79" w:rsidRDefault="00F741E0" w:rsidP="0082503C">
      <w:pPr>
        <w:pStyle w:val="ListParagraph"/>
        <w:numPr>
          <w:ilvl w:val="0"/>
          <w:numId w:val="34"/>
        </w:numPr>
      </w:pPr>
      <w:r w:rsidRPr="002F2B79">
        <w:t>Enter Dataset name</w:t>
      </w:r>
    </w:p>
    <w:p w14:paraId="58B27B06" w14:textId="4EFA6827" w:rsidR="00F741E0" w:rsidRDefault="00F741E0" w:rsidP="0082503C">
      <w:pPr>
        <w:pStyle w:val="ListParagraph"/>
        <w:numPr>
          <w:ilvl w:val="0"/>
          <w:numId w:val="34"/>
        </w:numPr>
      </w:pPr>
      <w:r w:rsidRPr="002F2B79">
        <w:t xml:space="preserve">Click </w:t>
      </w:r>
      <w:r w:rsidRPr="002F2B79">
        <w:rPr>
          <w:b/>
        </w:rPr>
        <w:t>Choose file</w:t>
      </w:r>
      <w:r w:rsidRPr="002F2B79">
        <w:t xml:space="preserve"> to select the dataset from local system</w:t>
      </w:r>
    </w:p>
    <w:p w14:paraId="52267769" w14:textId="458B48DF" w:rsidR="00F741E0" w:rsidRDefault="00F741E0" w:rsidP="0082503C">
      <w:pPr>
        <w:pStyle w:val="ListParagraph"/>
        <w:numPr>
          <w:ilvl w:val="0"/>
          <w:numId w:val="34"/>
        </w:numPr>
      </w:pPr>
      <w:r w:rsidRPr="002F2B79">
        <w:t xml:space="preserve">Click </w:t>
      </w:r>
      <w:r w:rsidRPr="00877E71">
        <w:rPr>
          <w:b/>
          <w:bCs/>
        </w:rPr>
        <w:t>Create Dataset</w:t>
      </w:r>
      <w:r w:rsidRPr="002F2B79">
        <w:t xml:space="preserve"> button to upload the dataset</w:t>
      </w:r>
    </w:p>
    <w:p w14:paraId="13FE5317" w14:textId="77777777" w:rsidR="003E7780" w:rsidRDefault="003E7780" w:rsidP="00CF18C9">
      <w:pPr>
        <w:pStyle w:val="Heading5"/>
      </w:pPr>
      <w:r>
        <w:t>2. Dataset Access-</w:t>
      </w:r>
    </w:p>
    <w:p w14:paraId="3E405861" w14:textId="6D2A8A08" w:rsidR="003E7780" w:rsidRPr="003E7780" w:rsidRDefault="003E7780" w:rsidP="003E7780">
      <w:pPr>
        <w:spacing w:before="0" w:after="160" w:line="259" w:lineRule="auto"/>
        <w:contextualSpacing/>
      </w:pPr>
      <w:r>
        <w:t xml:space="preserve">User will get an option to either keep the dataset as </w:t>
      </w:r>
      <w:r w:rsidRPr="00DB108C">
        <w:rPr>
          <w:b/>
          <w:bCs/>
        </w:rPr>
        <w:t>Public</w:t>
      </w:r>
      <w:r>
        <w:t xml:space="preserve"> or </w:t>
      </w:r>
      <w:r w:rsidRPr="00DB108C">
        <w:rPr>
          <w:b/>
          <w:bCs/>
        </w:rPr>
        <w:t>Private</w:t>
      </w:r>
    </w:p>
    <w:p w14:paraId="28BFD601" w14:textId="0302DFEC" w:rsidR="00F741E0" w:rsidRDefault="003E7780" w:rsidP="00F4606A">
      <w:pPr>
        <w:pStyle w:val="Heading5"/>
      </w:pPr>
      <w:bookmarkStart w:id="22" w:name="_Toc58593134"/>
      <w:r>
        <w:t>3</w:t>
      </w:r>
      <w:r w:rsidR="00F741E0">
        <w:t>. Dataset List</w:t>
      </w:r>
      <w:bookmarkEnd w:id="22"/>
    </w:p>
    <w:p w14:paraId="6281BC8D" w14:textId="77777777" w:rsidR="00F741E0" w:rsidRPr="002F2B79" w:rsidRDefault="00F741E0" w:rsidP="00F4606A">
      <w:pPr>
        <w:spacing w:line="240" w:lineRule="auto"/>
      </w:pPr>
      <w:r w:rsidRPr="002F2B79">
        <w:t>Once the dataset is uploaded, following details will be shown in Dataset List-</w:t>
      </w:r>
    </w:p>
    <w:p w14:paraId="262B6569" w14:textId="1D42B8A6" w:rsidR="00F741E0" w:rsidRDefault="00F741E0" w:rsidP="0082503C">
      <w:pPr>
        <w:pStyle w:val="ListParagraph"/>
        <w:numPr>
          <w:ilvl w:val="0"/>
          <w:numId w:val="34"/>
        </w:numPr>
      </w:pPr>
      <w:r>
        <w:t xml:space="preserve">Name of the </w:t>
      </w:r>
      <w:r w:rsidR="00626BA4">
        <w:t>d</w:t>
      </w:r>
      <w:r>
        <w:t>ataset</w:t>
      </w:r>
    </w:p>
    <w:p w14:paraId="4D978B6B" w14:textId="7F986378" w:rsidR="00626BA4" w:rsidRDefault="00626BA4" w:rsidP="0082503C">
      <w:pPr>
        <w:pStyle w:val="ListParagraph"/>
        <w:numPr>
          <w:ilvl w:val="0"/>
          <w:numId w:val="34"/>
        </w:numPr>
      </w:pPr>
      <w:r>
        <w:t>No. of rows in the dataset</w:t>
      </w:r>
    </w:p>
    <w:p w14:paraId="69DE2E1B" w14:textId="77777777" w:rsidR="00F741E0" w:rsidRDefault="00F741E0" w:rsidP="0082503C">
      <w:pPr>
        <w:pStyle w:val="ListParagraph"/>
        <w:numPr>
          <w:ilvl w:val="0"/>
          <w:numId w:val="34"/>
        </w:numPr>
      </w:pPr>
      <w:r>
        <w:t>Size of the dataset</w:t>
      </w:r>
    </w:p>
    <w:p w14:paraId="0B9BAE29" w14:textId="77777777" w:rsidR="00F741E0" w:rsidRDefault="00F741E0" w:rsidP="0082503C">
      <w:pPr>
        <w:pStyle w:val="ListParagraph"/>
        <w:numPr>
          <w:ilvl w:val="0"/>
          <w:numId w:val="34"/>
        </w:numPr>
      </w:pPr>
      <w:r>
        <w:t>Date and time the dataset was uploaded on</w:t>
      </w:r>
    </w:p>
    <w:p w14:paraId="6E750108" w14:textId="77777777" w:rsidR="00F741E0" w:rsidRDefault="00F741E0" w:rsidP="0082503C">
      <w:pPr>
        <w:pStyle w:val="ListParagraph"/>
        <w:numPr>
          <w:ilvl w:val="0"/>
          <w:numId w:val="34"/>
        </w:numPr>
      </w:pPr>
      <w:r>
        <w:t>Name of the user who has uploaded the dataset</w:t>
      </w:r>
    </w:p>
    <w:p w14:paraId="19B57B35" w14:textId="77777777" w:rsidR="00F741E0" w:rsidRDefault="00F741E0" w:rsidP="0082503C">
      <w:pPr>
        <w:pStyle w:val="ListParagraph"/>
        <w:numPr>
          <w:ilvl w:val="0"/>
          <w:numId w:val="34"/>
        </w:numPr>
      </w:pPr>
      <w:r>
        <w:t>User will get an option to remove the Dataset</w:t>
      </w:r>
    </w:p>
    <w:p w14:paraId="624457ED" w14:textId="4323FE71" w:rsidR="00F741E0" w:rsidRPr="001D2B51" w:rsidRDefault="00F741E0" w:rsidP="00F4606A">
      <w:pPr>
        <w:pStyle w:val="Heading4"/>
      </w:pPr>
      <w:bookmarkStart w:id="23" w:name="_Toc58593135"/>
      <w:r w:rsidRPr="00C720AB">
        <w:t>Validations</w:t>
      </w:r>
      <w:bookmarkEnd w:id="23"/>
    </w:p>
    <w:p w14:paraId="72EDF75C" w14:textId="77777777" w:rsidR="00F741E0" w:rsidRDefault="00F741E0" w:rsidP="0082503C">
      <w:pPr>
        <w:pStyle w:val="ListParagraph"/>
        <w:numPr>
          <w:ilvl w:val="0"/>
          <w:numId w:val="35"/>
        </w:numPr>
      </w:pPr>
      <w:r>
        <w:t>Datasets which are already being used by projects cannot be deleted.</w:t>
      </w:r>
    </w:p>
    <w:p w14:paraId="2E378394" w14:textId="75732EDA" w:rsidR="00F741E0" w:rsidRDefault="00F741E0" w:rsidP="0082503C">
      <w:pPr>
        <w:pStyle w:val="ListParagraph"/>
        <w:numPr>
          <w:ilvl w:val="0"/>
          <w:numId w:val="35"/>
        </w:numPr>
      </w:pPr>
      <w:r>
        <w:t>Application should show error message when user tries to delete a dataset being used by project</w:t>
      </w:r>
    </w:p>
    <w:p w14:paraId="5ED9521C" w14:textId="632B6B02" w:rsidR="00BD5346" w:rsidRDefault="00BD5346" w:rsidP="0082503C">
      <w:pPr>
        <w:pStyle w:val="ListParagraph"/>
        <w:numPr>
          <w:ilvl w:val="0"/>
          <w:numId w:val="35"/>
        </w:numPr>
      </w:pPr>
      <w:r>
        <w:lastRenderedPageBreak/>
        <w:t>User can only delete the dataset uploaded by him/her</w:t>
      </w:r>
    </w:p>
    <w:p w14:paraId="22BF81AF" w14:textId="77777777" w:rsidR="00F741E0" w:rsidRDefault="00F741E0" w:rsidP="0082503C">
      <w:pPr>
        <w:pStyle w:val="ListParagraph"/>
        <w:numPr>
          <w:ilvl w:val="0"/>
          <w:numId w:val="35"/>
        </w:numPr>
      </w:pPr>
      <w:r>
        <w:t>Confirmation window should appear when user deletes a dataset</w:t>
      </w:r>
    </w:p>
    <w:p w14:paraId="27DEE3E7" w14:textId="6620E029" w:rsidR="00F741E0" w:rsidRDefault="00F741E0" w:rsidP="0082503C">
      <w:pPr>
        <w:pStyle w:val="ListParagraph"/>
        <w:numPr>
          <w:ilvl w:val="0"/>
          <w:numId w:val="35"/>
        </w:numPr>
      </w:pPr>
      <w:r>
        <w:t>Users are only allowed to upload CSV dataset</w:t>
      </w:r>
    </w:p>
    <w:p w14:paraId="42721B93" w14:textId="77777777" w:rsidR="00D941B4" w:rsidRPr="00D941B4" w:rsidRDefault="00D941B4" w:rsidP="0082503C">
      <w:pPr>
        <w:pStyle w:val="ListParagraph"/>
        <w:numPr>
          <w:ilvl w:val="0"/>
          <w:numId w:val="35"/>
        </w:numPr>
      </w:pPr>
      <w:r w:rsidRPr="00D941B4">
        <w:t>Application should not let user upload the CSV files with junk data in Name of Rows and Columns</w:t>
      </w:r>
    </w:p>
    <w:p w14:paraId="0166E417" w14:textId="35E58D7F" w:rsidR="00D941B4" w:rsidRDefault="00F741E0" w:rsidP="0082503C">
      <w:pPr>
        <w:pStyle w:val="ListParagraph"/>
        <w:numPr>
          <w:ilvl w:val="0"/>
          <w:numId w:val="35"/>
        </w:numPr>
      </w:pPr>
      <w:r>
        <w:t>System should not let user create datasets with duplicate name (Same as existing datasets)</w:t>
      </w:r>
    </w:p>
    <w:p w14:paraId="0209CD88" w14:textId="77777777" w:rsidR="00D941B4" w:rsidRDefault="00D941B4" w:rsidP="005C109E">
      <w:pPr>
        <w:ind w:left="720"/>
      </w:pPr>
    </w:p>
    <w:p w14:paraId="665D1B36" w14:textId="64FAB7B7" w:rsidR="00F4606A" w:rsidRDefault="00F741E0" w:rsidP="005C109E">
      <w:pPr>
        <w:ind w:left="720"/>
      </w:pPr>
      <w:r>
        <w:rPr>
          <w:noProof/>
        </w:rPr>
        <w:drawing>
          <wp:inline distT="0" distB="0" distL="0" distR="0" wp14:anchorId="5154623B" wp14:editId="57D738BB">
            <wp:extent cx="5134480" cy="2051290"/>
            <wp:effectExtent l="19050" t="19050" r="9525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480" cy="205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4BC9D" w14:textId="678FD102" w:rsidR="00F741E0" w:rsidRDefault="00F4606A" w:rsidP="00F4606A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4</w:t>
        </w:r>
      </w:fldSimple>
      <w:r>
        <w:t>: Create Dataset Mock-up Screen</w:t>
      </w:r>
    </w:p>
    <w:p w14:paraId="2330CDF2" w14:textId="77777777" w:rsidR="00F741E0" w:rsidRDefault="00F741E0" w:rsidP="00F4606A">
      <w:pPr>
        <w:pStyle w:val="Heading3"/>
      </w:pPr>
      <w:bookmarkStart w:id="24" w:name="_Toc58593137"/>
      <w:bookmarkStart w:id="25" w:name="_Toc61976498"/>
      <w:r>
        <w:t>Create Project Page</w:t>
      </w:r>
      <w:bookmarkEnd w:id="24"/>
      <w:bookmarkEnd w:id="25"/>
    </w:p>
    <w:p w14:paraId="22597EDA" w14:textId="77777777" w:rsidR="00F741E0" w:rsidRPr="00F32141" w:rsidRDefault="00F741E0" w:rsidP="00F741E0">
      <w:r w:rsidRPr="00F32141">
        <w:t xml:space="preserve">This page let users create new projects and </w:t>
      </w:r>
      <w:r>
        <w:t>add</w:t>
      </w:r>
      <w:r w:rsidRPr="00F32141">
        <w:t xml:space="preserve"> dataset</w:t>
      </w:r>
      <w:r>
        <w:t xml:space="preserve"> to the project.</w:t>
      </w:r>
    </w:p>
    <w:p w14:paraId="5E64450A" w14:textId="77777777" w:rsidR="00F741E0" w:rsidRPr="001D2B51" w:rsidRDefault="00F741E0" w:rsidP="00F4606A">
      <w:pPr>
        <w:pStyle w:val="Heading4"/>
      </w:pPr>
      <w:bookmarkStart w:id="26" w:name="_Toc58593138"/>
      <w:r w:rsidRPr="00F32141">
        <w:t>User Actions</w:t>
      </w:r>
      <w:bookmarkEnd w:id="26"/>
    </w:p>
    <w:p w14:paraId="47B9744A" w14:textId="77777777" w:rsidR="00F741E0" w:rsidRDefault="00F741E0" w:rsidP="00F4606A">
      <w:pPr>
        <w:pStyle w:val="Heading5"/>
      </w:pPr>
      <w:bookmarkStart w:id="27" w:name="_Toc58593139"/>
      <w:r>
        <w:t>1. Create Project</w:t>
      </w:r>
      <w:bookmarkEnd w:id="27"/>
    </w:p>
    <w:p w14:paraId="30AF04B0" w14:textId="77777777" w:rsidR="00F741E0" w:rsidRDefault="00F741E0" w:rsidP="00F741E0">
      <w:r>
        <w:t>To create a project, user need to-</w:t>
      </w:r>
    </w:p>
    <w:p w14:paraId="4553AA8E" w14:textId="77777777" w:rsidR="00F741E0" w:rsidRDefault="00F741E0" w:rsidP="0082503C">
      <w:pPr>
        <w:pStyle w:val="ListParagraph"/>
        <w:numPr>
          <w:ilvl w:val="0"/>
          <w:numId w:val="37"/>
        </w:numPr>
      </w:pPr>
      <w:r>
        <w:t>Enter Project Name</w:t>
      </w:r>
    </w:p>
    <w:p w14:paraId="35C2E287" w14:textId="77777777" w:rsidR="00F741E0" w:rsidRDefault="00F741E0" w:rsidP="0082503C">
      <w:pPr>
        <w:pStyle w:val="ListParagraph"/>
        <w:numPr>
          <w:ilvl w:val="0"/>
          <w:numId w:val="37"/>
        </w:numPr>
      </w:pPr>
      <w:r>
        <w:t>Provide a brief description of the project</w:t>
      </w:r>
    </w:p>
    <w:p w14:paraId="10791FD3" w14:textId="77777777" w:rsidR="00F741E0" w:rsidRDefault="00F741E0" w:rsidP="0082503C">
      <w:pPr>
        <w:pStyle w:val="ListParagraph"/>
        <w:numPr>
          <w:ilvl w:val="0"/>
          <w:numId w:val="37"/>
        </w:numPr>
      </w:pPr>
      <w:r>
        <w:t>Add dataset to the project. A dataset can be added by-</w:t>
      </w:r>
    </w:p>
    <w:p w14:paraId="11C69FC5" w14:textId="135F6D8D" w:rsidR="00F741E0" w:rsidRPr="00F32141" w:rsidRDefault="00F741E0" w:rsidP="0082503C">
      <w:pPr>
        <w:pStyle w:val="ListParagraph"/>
        <w:numPr>
          <w:ilvl w:val="1"/>
          <w:numId w:val="37"/>
        </w:numPr>
      </w:pPr>
      <w:r>
        <w:lastRenderedPageBreak/>
        <w:t xml:space="preserve">Uploading a new dataset by clicking </w:t>
      </w:r>
      <w:r w:rsidRPr="00F32141">
        <w:rPr>
          <w:b/>
          <w:bCs/>
        </w:rPr>
        <w:t>Choose File</w:t>
      </w:r>
      <w:r>
        <w:rPr>
          <w:b/>
          <w:bCs/>
        </w:rPr>
        <w:t xml:space="preserve">, </w:t>
      </w:r>
      <w:r w:rsidR="00877E71" w:rsidRPr="00877E71">
        <w:t>defining the acces</w:t>
      </w:r>
      <w:r w:rsidR="00877E71">
        <w:t>s</w:t>
      </w:r>
      <w:r w:rsidR="00877E71" w:rsidRPr="00877E71">
        <w:t>- Private or Public</w:t>
      </w:r>
      <w:r w:rsidR="00877E71">
        <w:rPr>
          <w:b/>
          <w:bCs/>
        </w:rPr>
        <w:t xml:space="preserve">, </w:t>
      </w:r>
      <w:r w:rsidRPr="00C62621">
        <w:t>and provide the name of dataset</w:t>
      </w:r>
      <w:r w:rsidR="00D941B4">
        <w:t xml:space="preserve"> </w:t>
      </w:r>
    </w:p>
    <w:p w14:paraId="0BEC124D" w14:textId="77777777" w:rsidR="00F741E0" w:rsidRDefault="00F741E0" w:rsidP="0082503C">
      <w:pPr>
        <w:pStyle w:val="ListParagraph"/>
        <w:numPr>
          <w:ilvl w:val="1"/>
          <w:numId w:val="37"/>
        </w:numPr>
      </w:pPr>
      <w:r>
        <w:t xml:space="preserve">Selecting an existing dataset from the </w:t>
      </w:r>
      <w:r w:rsidRPr="00F32141">
        <w:rPr>
          <w:b/>
          <w:bCs/>
        </w:rPr>
        <w:t>Select Dataset</w:t>
      </w:r>
      <w:r>
        <w:t xml:space="preserve"> dropdown list</w:t>
      </w:r>
    </w:p>
    <w:p w14:paraId="7A86BD41" w14:textId="77777777" w:rsidR="00F741E0" w:rsidRPr="00F32141" w:rsidRDefault="00F741E0" w:rsidP="0082503C">
      <w:pPr>
        <w:pStyle w:val="ListParagraph"/>
        <w:numPr>
          <w:ilvl w:val="0"/>
          <w:numId w:val="37"/>
        </w:numPr>
      </w:pPr>
      <w:r>
        <w:t xml:space="preserve">Once the dataset is uploaded, click </w:t>
      </w:r>
      <w:r w:rsidRPr="00F32141">
        <w:rPr>
          <w:b/>
          <w:bCs/>
        </w:rPr>
        <w:t>Create Project</w:t>
      </w:r>
    </w:p>
    <w:p w14:paraId="1E176A0A" w14:textId="3945AF2A" w:rsidR="00F741E0" w:rsidRPr="001D2B51" w:rsidRDefault="00F741E0" w:rsidP="00F4606A">
      <w:pPr>
        <w:pStyle w:val="Heading4"/>
      </w:pPr>
      <w:bookmarkStart w:id="28" w:name="_Toc58593140"/>
      <w:r w:rsidRPr="00C720AB">
        <w:t>Validations</w:t>
      </w:r>
      <w:bookmarkEnd w:id="28"/>
    </w:p>
    <w:p w14:paraId="034BCC31" w14:textId="5E1DC03B" w:rsidR="00F741E0" w:rsidRDefault="00F741E0" w:rsidP="0082503C">
      <w:pPr>
        <w:pStyle w:val="ListParagraph"/>
        <w:numPr>
          <w:ilvl w:val="0"/>
          <w:numId w:val="38"/>
        </w:numPr>
      </w:pPr>
      <w:r>
        <w:t xml:space="preserve">Select Dataset Dropdown list should display all the </w:t>
      </w:r>
      <w:r w:rsidR="009A5618">
        <w:t xml:space="preserve">public </w:t>
      </w:r>
      <w:r>
        <w:t xml:space="preserve">dataset listed on the </w:t>
      </w:r>
      <w:r w:rsidRPr="00F32141">
        <w:rPr>
          <w:b/>
          <w:bCs/>
        </w:rPr>
        <w:t xml:space="preserve">Create Dataset </w:t>
      </w:r>
      <w:r>
        <w:t>page</w:t>
      </w:r>
      <w:r w:rsidR="009A5618">
        <w:t xml:space="preserve"> and datasets private to the user</w:t>
      </w:r>
    </w:p>
    <w:p w14:paraId="0DE51D04" w14:textId="77777777" w:rsidR="00F741E0" w:rsidRDefault="00F741E0" w:rsidP="0082503C">
      <w:pPr>
        <w:pStyle w:val="ListParagraph"/>
        <w:numPr>
          <w:ilvl w:val="0"/>
          <w:numId w:val="38"/>
        </w:numPr>
      </w:pPr>
      <w:r>
        <w:t xml:space="preserve">On clicking </w:t>
      </w:r>
      <w:r w:rsidRPr="00C720AB">
        <w:rPr>
          <w:b/>
          <w:bCs/>
        </w:rPr>
        <w:t>Create Project</w:t>
      </w:r>
      <w:r>
        <w:t xml:space="preserve">, user should be directed to </w:t>
      </w:r>
      <w:hyperlink w:anchor="AllProjectPage" w:history="1">
        <w:r w:rsidRPr="00EB4DA4">
          <w:rPr>
            <w:rStyle w:val="Hyperlink"/>
            <w:b/>
            <w:bCs/>
          </w:rPr>
          <w:t>All Projects</w:t>
        </w:r>
      </w:hyperlink>
      <w:r>
        <w:t xml:space="preserve"> page with the new project added to the list</w:t>
      </w:r>
    </w:p>
    <w:p w14:paraId="2996D230" w14:textId="366486DA" w:rsidR="00F741E0" w:rsidRDefault="00F741E0" w:rsidP="0082503C">
      <w:pPr>
        <w:pStyle w:val="ListParagraph"/>
        <w:numPr>
          <w:ilvl w:val="0"/>
          <w:numId w:val="38"/>
        </w:numPr>
      </w:pPr>
      <w:r>
        <w:t>System should not let user create projects with duplicate name (Same as existing projects)</w:t>
      </w:r>
    </w:p>
    <w:p w14:paraId="21AF8C39" w14:textId="77777777" w:rsidR="00F4606A" w:rsidRDefault="00F741E0" w:rsidP="00F4606A">
      <w:pPr>
        <w:keepNext/>
      </w:pPr>
      <w:r>
        <w:rPr>
          <w:noProof/>
        </w:rPr>
        <w:drawing>
          <wp:inline distT="0" distB="0" distL="0" distR="0" wp14:anchorId="7299CE6A" wp14:editId="1190AC0D">
            <wp:extent cx="5731510" cy="2826385"/>
            <wp:effectExtent l="19050" t="19050" r="215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70482" w14:textId="07D679B2" w:rsidR="00F741E0" w:rsidRDefault="00F4606A" w:rsidP="00F4606A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5</w:t>
        </w:r>
      </w:fldSimple>
      <w:r>
        <w:t>: Create Project Mock-up Screen</w:t>
      </w:r>
    </w:p>
    <w:p w14:paraId="11F4AB8C" w14:textId="77777777" w:rsidR="00F741E0" w:rsidRDefault="00F741E0" w:rsidP="00F741E0"/>
    <w:p w14:paraId="47C7FF4D" w14:textId="77777777" w:rsidR="00F741E0" w:rsidRDefault="00F741E0" w:rsidP="00F4606A">
      <w:pPr>
        <w:pStyle w:val="Heading3"/>
      </w:pPr>
      <w:bookmarkStart w:id="29" w:name="_Toc58593142"/>
      <w:bookmarkStart w:id="30" w:name="_Toc61976499"/>
      <w:bookmarkStart w:id="31" w:name="AllProjectPage"/>
      <w:r>
        <w:t>All Projects Page</w:t>
      </w:r>
      <w:bookmarkEnd w:id="29"/>
      <w:bookmarkEnd w:id="30"/>
    </w:p>
    <w:bookmarkEnd w:id="31"/>
    <w:p w14:paraId="5E9A011E" w14:textId="77777777" w:rsidR="00F741E0" w:rsidRDefault="00F741E0" w:rsidP="00F4606A">
      <w:pPr>
        <w:spacing w:line="240" w:lineRule="auto"/>
      </w:pPr>
      <w:r>
        <w:t>This page shows all the existing projects in the system and its status. Following details are shown in this page-</w:t>
      </w:r>
    </w:p>
    <w:p w14:paraId="5529B510" w14:textId="77777777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Project Name</w:t>
      </w:r>
      <w:r>
        <w:t xml:space="preserve"> – Name of the Project</w:t>
      </w:r>
    </w:p>
    <w:p w14:paraId="3C14067F" w14:textId="4C61A581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lastRenderedPageBreak/>
        <w:t>Dataset</w:t>
      </w:r>
      <w:r>
        <w:t xml:space="preserve"> - Shows the status of Dataset</w:t>
      </w:r>
      <w:r w:rsidR="00F4606A">
        <w:t>-</w:t>
      </w:r>
    </w:p>
    <w:p w14:paraId="674A0E40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F4606A">
        <w:rPr>
          <w:b/>
          <w:bCs/>
          <w:color w:val="76923C" w:themeColor="accent3" w:themeShade="BF"/>
        </w:rPr>
        <w:t xml:space="preserve">Green </w:t>
      </w:r>
      <w:r>
        <w:t>denotes correctly mapped datasets</w:t>
      </w:r>
    </w:p>
    <w:p w14:paraId="1F119E78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E22D85">
        <w:rPr>
          <w:b/>
          <w:bCs/>
          <w:color w:val="FF0000"/>
        </w:rPr>
        <w:t>Red</w:t>
      </w:r>
      <w:r w:rsidRPr="00E22D85">
        <w:rPr>
          <w:color w:val="FF0000"/>
        </w:rPr>
        <w:t xml:space="preserve"> </w:t>
      </w:r>
      <w:r>
        <w:t>stands for an error related to the dataset.</w:t>
      </w:r>
    </w:p>
    <w:p w14:paraId="01F926AF" w14:textId="77777777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Model</w:t>
      </w:r>
      <w:r>
        <w:t>- Shows the training status of the model</w:t>
      </w:r>
    </w:p>
    <w:p w14:paraId="4E4DA6D2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F4606A">
        <w:rPr>
          <w:b/>
          <w:bCs/>
          <w:color w:val="76923C" w:themeColor="accent3" w:themeShade="BF"/>
        </w:rPr>
        <w:t xml:space="preserve">Green </w:t>
      </w:r>
      <w:r>
        <w:t>denotes a successfully trained model</w:t>
      </w:r>
    </w:p>
    <w:p w14:paraId="14059651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F4606A">
        <w:rPr>
          <w:b/>
          <w:bCs/>
          <w:color w:val="FFC000"/>
        </w:rPr>
        <w:t>Yellow</w:t>
      </w:r>
      <w:r w:rsidRPr="00F4606A">
        <w:rPr>
          <w:color w:val="FFC000"/>
        </w:rPr>
        <w:t xml:space="preserve"> </w:t>
      </w:r>
      <w:r>
        <w:t>denotes training in progress</w:t>
      </w:r>
    </w:p>
    <w:p w14:paraId="35646B9B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E22D85">
        <w:rPr>
          <w:b/>
          <w:bCs/>
          <w:color w:val="FF0000"/>
        </w:rPr>
        <w:t>Red</w:t>
      </w:r>
      <w:r w:rsidRPr="00E22D85">
        <w:rPr>
          <w:color w:val="FF0000"/>
        </w:rPr>
        <w:t xml:space="preserve"> </w:t>
      </w:r>
      <w:r>
        <w:t>stands for "Training Failed" status for a model.</w:t>
      </w:r>
    </w:p>
    <w:p w14:paraId="6880EC67" w14:textId="77777777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Deploymen</w:t>
      </w:r>
      <w:r>
        <w:rPr>
          <w:b/>
          <w:bCs/>
        </w:rPr>
        <w:t xml:space="preserve">t </w:t>
      </w:r>
      <w:r w:rsidRPr="00E22D85">
        <w:t>– Shows the</w:t>
      </w:r>
      <w:r>
        <w:rPr>
          <w:b/>
          <w:bCs/>
        </w:rPr>
        <w:t xml:space="preserve"> </w:t>
      </w:r>
      <w:r w:rsidRPr="00E22D85">
        <w:t>deployment status of the project</w:t>
      </w:r>
      <w:r>
        <w:t>-</w:t>
      </w:r>
    </w:p>
    <w:p w14:paraId="34FA161E" w14:textId="0FFE656A" w:rsidR="00F741E0" w:rsidRPr="00E22D85" w:rsidRDefault="00F741E0" w:rsidP="0082503C">
      <w:pPr>
        <w:pStyle w:val="ListParagraph"/>
        <w:numPr>
          <w:ilvl w:val="1"/>
          <w:numId w:val="39"/>
        </w:numPr>
      </w:pPr>
      <w:r w:rsidRPr="00E22D85">
        <w:t>"Active" deployment</w:t>
      </w:r>
    </w:p>
    <w:p w14:paraId="792F498C" w14:textId="6DE13921" w:rsidR="00F741E0" w:rsidRDefault="00F741E0" w:rsidP="0082503C">
      <w:pPr>
        <w:pStyle w:val="ListParagraph"/>
        <w:numPr>
          <w:ilvl w:val="1"/>
          <w:numId w:val="39"/>
        </w:numPr>
      </w:pPr>
      <w:r w:rsidRPr="00E22D85">
        <w:t xml:space="preserve">"Suspended" deployment </w:t>
      </w:r>
    </w:p>
    <w:p w14:paraId="26257918" w14:textId="77777777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Created</w:t>
      </w:r>
      <w:r>
        <w:rPr>
          <w:b/>
          <w:bCs/>
        </w:rPr>
        <w:t xml:space="preserve"> </w:t>
      </w:r>
      <w:r w:rsidRPr="00E22D85">
        <w:t xml:space="preserve">– </w:t>
      </w:r>
      <w:r>
        <w:t>Project creation Date and Time</w:t>
      </w:r>
    </w:p>
    <w:p w14:paraId="06A363AA" w14:textId="77777777" w:rsidR="00F741E0" w:rsidRPr="00E22D85" w:rsidRDefault="00F741E0" w:rsidP="0082503C">
      <w:pPr>
        <w:pStyle w:val="ListParagraph"/>
        <w:numPr>
          <w:ilvl w:val="0"/>
          <w:numId w:val="39"/>
        </w:numPr>
      </w:pPr>
      <w:r>
        <w:rPr>
          <w:b/>
          <w:bCs/>
        </w:rPr>
        <w:t xml:space="preserve">Actions </w:t>
      </w:r>
      <w:r>
        <w:t>– Provide option to see Dataset details and delete the project</w:t>
      </w:r>
    </w:p>
    <w:p w14:paraId="45333159" w14:textId="7999704E" w:rsidR="00F741E0" w:rsidRPr="001D2B51" w:rsidRDefault="00F741E0" w:rsidP="00F4606A">
      <w:pPr>
        <w:pStyle w:val="Heading4"/>
      </w:pPr>
      <w:bookmarkStart w:id="32" w:name="_Toc58593143"/>
      <w:r w:rsidRPr="00E22D85">
        <w:t>User Actions</w:t>
      </w:r>
      <w:bookmarkEnd w:id="32"/>
    </w:p>
    <w:p w14:paraId="57F8ECD6" w14:textId="77777777" w:rsidR="00F741E0" w:rsidRDefault="00F741E0" w:rsidP="00F4606A">
      <w:pPr>
        <w:pStyle w:val="Heading5"/>
        <w:spacing w:line="240" w:lineRule="auto"/>
      </w:pPr>
      <w:bookmarkStart w:id="33" w:name="_Toc58593144"/>
      <w:r>
        <w:t xml:space="preserve">1. See </w:t>
      </w:r>
      <w:r w:rsidRPr="00F4606A">
        <w:t>Data</w:t>
      </w:r>
      <w:r>
        <w:t xml:space="preserve"> Details</w:t>
      </w:r>
      <w:bookmarkEnd w:id="33"/>
    </w:p>
    <w:p w14:paraId="03A2AEDA" w14:textId="77777777" w:rsidR="00F741E0" w:rsidRDefault="00F741E0" w:rsidP="00877E71">
      <w:r>
        <w:t xml:space="preserve">User can see the details of the dataset uploaded for the project by clicking </w:t>
      </w:r>
      <w:r w:rsidRPr="00E22D85">
        <w:rPr>
          <w:b/>
          <w:bCs/>
        </w:rPr>
        <w:t>See Detail</w:t>
      </w:r>
      <w:r>
        <w:t xml:space="preserve"> icon under Actions Tab. </w:t>
      </w:r>
    </w:p>
    <w:p w14:paraId="131AA442" w14:textId="77777777" w:rsidR="00F741E0" w:rsidRDefault="00F741E0" w:rsidP="00877E71">
      <w:r>
        <w:t xml:space="preserve">Clicking this icon will direct the users to </w:t>
      </w:r>
      <w:hyperlink w:anchor="DataDetailPage" w:history="1">
        <w:r w:rsidRPr="00BF1C38">
          <w:rPr>
            <w:rStyle w:val="Hyperlink"/>
            <w:b/>
            <w:bCs/>
          </w:rPr>
          <w:t>Data Detail</w:t>
        </w:r>
      </w:hyperlink>
      <w:r>
        <w:t xml:space="preserve"> page.</w:t>
      </w:r>
    </w:p>
    <w:p w14:paraId="001C4143" w14:textId="77777777" w:rsidR="00F741E0" w:rsidRDefault="00F741E0" w:rsidP="00F4606A">
      <w:pPr>
        <w:pStyle w:val="Heading5"/>
        <w:spacing w:line="240" w:lineRule="auto"/>
      </w:pPr>
      <w:bookmarkStart w:id="34" w:name="_Toc58593145"/>
      <w:r>
        <w:t>2. Delete Project</w:t>
      </w:r>
      <w:bookmarkEnd w:id="34"/>
    </w:p>
    <w:p w14:paraId="57004D2D" w14:textId="77777777" w:rsidR="00F741E0" w:rsidRDefault="00F741E0" w:rsidP="00F4606A">
      <w:pPr>
        <w:spacing w:line="240" w:lineRule="auto"/>
      </w:pPr>
      <w:r>
        <w:t xml:space="preserve">To delete a project, user need to click the </w:t>
      </w:r>
      <w:r w:rsidRPr="00E22D85">
        <w:rPr>
          <w:b/>
          <w:bCs/>
        </w:rPr>
        <w:t>Delete</w:t>
      </w:r>
      <w:r>
        <w:t xml:space="preserve"> icon provided under the Actions tab</w:t>
      </w:r>
    </w:p>
    <w:p w14:paraId="419DAD23" w14:textId="77777777" w:rsidR="00F741E0" w:rsidRPr="001D2B51" w:rsidRDefault="00F741E0" w:rsidP="00F4606A">
      <w:pPr>
        <w:pStyle w:val="Heading4"/>
      </w:pPr>
      <w:bookmarkStart w:id="35" w:name="_Toc58593146"/>
      <w:r w:rsidRPr="00E22D85">
        <w:t>Validation</w:t>
      </w:r>
      <w:r>
        <w:t>s</w:t>
      </w:r>
      <w:bookmarkEnd w:id="35"/>
    </w:p>
    <w:p w14:paraId="5907EE41" w14:textId="77777777" w:rsidR="00F741E0" w:rsidRDefault="00F741E0" w:rsidP="0082503C">
      <w:pPr>
        <w:pStyle w:val="ListParagraph"/>
        <w:numPr>
          <w:ilvl w:val="0"/>
          <w:numId w:val="40"/>
        </w:numPr>
      </w:pPr>
      <w:r>
        <w:t>Confirmation window should appear when user deletes a project</w:t>
      </w:r>
    </w:p>
    <w:p w14:paraId="204C2BF3" w14:textId="77777777" w:rsidR="00F741E0" w:rsidRDefault="00F741E0" w:rsidP="0082503C">
      <w:pPr>
        <w:pStyle w:val="ListParagraph"/>
        <w:numPr>
          <w:ilvl w:val="0"/>
          <w:numId w:val="40"/>
        </w:numPr>
      </w:pPr>
      <w:r>
        <w:t xml:space="preserve">User cannot delete a project if </w:t>
      </w:r>
      <w:proofErr w:type="gramStart"/>
      <w:r>
        <w:t>it’s</w:t>
      </w:r>
      <w:proofErr w:type="gramEnd"/>
      <w:r>
        <w:t xml:space="preserve"> deployment is going on. In such scenario, if user tries to delete a project, system should provide an error message.</w:t>
      </w:r>
    </w:p>
    <w:p w14:paraId="253ED82E" w14:textId="08D359A2" w:rsidR="00F741E0" w:rsidRDefault="00F741E0" w:rsidP="0082503C">
      <w:pPr>
        <w:pStyle w:val="ListParagraph"/>
        <w:numPr>
          <w:ilvl w:val="0"/>
          <w:numId w:val="40"/>
        </w:numPr>
      </w:pPr>
      <w:r>
        <w:t>User cannot delete a project if the model training is in progress. System should display error message in such scenario</w:t>
      </w:r>
    </w:p>
    <w:p w14:paraId="0158A0C3" w14:textId="2F94E247" w:rsidR="009E2322" w:rsidRPr="009E2322" w:rsidRDefault="009E2322" w:rsidP="0082503C">
      <w:pPr>
        <w:pStyle w:val="ListParagraph"/>
        <w:numPr>
          <w:ilvl w:val="0"/>
          <w:numId w:val="40"/>
        </w:numPr>
      </w:pPr>
      <w:r w:rsidRPr="009E2322">
        <w:lastRenderedPageBreak/>
        <w:t xml:space="preserve">When </w:t>
      </w:r>
      <w:r w:rsidR="009A5618">
        <w:t xml:space="preserve">user </w:t>
      </w:r>
      <w:r w:rsidRPr="009E2322">
        <w:t>delete</w:t>
      </w:r>
      <w:r w:rsidR="009A5618">
        <w:t>s</w:t>
      </w:r>
      <w:r w:rsidRPr="009E2322">
        <w:t xml:space="preserve"> a project, </w:t>
      </w:r>
      <w:r w:rsidR="009A5618">
        <w:t>its dataset will not get deleted</w:t>
      </w:r>
    </w:p>
    <w:p w14:paraId="57EAC931" w14:textId="77777777" w:rsidR="00F4606A" w:rsidRDefault="00F741E0" w:rsidP="00F4606A">
      <w:pPr>
        <w:keepNext/>
      </w:pPr>
      <w:r>
        <w:rPr>
          <w:noProof/>
        </w:rPr>
        <w:drawing>
          <wp:inline distT="0" distB="0" distL="0" distR="0" wp14:anchorId="762525CB" wp14:editId="549AB3B1">
            <wp:extent cx="5731510" cy="2016784"/>
            <wp:effectExtent l="19050" t="19050" r="2159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749"/>
                    <a:stretch/>
                  </pic:blipFill>
                  <pic:spPr bwMode="auto">
                    <a:xfrm>
                      <a:off x="0" y="0"/>
                      <a:ext cx="5731510" cy="20167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BA165" w14:textId="6D7EB6AF" w:rsidR="00F741E0" w:rsidRDefault="00F4606A" w:rsidP="00F4606A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6</w:t>
        </w:r>
      </w:fldSimple>
      <w:r>
        <w:t>: All Projects Mock-up Screen</w:t>
      </w:r>
    </w:p>
    <w:p w14:paraId="2C94ADC9" w14:textId="2F6FE344" w:rsidR="00D00F83" w:rsidRDefault="005C109E" w:rsidP="005C109E">
      <w:pPr>
        <w:pStyle w:val="Heading2"/>
      </w:pPr>
      <w:bookmarkStart w:id="36" w:name="_Toc61976500"/>
      <w:bookmarkEnd w:id="0"/>
      <w:bookmarkEnd w:id="1"/>
      <w:bookmarkEnd w:id="2"/>
      <w:bookmarkEnd w:id="3"/>
      <w:bookmarkEnd w:id="4"/>
      <w:r>
        <w:t>Data clean-up and Visualization Module</w:t>
      </w:r>
      <w:bookmarkEnd w:id="36"/>
    </w:p>
    <w:p w14:paraId="726E6D29" w14:textId="6B5BC660" w:rsidR="00B73E03" w:rsidRPr="00B73E03" w:rsidRDefault="00B73E03" w:rsidP="00B73E03">
      <w:r w:rsidRPr="00B73E03">
        <w:t>This Module is comprised of the processes of fixing/removing incorrect, corrupted,  duplicate, or incomplete data within a dataset and provide the graphical representation of information</w:t>
      </w:r>
      <w:r w:rsidR="00953EDA">
        <w:t>.</w:t>
      </w:r>
    </w:p>
    <w:p w14:paraId="3FEC1974" w14:textId="77777777" w:rsidR="00B90949" w:rsidRDefault="00B90949" w:rsidP="00B90949">
      <w:pPr>
        <w:pStyle w:val="Heading3"/>
      </w:pPr>
      <w:bookmarkStart w:id="37" w:name="_Toc58593148"/>
      <w:bookmarkStart w:id="38" w:name="_Toc61976501"/>
      <w:r>
        <w:t>Data Detail Page</w:t>
      </w:r>
      <w:bookmarkEnd w:id="37"/>
      <w:bookmarkEnd w:id="38"/>
    </w:p>
    <w:p w14:paraId="5F994EE1" w14:textId="77777777" w:rsidR="00B90949" w:rsidRDefault="00B90949" w:rsidP="00B90949">
      <w:r w:rsidRPr="00C92D26">
        <w:t xml:space="preserve">This page shows the raw data </w:t>
      </w:r>
      <w:r>
        <w:t>of the dataset uploaded for the project</w:t>
      </w:r>
    </w:p>
    <w:p w14:paraId="1774027B" w14:textId="77777777" w:rsidR="00B90949" w:rsidRDefault="00B90949" w:rsidP="00B90949">
      <w:r>
        <w:t>User can navigate through the rows using page navigation and columns using scroll bar.</w:t>
      </w:r>
    </w:p>
    <w:p w14:paraId="588FDC02" w14:textId="77777777" w:rsidR="00B90949" w:rsidRDefault="00B90949" w:rsidP="00B90949">
      <w:pPr>
        <w:keepNext/>
      </w:pPr>
      <w:r>
        <w:rPr>
          <w:noProof/>
        </w:rPr>
        <w:lastRenderedPageBreak/>
        <w:drawing>
          <wp:inline distT="0" distB="0" distL="0" distR="0" wp14:anchorId="475CDA49" wp14:editId="502EEFFF">
            <wp:extent cx="5731510" cy="2870835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822D4" w14:textId="3F9145F9" w:rsidR="00B90949" w:rsidRPr="00C92D26" w:rsidRDefault="00B90949" w:rsidP="00B90949">
      <w:pPr>
        <w:pStyle w:val="Caption"/>
      </w:pPr>
      <w:r>
        <w:t xml:space="preserve">Figure </w:t>
      </w:r>
      <w:r w:rsidR="003001EA">
        <w:fldChar w:fldCharType="begin"/>
      </w:r>
      <w:r w:rsidR="003001EA">
        <w:instrText xml:space="preserve"> SEQ Figure \* ARABIC </w:instrText>
      </w:r>
      <w:r w:rsidR="003001EA">
        <w:fldChar w:fldCharType="separate"/>
      </w:r>
      <w:r w:rsidR="00AF05B6">
        <w:rPr>
          <w:noProof/>
        </w:rPr>
        <w:t>7</w:t>
      </w:r>
      <w:r w:rsidR="003001EA">
        <w:rPr>
          <w:noProof/>
        </w:rPr>
        <w:fldChar w:fldCharType="end"/>
      </w:r>
      <w:r>
        <w:t>: Data Detail Page Mock-up Screen</w:t>
      </w:r>
    </w:p>
    <w:p w14:paraId="067DF4A6" w14:textId="47250F9C" w:rsidR="005C109E" w:rsidRDefault="005C109E" w:rsidP="005C109E">
      <w:pPr>
        <w:pStyle w:val="Heading3"/>
      </w:pPr>
      <w:bookmarkStart w:id="39" w:name="_Toc61976502"/>
      <w:r>
        <w:t>Schema Mapping Page</w:t>
      </w:r>
      <w:bookmarkEnd w:id="39"/>
    </w:p>
    <w:p w14:paraId="48DB2B2C" w14:textId="3AECA332" w:rsidR="005C109E" w:rsidRDefault="005C109E" w:rsidP="005C109E">
      <w:pPr>
        <w:pStyle w:val="Heading4"/>
      </w:pPr>
      <w:r>
        <w:t>User Actions</w:t>
      </w:r>
    </w:p>
    <w:p w14:paraId="233D8D0F" w14:textId="2DA30E6E" w:rsidR="005C109E" w:rsidRDefault="005C109E" w:rsidP="005C109E">
      <w:pPr>
        <w:pStyle w:val="Heading5"/>
      </w:pPr>
      <w:r>
        <w:t xml:space="preserve">1. </w:t>
      </w:r>
      <w:hyperlink w:anchor="_2._Datatype_Determination" w:history="1">
        <w:r w:rsidRPr="00C842C8">
          <w:rPr>
            <w:rStyle w:val="Hyperlink"/>
            <w:sz w:val="22"/>
          </w:rPr>
          <w:t>Update Datatype</w:t>
        </w:r>
      </w:hyperlink>
    </w:p>
    <w:p w14:paraId="099E044A" w14:textId="77777777" w:rsidR="0082503C" w:rsidRDefault="0082503C" w:rsidP="005C109E">
      <w:r>
        <w:t>Schema Mapping page shows the datatype of each column. Datatype can be-</w:t>
      </w:r>
    </w:p>
    <w:p w14:paraId="2B55F164" w14:textId="428DBE4F" w:rsidR="0082503C" w:rsidRDefault="0082503C" w:rsidP="0082503C">
      <w:pPr>
        <w:pStyle w:val="ListParagraph"/>
      </w:pPr>
      <w:r>
        <w:t>Categorical</w:t>
      </w:r>
    </w:p>
    <w:p w14:paraId="52CAC646" w14:textId="6405B9D9" w:rsidR="0082503C" w:rsidRDefault="0082503C" w:rsidP="0082503C">
      <w:pPr>
        <w:pStyle w:val="ListParagraph"/>
      </w:pPr>
      <w:r>
        <w:t>Categorical List</w:t>
      </w:r>
    </w:p>
    <w:p w14:paraId="1E52B92A" w14:textId="30D4B878" w:rsidR="0082503C" w:rsidRDefault="0082503C" w:rsidP="0082503C">
      <w:pPr>
        <w:pStyle w:val="ListParagraph"/>
      </w:pPr>
      <w:r>
        <w:t>Numerical</w:t>
      </w:r>
    </w:p>
    <w:p w14:paraId="6BB5A603" w14:textId="142338FA" w:rsidR="0082503C" w:rsidRDefault="0082503C" w:rsidP="0082503C">
      <w:pPr>
        <w:pStyle w:val="ListParagraph"/>
      </w:pPr>
      <w:r>
        <w:t>Text</w:t>
      </w:r>
    </w:p>
    <w:p w14:paraId="264D83F2" w14:textId="3A7BA63F" w:rsidR="0082503C" w:rsidRDefault="0082503C" w:rsidP="0082503C">
      <w:pPr>
        <w:pStyle w:val="ListParagraph"/>
      </w:pPr>
      <w:r>
        <w:t>Timestamp</w:t>
      </w:r>
    </w:p>
    <w:p w14:paraId="6729CB0B" w14:textId="16E9973C" w:rsidR="005C109E" w:rsidRPr="00810EA9" w:rsidRDefault="005C109E" w:rsidP="005C109E">
      <w:pPr>
        <w:rPr>
          <w:color w:val="FF0000"/>
        </w:rPr>
      </w:pPr>
      <w:r w:rsidRPr="001B30CD">
        <w:rPr>
          <w:highlight w:val="yellow"/>
        </w:rPr>
        <w:t>From this page, user can update the data type of any column of the dataset</w:t>
      </w:r>
      <w:r w:rsidR="001B30CD">
        <w:t xml:space="preserve"> – </w:t>
      </w:r>
      <w:r w:rsidR="001B30CD" w:rsidRPr="00810EA9">
        <w:rPr>
          <w:color w:val="FF0000"/>
        </w:rPr>
        <w:t>Need to be discussed</w:t>
      </w:r>
    </w:p>
    <w:p w14:paraId="002538E3" w14:textId="573D6BDF" w:rsidR="005C109E" w:rsidRDefault="005C109E" w:rsidP="00284096">
      <w:pPr>
        <w:pStyle w:val="Heading5"/>
      </w:pPr>
      <w:r>
        <w:t>2. Select column attribute</w:t>
      </w:r>
    </w:p>
    <w:p w14:paraId="58D82772" w14:textId="77777777" w:rsidR="005C109E" w:rsidRDefault="005C109E" w:rsidP="005C109E">
      <w:r>
        <w:t xml:space="preserve">User can select attributes for each column. </w:t>
      </w:r>
    </w:p>
    <w:p w14:paraId="7890CB6B" w14:textId="4F52F0E9" w:rsidR="005C109E" w:rsidRDefault="005C109E" w:rsidP="0082503C">
      <w:pPr>
        <w:pStyle w:val="ListParagraph"/>
      </w:pPr>
      <w:r w:rsidRPr="0059787B">
        <w:rPr>
          <w:b/>
          <w:bCs/>
        </w:rPr>
        <w:t>Target Column</w:t>
      </w:r>
      <w:r>
        <w:t xml:space="preserve"> -user can select a column as Target column</w:t>
      </w:r>
      <w:r w:rsidR="00997125">
        <w:t xml:space="preserve"> on which the prediction is to be done</w:t>
      </w:r>
    </w:p>
    <w:p w14:paraId="2131D3EB" w14:textId="73F46622" w:rsidR="005C109E" w:rsidRDefault="005C109E" w:rsidP="0082503C">
      <w:pPr>
        <w:pStyle w:val="ListParagraph"/>
      </w:pPr>
      <w:r w:rsidRPr="0059787B">
        <w:rPr>
          <w:b/>
          <w:bCs/>
        </w:rPr>
        <w:lastRenderedPageBreak/>
        <w:t>Ignore</w:t>
      </w:r>
      <w:r>
        <w:t xml:space="preserve">- </w:t>
      </w:r>
      <w:r w:rsidR="00997125">
        <w:t>User can</w:t>
      </w:r>
      <w:r>
        <w:t xml:space="preserve"> select Ignore for the column</w:t>
      </w:r>
      <w:r w:rsidR="00997125">
        <w:t>s</w:t>
      </w:r>
      <w:r>
        <w:t xml:space="preserve"> to be not considered for the experiment</w:t>
      </w:r>
    </w:p>
    <w:p w14:paraId="01FF2AC1" w14:textId="6447279D" w:rsidR="00997125" w:rsidRDefault="00997125" w:rsidP="00284096">
      <w:pPr>
        <w:pStyle w:val="Heading5"/>
      </w:pPr>
      <w:r>
        <w:t xml:space="preserve">3. Change </w:t>
      </w:r>
      <w:r w:rsidR="0059787B">
        <w:t>c</w:t>
      </w:r>
      <w:r>
        <w:t>olumn</w:t>
      </w:r>
      <w:r w:rsidR="0059787B">
        <w:t xml:space="preserve"> Name</w:t>
      </w:r>
    </w:p>
    <w:p w14:paraId="07C6F926" w14:textId="18C79325" w:rsidR="00997125" w:rsidRDefault="00997125" w:rsidP="00997125">
      <w:r>
        <w:t>User can choose to update the name of the column from this page</w:t>
      </w:r>
      <w:r w:rsidR="0059787B">
        <w:t>.</w:t>
      </w:r>
    </w:p>
    <w:p w14:paraId="202A647E" w14:textId="60B11866" w:rsidR="00997125" w:rsidRDefault="00997125" w:rsidP="00997125">
      <w:pPr>
        <w:pStyle w:val="Heading4"/>
      </w:pPr>
      <w:r>
        <w:t>Validations</w:t>
      </w:r>
    </w:p>
    <w:p w14:paraId="2440BC19" w14:textId="4FDB99CC" w:rsidR="00997125" w:rsidRDefault="00EE7EC3" w:rsidP="0082503C">
      <w:pPr>
        <w:pStyle w:val="ListParagraph"/>
      </w:pPr>
      <w:r>
        <w:t xml:space="preserve">Multiple columns </w:t>
      </w:r>
      <w:r w:rsidR="00997125">
        <w:t>can be selected as Target Column</w:t>
      </w:r>
    </w:p>
    <w:p w14:paraId="3DB24E56" w14:textId="2523D3DC" w:rsidR="00997125" w:rsidRPr="0082503C" w:rsidRDefault="00997125" w:rsidP="0082503C">
      <w:pPr>
        <w:pStyle w:val="ListParagraph"/>
        <w:rPr>
          <w:highlight w:val="yellow"/>
        </w:rPr>
      </w:pPr>
      <w:r w:rsidRPr="0082503C">
        <w:rPr>
          <w:highlight w:val="yellow"/>
        </w:rPr>
        <w:t xml:space="preserve">If user selects </w:t>
      </w:r>
      <w:r w:rsidR="0090246E" w:rsidRPr="0082503C">
        <w:rPr>
          <w:highlight w:val="yellow"/>
        </w:rPr>
        <w:t>invalid</w:t>
      </w:r>
      <w:r w:rsidRPr="0082503C">
        <w:rPr>
          <w:highlight w:val="yellow"/>
        </w:rPr>
        <w:t xml:space="preserve"> datatype for a column, application should show the error message</w:t>
      </w:r>
      <w:r w:rsidR="0082503C">
        <w:rPr>
          <w:highlight w:val="yellow"/>
        </w:rPr>
        <w:t xml:space="preserve"> – </w:t>
      </w:r>
      <w:r w:rsidR="0082503C" w:rsidRPr="00810EA9">
        <w:rPr>
          <w:color w:val="FF0000"/>
          <w:highlight w:val="yellow"/>
        </w:rPr>
        <w:t>Need to be discussed</w:t>
      </w:r>
    </w:p>
    <w:p w14:paraId="0367AC06" w14:textId="05DA47CA" w:rsidR="00997125" w:rsidRDefault="00997125" w:rsidP="0082503C">
      <w:pPr>
        <w:pStyle w:val="ListParagraph"/>
      </w:pPr>
      <w:r>
        <w:t>Column Name and Changed Column Name cannot be same</w:t>
      </w:r>
    </w:p>
    <w:p w14:paraId="2200B686" w14:textId="33B9DC6F" w:rsidR="00997125" w:rsidRDefault="00997125" w:rsidP="0082503C">
      <w:pPr>
        <w:pStyle w:val="ListParagraph"/>
      </w:pPr>
      <w:r>
        <w:t>The target column</w:t>
      </w:r>
      <w:r w:rsidR="00B90949">
        <w:t>s</w:t>
      </w:r>
      <w:r>
        <w:t xml:space="preserve"> should get highlighted</w:t>
      </w:r>
    </w:p>
    <w:p w14:paraId="5B8EF9C9" w14:textId="7C4A5D25" w:rsidR="00997125" w:rsidRDefault="00997125" w:rsidP="0082503C">
      <w:pPr>
        <w:pStyle w:val="ListParagraph"/>
      </w:pPr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</w:p>
    <w:p w14:paraId="4BE457F1" w14:textId="243A870A" w:rsidR="00B90949" w:rsidRDefault="00B90949" w:rsidP="0082503C">
      <w:pPr>
        <w:pStyle w:val="ListParagraph"/>
      </w:pPr>
      <w:r>
        <w:t>It is NOT mandatory to select the Target column.</w:t>
      </w:r>
    </w:p>
    <w:p w14:paraId="104DFD9C" w14:textId="77777777" w:rsidR="00307BF5" w:rsidRDefault="005C109E" w:rsidP="00307BF5">
      <w:pPr>
        <w:keepNext/>
      </w:pPr>
      <w:r>
        <w:rPr>
          <w:noProof/>
        </w:rPr>
        <w:drawing>
          <wp:inline distT="0" distB="0" distL="0" distR="0" wp14:anchorId="5824F8F3" wp14:editId="2F422D7F">
            <wp:extent cx="5731510" cy="3224530"/>
            <wp:effectExtent l="19050" t="19050" r="2159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9B427" w14:textId="0CE0D6A6" w:rsidR="005C109E" w:rsidRDefault="00307BF5" w:rsidP="00307BF5">
      <w:pPr>
        <w:pStyle w:val="Caption"/>
      </w:pPr>
      <w:r>
        <w:t xml:space="preserve">Figure </w:t>
      </w:r>
      <w:r w:rsidR="003001EA">
        <w:fldChar w:fldCharType="begin"/>
      </w:r>
      <w:r w:rsidR="003001EA">
        <w:instrText xml:space="preserve"> SEQ Figure \* ARABIC </w:instrText>
      </w:r>
      <w:r w:rsidR="003001EA">
        <w:fldChar w:fldCharType="separate"/>
      </w:r>
      <w:r w:rsidR="00AF05B6">
        <w:rPr>
          <w:noProof/>
        </w:rPr>
        <w:t>8</w:t>
      </w:r>
      <w:r w:rsidR="003001EA">
        <w:rPr>
          <w:noProof/>
        </w:rPr>
        <w:fldChar w:fldCharType="end"/>
      </w:r>
      <w:r>
        <w:t>: Schema Mapping Mock-up Screen</w:t>
      </w:r>
    </w:p>
    <w:p w14:paraId="063FCF33" w14:textId="0FB83EF6" w:rsidR="00EC2D03" w:rsidRDefault="00EC2D03" w:rsidP="00EC2D03">
      <w:pPr>
        <w:pStyle w:val="Heading3"/>
      </w:pPr>
      <w:bookmarkStart w:id="40" w:name="_Toc61976503"/>
      <w:r>
        <w:t>Data Exploration Page</w:t>
      </w:r>
      <w:bookmarkEnd w:id="40"/>
    </w:p>
    <w:p w14:paraId="2138ED26" w14:textId="745B6166" w:rsidR="001F0620" w:rsidRDefault="001F0620" w:rsidP="001F0620">
      <w:r>
        <w:t xml:space="preserve">This page shows all the columns selected from the data Schema page and its statistics </w:t>
      </w:r>
    </w:p>
    <w:p w14:paraId="2FD75860" w14:textId="6585506B" w:rsidR="001F0620" w:rsidRDefault="005E6CFB" w:rsidP="00D85CCE">
      <w:pPr>
        <w:pStyle w:val="Heading4"/>
      </w:pPr>
      <w:r>
        <w:lastRenderedPageBreak/>
        <w:t>User Action</w:t>
      </w:r>
    </w:p>
    <w:p w14:paraId="466B0571" w14:textId="6C40E562" w:rsidR="005E6CFB" w:rsidRDefault="005E6CFB" w:rsidP="00D85CCE">
      <w:pPr>
        <w:pStyle w:val="Heading5"/>
      </w:pPr>
      <w:r>
        <w:t xml:space="preserve">1. </w:t>
      </w:r>
      <w:hyperlink w:anchor="_1._Distribution_Graph" w:history="1">
        <w:r w:rsidRPr="00C842C8">
          <w:rPr>
            <w:rStyle w:val="Hyperlink"/>
            <w:sz w:val="22"/>
          </w:rPr>
          <w:t>Dis</w:t>
        </w:r>
        <w:r w:rsidR="00D85CCE" w:rsidRPr="00C842C8">
          <w:rPr>
            <w:rStyle w:val="Hyperlink"/>
            <w:sz w:val="22"/>
          </w:rPr>
          <w:t>tribution graph</w:t>
        </w:r>
      </w:hyperlink>
    </w:p>
    <w:p w14:paraId="0D0D5513" w14:textId="34A58626" w:rsidR="00D85CCE" w:rsidRDefault="00D85CCE" w:rsidP="00D85CCE">
      <w:r>
        <w:t xml:space="preserve">User can see the distribution graph for each of the column on this page. </w:t>
      </w:r>
      <w:r w:rsidRPr="00D85CCE">
        <w:t>These distributions show the spread (dispersion, variability, scatter) of the data</w:t>
      </w:r>
      <w:r>
        <w:t>.</w:t>
      </w:r>
    </w:p>
    <w:p w14:paraId="77B57FBE" w14:textId="5B6DE808" w:rsidR="0082503C" w:rsidRPr="0082503C" w:rsidRDefault="0082503C" w:rsidP="0082503C">
      <w:pPr>
        <w:pStyle w:val="ListParagraph"/>
      </w:pPr>
      <w:r>
        <w:t>H</w:t>
      </w:r>
      <w:r w:rsidRPr="0082503C">
        <w:t xml:space="preserve">istogram </w:t>
      </w:r>
      <w:r>
        <w:t xml:space="preserve">is shown </w:t>
      </w:r>
      <w:r w:rsidRPr="0082503C">
        <w:t xml:space="preserve">for </w:t>
      </w:r>
      <w:r>
        <w:t xml:space="preserve">columns with </w:t>
      </w:r>
      <w:r w:rsidR="00AB6BFA">
        <w:t>N</w:t>
      </w:r>
      <w:r w:rsidRPr="0082503C">
        <w:t>umerical</w:t>
      </w:r>
      <w:r w:rsidR="00AB6BFA">
        <w:t>, Timestamp</w:t>
      </w:r>
      <w:r>
        <w:t xml:space="preserve"> datatype</w:t>
      </w:r>
    </w:p>
    <w:p w14:paraId="5FFE8D81" w14:textId="6524AE1D" w:rsidR="0082503C" w:rsidRPr="00AB6BFA" w:rsidRDefault="0082503C" w:rsidP="0082503C">
      <w:pPr>
        <w:pStyle w:val="ListParagraph"/>
        <w:rPr>
          <w:b/>
        </w:rPr>
      </w:pPr>
      <w:r>
        <w:t xml:space="preserve">Count </w:t>
      </w:r>
      <w:r w:rsidRPr="0082503C">
        <w:t xml:space="preserve">plot </w:t>
      </w:r>
      <w:r>
        <w:t xml:space="preserve">is shown </w:t>
      </w:r>
      <w:r w:rsidRPr="0082503C">
        <w:t xml:space="preserve">for </w:t>
      </w:r>
      <w:r>
        <w:t xml:space="preserve">columns with </w:t>
      </w:r>
      <w:r w:rsidR="00AB6BFA">
        <w:t>C</w:t>
      </w:r>
      <w:r w:rsidRPr="0082503C">
        <w:t>ategorical</w:t>
      </w:r>
      <w:r w:rsidR="00AB6BFA">
        <w:t>, Categorical list, Text</w:t>
      </w:r>
      <w:r>
        <w:t xml:space="preserve"> datatype</w:t>
      </w:r>
    </w:p>
    <w:p w14:paraId="2EE4CE36" w14:textId="5F1266CC" w:rsidR="00EC2D03" w:rsidRDefault="00D85CCE" w:rsidP="0082503C">
      <w:pPr>
        <w:pStyle w:val="Heading5"/>
      </w:pPr>
      <w:r>
        <w:t xml:space="preserve">2. </w:t>
      </w:r>
      <w:r w:rsidR="00B90949">
        <w:t>Data Statistics</w:t>
      </w:r>
    </w:p>
    <w:p w14:paraId="42AF6CCF" w14:textId="77777777" w:rsidR="00B90949" w:rsidRDefault="00B90949" w:rsidP="00B90949">
      <w:r>
        <w:t>User can see the data statistics based on the type of column-</w:t>
      </w:r>
    </w:p>
    <w:p w14:paraId="31F9E43F" w14:textId="524983C9" w:rsidR="00B90949" w:rsidRDefault="00B90949" w:rsidP="00B90949">
      <w:r>
        <w:t>For Continuous column-</w:t>
      </w:r>
    </w:p>
    <w:p w14:paraId="5AB60BFE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Data Type</w:t>
      </w:r>
    </w:p>
    <w:p w14:paraId="14F6F794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Data Count</w:t>
      </w:r>
    </w:p>
    <w:p w14:paraId="6184963F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Missing data</w:t>
      </w:r>
    </w:p>
    <w:p w14:paraId="3684D28B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Mean value</w:t>
      </w:r>
    </w:p>
    <w:p w14:paraId="208DE84D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Min Value</w:t>
      </w:r>
    </w:p>
    <w:p w14:paraId="7F15A896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Max Value</w:t>
      </w:r>
    </w:p>
    <w:p w14:paraId="7CF181CB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Std Deviation</w:t>
      </w:r>
    </w:p>
    <w:p w14:paraId="580D39F6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Unique Data</w:t>
      </w:r>
    </w:p>
    <w:p w14:paraId="6EFB18F8" w14:textId="0D94F70B" w:rsidR="00B90949" w:rsidRDefault="00B90949" w:rsidP="00B90949">
      <w:r>
        <w:t>For Categorical column-</w:t>
      </w:r>
    </w:p>
    <w:p w14:paraId="26D61FF0" w14:textId="6430F9AF" w:rsidR="00B90949" w:rsidRDefault="00B90949" w:rsidP="0082503C">
      <w:pPr>
        <w:pStyle w:val="ListParagraph"/>
      </w:pPr>
      <w:r>
        <w:t>Data Type</w:t>
      </w:r>
    </w:p>
    <w:p w14:paraId="45E79B38" w14:textId="7F7B61EA" w:rsidR="00B90949" w:rsidRDefault="00B90949" w:rsidP="0082503C">
      <w:pPr>
        <w:pStyle w:val="ListParagraph"/>
      </w:pPr>
      <w:r>
        <w:t>Data count</w:t>
      </w:r>
    </w:p>
    <w:p w14:paraId="3B684E70" w14:textId="611A1ECF" w:rsidR="00B90949" w:rsidRDefault="00B90949" w:rsidP="0082503C">
      <w:pPr>
        <w:pStyle w:val="ListParagraph"/>
      </w:pPr>
      <w:r>
        <w:t>Missing Data</w:t>
      </w:r>
    </w:p>
    <w:p w14:paraId="421CE5B5" w14:textId="1282B0D3" w:rsidR="00B90949" w:rsidRDefault="00B90949" w:rsidP="0082503C">
      <w:pPr>
        <w:pStyle w:val="ListParagraph"/>
      </w:pPr>
      <w:r>
        <w:t>Most Occurring</w:t>
      </w:r>
    </w:p>
    <w:p w14:paraId="070F3007" w14:textId="74ABFF6A" w:rsidR="00B90949" w:rsidRDefault="00B90949" w:rsidP="0082503C">
      <w:pPr>
        <w:pStyle w:val="ListParagraph"/>
      </w:pPr>
      <w:r>
        <w:t>Least occurring</w:t>
      </w:r>
    </w:p>
    <w:p w14:paraId="2C822E7C" w14:textId="2230151C" w:rsidR="005D03D8" w:rsidRDefault="00B90949" w:rsidP="0082503C">
      <w:pPr>
        <w:pStyle w:val="ListParagraph"/>
      </w:pPr>
      <w:r>
        <w:t>Unique data</w:t>
      </w:r>
    </w:p>
    <w:p w14:paraId="0AA977D9" w14:textId="77777777" w:rsidR="00973660" w:rsidRDefault="00973660" w:rsidP="00973660">
      <w:pPr>
        <w:keepNext/>
      </w:pPr>
      <w:r>
        <w:rPr>
          <w:noProof/>
        </w:rPr>
        <w:lastRenderedPageBreak/>
        <w:drawing>
          <wp:inline distT="0" distB="0" distL="0" distR="0" wp14:anchorId="2066C9BF" wp14:editId="15E2C187">
            <wp:extent cx="5731510" cy="2692400"/>
            <wp:effectExtent l="19050" t="19050" r="2159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69B54" w14:textId="1421D2F1" w:rsidR="00973660" w:rsidRDefault="00973660" w:rsidP="00973660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9</w:t>
        </w:r>
      </w:fldSimple>
      <w:r>
        <w:t>: Data Exploration Mock-up</w:t>
      </w:r>
    </w:p>
    <w:p w14:paraId="62CD2DBD" w14:textId="6E9E91EB" w:rsidR="00973660" w:rsidRDefault="00973660" w:rsidP="00973660">
      <w:pPr>
        <w:pStyle w:val="Heading3"/>
      </w:pPr>
      <w:bookmarkStart w:id="41" w:name="_Toc61976504"/>
      <w:r>
        <w:t>Data Visualization Page</w:t>
      </w:r>
      <w:bookmarkEnd w:id="41"/>
    </w:p>
    <w:p w14:paraId="5450D06B" w14:textId="56BDE83A" w:rsidR="00973660" w:rsidRDefault="00973660" w:rsidP="00973660">
      <w:r>
        <w:t xml:space="preserve">This page let user </w:t>
      </w:r>
      <w:r w:rsidRPr="00973660">
        <w:t>select the columns from dataset and explore the details with advanced visualization</w:t>
      </w:r>
      <w:r>
        <w:t>.</w:t>
      </w:r>
    </w:p>
    <w:p w14:paraId="4E82D0A9" w14:textId="0FE08CBD" w:rsidR="00DF6EA7" w:rsidRDefault="00DF6EA7" w:rsidP="00DF6EA7">
      <w:pPr>
        <w:pStyle w:val="Heading4"/>
      </w:pPr>
      <w:r>
        <w:t>User Actions</w:t>
      </w:r>
    </w:p>
    <w:p w14:paraId="12D53950" w14:textId="4D5400B0" w:rsidR="00DF6EA7" w:rsidRDefault="00DF6EA7" w:rsidP="00DF6EA7">
      <w:pPr>
        <w:pStyle w:val="Heading5"/>
      </w:pPr>
      <w:r>
        <w:t xml:space="preserve">1. Select plot type </w:t>
      </w:r>
    </w:p>
    <w:p w14:paraId="2AAB313C" w14:textId="2B64C8A0" w:rsidR="00DF6EA7" w:rsidRDefault="00DF6EA7" w:rsidP="00DF6EA7">
      <w:r>
        <w:t>User can choose form one of the following plot type-</w:t>
      </w:r>
    </w:p>
    <w:p w14:paraId="547167F5" w14:textId="381069BD" w:rsidR="00DF6EA7" w:rsidRDefault="00DF6EA7" w:rsidP="0082503C">
      <w:pPr>
        <w:pStyle w:val="ListParagraph"/>
      </w:pPr>
      <w:r>
        <w:t>Histogram</w:t>
      </w:r>
    </w:p>
    <w:p w14:paraId="68B54AD4" w14:textId="202109DE" w:rsidR="00DF6EA7" w:rsidRDefault="00DF6EA7" w:rsidP="0082503C">
      <w:pPr>
        <w:pStyle w:val="ListParagraph"/>
      </w:pPr>
      <w:r>
        <w:t>Box Plot</w:t>
      </w:r>
    </w:p>
    <w:p w14:paraId="2E8446CB" w14:textId="2A0B5B43" w:rsidR="00DF6EA7" w:rsidRDefault="00DF6EA7" w:rsidP="0082503C">
      <w:pPr>
        <w:pStyle w:val="ListParagraph"/>
      </w:pPr>
      <w:r>
        <w:t>Scatter Plot</w:t>
      </w:r>
    </w:p>
    <w:p w14:paraId="10B8CF97" w14:textId="5902800E" w:rsidR="00DF6EA7" w:rsidRDefault="00DF6EA7" w:rsidP="0082503C">
      <w:pPr>
        <w:pStyle w:val="ListParagraph"/>
      </w:pPr>
      <w:r>
        <w:t>Distribution Plot</w:t>
      </w:r>
    </w:p>
    <w:p w14:paraId="4FF78821" w14:textId="7450DB64" w:rsidR="00DF6EA7" w:rsidRDefault="00DF6EA7" w:rsidP="0082503C">
      <w:pPr>
        <w:pStyle w:val="ListParagraph"/>
      </w:pPr>
      <w:r>
        <w:t>Count Plot</w:t>
      </w:r>
    </w:p>
    <w:p w14:paraId="5CFD6E15" w14:textId="19EEC847" w:rsidR="00DF6EA7" w:rsidRDefault="00DF6EA7" w:rsidP="0082503C">
      <w:pPr>
        <w:pStyle w:val="ListParagraph"/>
      </w:pPr>
      <w:r>
        <w:t>Heat Map</w:t>
      </w:r>
    </w:p>
    <w:p w14:paraId="7886003D" w14:textId="5A770C5D" w:rsidR="00DF6EA7" w:rsidRDefault="00DF6EA7" w:rsidP="00BB0ECD">
      <w:pPr>
        <w:pStyle w:val="Heading5"/>
      </w:pPr>
      <w:r>
        <w:t>2. Select column</w:t>
      </w:r>
    </w:p>
    <w:p w14:paraId="24223E6D" w14:textId="729C8BCC" w:rsidR="00BB0ECD" w:rsidRDefault="00BB0ECD" w:rsidP="00BB0ECD">
      <w:r>
        <w:t xml:space="preserve">User can </w:t>
      </w:r>
      <w:r w:rsidRPr="00BB0ECD">
        <w:t>s</w:t>
      </w:r>
      <w:r>
        <w:t>e</w:t>
      </w:r>
      <w:r w:rsidRPr="00BB0ECD">
        <w:t xml:space="preserve">lect the </w:t>
      </w:r>
      <w:r>
        <w:t xml:space="preserve">single or multiple columns </w:t>
      </w:r>
      <w:r w:rsidRPr="00BB0ECD">
        <w:t xml:space="preserve">to plot the graph based on the </w:t>
      </w:r>
      <w:r>
        <w:t xml:space="preserve">type of </w:t>
      </w:r>
      <w:r w:rsidRPr="00BB0ECD">
        <w:t>plot selected</w:t>
      </w:r>
      <w:r>
        <w:t>.</w:t>
      </w:r>
    </w:p>
    <w:p w14:paraId="7AABF7FC" w14:textId="52BFDC90" w:rsidR="00BB0ECD" w:rsidRDefault="00BB0ECD" w:rsidP="00BB0ECD">
      <w:pPr>
        <w:pStyle w:val="Heading5"/>
      </w:pPr>
      <w:r>
        <w:lastRenderedPageBreak/>
        <w:t>3. Change range of axis</w:t>
      </w:r>
    </w:p>
    <w:p w14:paraId="257D7341" w14:textId="44E7185D" w:rsidR="00BB0ECD" w:rsidRDefault="00BB0ECD" w:rsidP="00BB0ECD">
      <w:r>
        <w:t>User can change the range of X and Y axis of the plot</w:t>
      </w:r>
    </w:p>
    <w:p w14:paraId="709E7748" w14:textId="515976B7" w:rsidR="00BB0ECD" w:rsidRDefault="00BB0ECD" w:rsidP="00BB0ECD">
      <w:pPr>
        <w:pStyle w:val="Heading5"/>
      </w:pPr>
      <w:r>
        <w:t>4. Legend</w:t>
      </w:r>
    </w:p>
    <w:p w14:paraId="20358B95" w14:textId="0381083D" w:rsidR="00BB0ECD" w:rsidRDefault="00BB0ECD" w:rsidP="00BB0ECD">
      <w:r>
        <w:t>Plots should have Legend to reflect the data displayed in graph</w:t>
      </w:r>
    </w:p>
    <w:p w14:paraId="6774584B" w14:textId="77777777" w:rsidR="000878EA" w:rsidRDefault="000878EA" w:rsidP="000878EA">
      <w:pPr>
        <w:keepNext/>
      </w:pPr>
      <w:r>
        <w:rPr>
          <w:noProof/>
        </w:rPr>
        <w:drawing>
          <wp:inline distT="0" distB="0" distL="0" distR="0" wp14:anchorId="61DDC3A7" wp14:editId="3597AE75">
            <wp:extent cx="5289929" cy="2413464"/>
            <wp:effectExtent l="19050" t="19050" r="254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213" cy="2430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FECB0" w14:textId="74E89A67" w:rsidR="000878EA" w:rsidRPr="000878EA" w:rsidRDefault="000878EA" w:rsidP="000878EA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10</w:t>
        </w:r>
      </w:fldSimple>
      <w:r>
        <w:t>: Data Visualization Page Mock-up</w:t>
      </w:r>
    </w:p>
    <w:p w14:paraId="57019ECC" w14:textId="69A9052D" w:rsidR="00BB0ECD" w:rsidRDefault="00114DC0" w:rsidP="00114DC0">
      <w:pPr>
        <w:pStyle w:val="Heading3"/>
      </w:pPr>
      <w:bookmarkStart w:id="42" w:name="_Toc61976505"/>
      <w:r>
        <w:t>Data Clean-up Page</w:t>
      </w:r>
      <w:bookmarkEnd w:id="42"/>
    </w:p>
    <w:p w14:paraId="143874BB" w14:textId="32BD3A0B" w:rsidR="00D905D9" w:rsidRDefault="00D905D9" w:rsidP="00D905D9">
      <w:pPr>
        <w:pStyle w:val="Heading4"/>
      </w:pPr>
      <w:r>
        <w:t>User Actions</w:t>
      </w:r>
    </w:p>
    <w:p w14:paraId="2068888C" w14:textId="7077FB40" w:rsidR="00D905D9" w:rsidRDefault="00D905D9" w:rsidP="00D905D9">
      <w:pPr>
        <w:pStyle w:val="Heading5"/>
      </w:pPr>
      <w:r>
        <w:t>1. Select column</w:t>
      </w:r>
    </w:p>
    <w:p w14:paraId="45EEBE23" w14:textId="21BA7783" w:rsidR="00D905D9" w:rsidRDefault="00D905D9" w:rsidP="00D905D9">
      <w:r>
        <w:t>User can select multiple columns of the dataset to perform the clean-up activities</w:t>
      </w:r>
    </w:p>
    <w:p w14:paraId="0987A32D" w14:textId="196BC5B3" w:rsidR="00D905D9" w:rsidRDefault="00D905D9" w:rsidP="00D905D9">
      <w:pPr>
        <w:pStyle w:val="Heading5"/>
      </w:pPr>
      <w:r>
        <w:t>2. Missing values handling</w:t>
      </w:r>
    </w:p>
    <w:p w14:paraId="4D5EF8FD" w14:textId="0EE64272" w:rsidR="00D905D9" w:rsidRDefault="00D905D9" w:rsidP="00D905D9">
      <w:r>
        <w:t>User can select the column and choose one of the following options to handle the missing values-</w:t>
      </w:r>
    </w:p>
    <w:p w14:paraId="328FDB8B" w14:textId="50F24DFA" w:rsidR="00D905D9" w:rsidRDefault="00D905D9" w:rsidP="0082503C">
      <w:pPr>
        <w:pStyle w:val="ListParagraph"/>
      </w:pPr>
      <w:r>
        <w:t>Replace Missing values with Median</w:t>
      </w:r>
    </w:p>
    <w:p w14:paraId="7AA64C5B" w14:textId="1AF388E3" w:rsidR="00D905D9" w:rsidRDefault="00D905D9" w:rsidP="0082503C">
      <w:pPr>
        <w:pStyle w:val="ListParagraph"/>
      </w:pPr>
      <w:r>
        <w:t>Replace missing values with Mean</w:t>
      </w:r>
    </w:p>
    <w:p w14:paraId="0BD73D17" w14:textId="63987E37" w:rsidR="00D905D9" w:rsidRDefault="00D905D9" w:rsidP="0082503C">
      <w:pPr>
        <w:pStyle w:val="ListParagraph"/>
      </w:pPr>
      <w:r>
        <w:t>Drop the affected rows</w:t>
      </w:r>
    </w:p>
    <w:p w14:paraId="6C2EEA1B" w14:textId="05F3B9A0" w:rsidR="00D905D9" w:rsidRDefault="00D905D9" w:rsidP="00D905D9">
      <w:pPr>
        <w:pStyle w:val="Heading5"/>
      </w:pPr>
      <w:r>
        <w:t>3. Rescaling</w:t>
      </w:r>
    </w:p>
    <w:p w14:paraId="7224DBDB" w14:textId="68268089" w:rsidR="00D905D9" w:rsidRDefault="00D905D9" w:rsidP="00D905D9">
      <w:r>
        <w:t>User can select one of the following methods for rescaling the data for selected columns-</w:t>
      </w:r>
    </w:p>
    <w:p w14:paraId="6DC11A35" w14:textId="74E3E841" w:rsidR="00D905D9" w:rsidRDefault="00D905D9" w:rsidP="0082503C">
      <w:pPr>
        <w:pStyle w:val="ListParagraph"/>
      </w:pPr>
      <w:r>
        <w:lastRenderedPageBreak/>
        <w:t>Min-Max</w:t>
      </w:r>
    </w:p>
    <w:p w14:paraId="66520464" w14:textId="2AE37E17" w:rsidR="00D905D9" w:rsidRDefault="00D905D9" w:rsidP="0082503C">
      <w:pPr>
        <w:pStyle w:val="ListParagraph"/>
      </w:pPr>
      <w:r>
        <w:t>Std. Scaler</w:t>
      </w:r>
    </w:p>
    <w:p w14:paraId="7468F738" w14:textId="778E4A5F" w:rsidR="00D905D9" w:rsidRDefault="00D905D9" w:rsidP="0082503C">
      <w:pPr>
        <w:pStyle w:val="ListParagraph"/>
      </w:pPr>
      <w:r>
        <w:t>Robust</w:t>
      </w:r>
    </w:p>
    <w:p w14:paraId="28C80D5F" w14:textId="13A0A95D" w:rsidR="00D905D9" w:rsidRDefault="00D905D9" w:rsidP="0082503C">
      <w:pPr>
        <w:pStyle w:val="ListParagraph"/>
      </w:pPr>
      <w:r>
        <w:t>Normalization</w:t>
      </w:r>
    </w:p>
    <w:p w14:paraId="158E0498" w14:textId="258B097F" w:rsidR="00D905D9" w:rsidRDefault="00D905D9" w:rsidP="00D905D9">
      <w:pPr>
        <w:pStyle w:val="Heading5"/>
      </w:pPr>
      <w:r>
        <w:t>4. Remove Noise</w:t>
      </w:r>
    </w:p>
    <w:p w14:paraId="61F817D7" w14:textId="15F5FE20" w:rsidR="00D905D9" w:rsidRDefault="00D905D9" w:rsidP="00D905D9">
      <w:r>
        <w:t>User will can choose to remove the noise form selected column by opting one of the following options-</w:t>
      </w:r>
    </w:p>
    <w:p w14:paraId="1922E1CD" w14:textId="503A721D" w:rsidR="00D905D9" w:rsidRDefault="00D905D9" w:rsidP="0082503C">
      <w:pPr>
        <w:pStyle w:val="ListParagraph"/>
      </w:pPr>
      <w:r>
        <w:t>Regression</w:t>
      </w:r>
    </w:p>
    <w:p w14:paraId="6D38A97C" w14:textId="2C8420F2" w:rsidR="00D905D9" w:rsidRDefault="00D905D9" w:rsidP="0082503C">
      <w:pPr>
        <w:pStyle w:val="ListParagraph"/>
      </w:pPr>
      <w:r>
        <w:t>Binning</w:t>
      </w:r>
    </w:p>
    <w:p w14:paraId="63F09DAF" w14:textId="55D94DFC" w:rsidR="00D905D9" w:rsidRDefault="00C259F0" w:rsidP="00C259F0">
      <w:pPr>
        <w:pStyle w:val="Heading5"/>
      </w:pPr>
      <w:r>
        <w:t>5. Remove duplicate data</w:t>
      </w:r>
    </w:p>
    <w:p w14:paraId="0C91A287" w14:textId="21E3A654" w:rsidR="00C259F0" w:rsidRDefault="00C259F0" w:rsidP="00C259F0">
      <w:r>
        <w:t>User can select this checkbox to remove the duplicate data from the selected columns</w:t>
      </w:r>
    </w:p>
    <w:p w14:paraId="357098BE" w14:textId="01430236" w:rsidR="00C259F0" w:rsidRDefault="00BE0DF2" w:rsidP="00BE0DF2">
      <w:pPr>
        <w:pStyle w:val="Heading5"/>
      </w:pPr>
      <w:r>
        <w:t>6. Select Encode type</w:t>
      </w:r>
    </w:p>
    <w:p w14:paraId="42D8DA01" w14:textId="0720E766" w:rsidR="00BE0DF2" w:rsidRDefault="00BE0DF2" w:rsidP="00BE0DF2">
      <w:r>
        <w:t>User can select one of the following encoding types-</w:t>
      </w:r>
    </w:p>
    <w:p w14:paraId="23E170AD" w14:textId="53C4709B" w:rsidR="00BE0DF2" w:rsidRDefault="00BE0DF2" w:rsidP="0082503C">
      <w:pPr>
        <w:pStyle w:val="ListParagraph"/>
      </w:pPr>
      <w:r>
        <w:t>One hot encoding</w:t>
      </w:r>
    </w:p>
    <w:p w14:paraId="3220D622" w14:textId="1DA04889" w:rsidR="00BE0DF2" w:rsidRDefault="00BE0DF2" w:rsidP="0082503C">
      <w:pPr>
        <w:pStyle w:val="ListParagraph"/>
      </w:pPr>
      <w:r>
        <w:t>Label encoding</w:t>
      </w:r>
    </w:p>
    <w:p w14:paraId="4CC7DE0A" w14:textId="50A12E64" w:rsidR="00D905D9" w:rsidRDefault="00BE0DF2" w:rsidP="00D905D9">
      <w:r w:rsidRPr="00BE0DF2">
        <w:rPr>
          <w:b/>
          <w:bCs/>
        </w:rPr>
        <w:t>Apply</w:t>
      </w:r>
      <w:r>
        <w:rPr>
          <w:b/>
          <w:bCs/>
        </w:rPr>
        <w:t xml:space="preserve"> – </w:t>
      </w:r>
      <w:r w:rsidRPr="00BE0DF2">
        <w:t>On clicking apply</w:t>
      </w:r>
      <w:r>
        <w:t xml:space="preserve">, the selected options should be get applied to for the selected columns. All the options must be visible under the </w:t>
      </w:r>
      <w:r w:rsidRPr="00BE0DF2">
        <w:rPr>
          <w:b/>
          <w:bCs/>
        </w:rPr>
        <w:t>Handling</w:t>
      </w:r>
      <w:r>
        <w:t xml:space="preserve"> section for respective columns</w:t>
      </w:r>
      <w:r w:rsidR="008B6DDA">
        <w:t>.</w:t>
      </w:r>
    </w:p>
    <w:p w14:paraId="0FBF3B9F" w14:textId="0A6B4776" w:rsidR="00BE0DF2" w:rsidRDefault="00BE0DF2" w:rsidP="00BE0DF2">
      <w:r w:rsidRPr="00BE0DF2">
        <w:rPr>
          <w:b/>
          <w:bCs/>
        </w:rPr>
        <w:t xml:space="preserve">Reset- </w:t>
      </w:r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  <w:r w:rsidR="008B6DDA">
        <w:t>.</w:t>
      </w:r>
    </w:p>
    <w:p w14:paraId="6BC6416F" w14:textId="036D7067" w:rsidR="00BE0DF2" w:rsidRDefault="00BE0DF2" w:rsidP="00D905D9">
      <w:r>
        <w:rPr>
          <w:b/>
          <w:bCs/>
        </w:rPr>
        <w:t xml:space="preserve">Save and Proceed – </w:t>
      </w:r>
      <w:r w:rsidRPr="00BE0DF2">
        <w:t xml:space="preserve">On clicking </w:t>
      </w:r>
      <w:r w:rsidRPr="00BE0DF2">
        <w:rPr>
          <w:b/>
          <w:bCs/>
        </w:rPr>
        <w:t>Save and Proceed</w:t>
      </w:r>
      <w:r w:rsidRPr="00BE0DF2">
        <w:t>, all the selected options will get save and user will be directed to next phase for Data Modelling.</w:t>
      </w:r>
    </w:p>
    <w:p w14:paraId="187DE015" w14:textId="2E50E9F8" w:rsidR="00F3799E" w:rsidRDefault="00F3799E" w:rsidP="00F3799E">
      <w:pPr>
        <w:pStyle w:val="Heading4"/>
      </w:pPr>
      <w:r>
        <w:t>Validations</w:t>
      </w:r>
    </w:p>
    <w:p w14:paraId="712CAAE1" w14:textId="4F7B2848" w:rsidR="00F3799E" w:rsidRDefault="00F3799E" w:rsidP="0082503C">
      <w:pPr>
        <w:pStyle w:val="ListParagraph"/>
      </w:pPr>
      <w:r>
        <w:t>Multiple columns can be selected to apply Data clean-up options</w:t>
      </w:r>
    </w:p>
    <w:p w14:paraId="42C53C68" w14:textId="0991B73B" w:rsidR="00F3799E" w:rsidRDefault="00F3799E" w:rsidP="0082503C">
      <w:pPr>
        <w:pStyle w:val="ListParagraph"/>
      </w:pPr>
      <w:r>
        <w:t>Multiple options CANNOT be selected for Missing values handling, Rescaling, Remove Noise by, and Select Encode type</w:t>
      </w:r>
    </w:p>
    <w:p w14:paraId="362F1439" w14:textId="1D0E133B" w:rsidR="00F3799E" w:rsidRDefault="00F3799E" w:rsidP="0082503C">
      <w:pPr>
        <w:pStyle w:val="ListParagraph"/>
      </w:pPr>
      <w:r>
        <w:lastRenderedPageBreak/>
        <w:t xml:space="preserve">Once the cleanup criteria are selected and user has clicked </w:t>
      </w:r>
      <w:r w:rsidRPr="00F3799E">
        <w:rPr>
          <w:b/>
          <w:bCs/>
        </w:rPr>
        <w:t>Apply</w:t>
      </w:r>
      <w:r>
        <w:t xml:space="preserve">, user should be able to reselect the columns and change the options </w:t>
      </w:r>
    </w:p>
    <w:p w14:paraId="511B826A" w14:textId="77777777" w:rsidR="00AF05B6" w:rsidRDefault="00D905D9" w:rsidP="00AF05B6">
      <w:pPr>
        <w:keepNext/>
      </w:pPr>
      <w:r>
        <w:rPr>
          <w:noProof/>
        </w:rPr>
        <w:drawing>
          <wp:inline distT="0" distB="0" distL="0" distR="0" wp14:anchorId="390CFFCF" wp14:editId="7A3F4E3A">
            <wp:extent cx="5731510" cy="2753360"/>
            <wp:effectExtent l="19050" t="19050" r="2159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82B2A" w14:textId="46DC44AB" w:rsidR="00114DC0" w:rsidRDefault="00AF05B6" w:rsidP="00AF05B6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Data Clean-up </w:t>
      </w:r>
      <w:r>
        <w:rPr>
          <w:noProof/>
        </w:rPr>
        <w:t>Page Mock-up</w:t>
      </w:r>
    </w:p>
    <w:p w14:paraId="0B433096" w14:textId="7BD51225" w:rsidR="006B64A4" w:rsidRDefault="006B64A4" w:rsidP="006B64A4">
      <w:pPr>
        <w:pStyle w:val="Heading2"/>
      </w:pPr>
      <w:bookmarkStart w:id="43" w:name="_Toc61976506"/>
      <w:r>
        <w:t>Formulas/Logic used</w:t>
      </w:r>
      <w:bookmarkEnd w:id="43"/>
    </w:p>
    <w:p w14:paraId="38261F9C" w14:textId="2240235D" w:rsidR="006B64A4" w:rsidRDefault="006B64A4" w:rsidP="006B64A4">
      <w:pPr>
        <w:pStyle w:val="Heading3"/>
      </w:pPr>
      <w:bookmarkStart w:id="44" w:name="DataDetailPage"/>
      <w:bookmarkStart w:id="45" w:name="DistributionGraph"/>
      <w:bookmarkStart w:id="46" w:name="_1._Distribution_Graph"/>
      <w:bookmarkStart w:id="47" w:name="_Toc61976507"/>
      <w:bookmarkEnd w:id="44"/>
      <w:bookmarkEnd w:id="45"/>
      <w:bookmarkEnd w:id="46"/>
      <w:r>
        <w:t>1. Distribution Graph</w:t>
      </w:r>
      <w:bookmarkEnd w:id="47"/>
    </w:p>
    <w:p w14:paraId="46B20546" w14:textId="77777777" w:rsidR="006B64A4" w:rsidRDefault="006B64A4" w:rsidP="006B64A4">
      <w:pPr>
        <w:rPr>
          <w:bCs/>
        </w:rPr>
      </w:pPr>
      <w:r w:rsidRPr="00AB6BFA">
        <w:rPr>
          <w:bCs/>
        </w:rPr>
        <w:t xml:space="preserve">To plot the graph, bins are decided on </w:t>
      </w:r>
      <w:r>
        <w:rPr>
          <w:bCs/>
        </w:rPr>
        <w:t xml:space="preserve">based on </w:t>
      </w:r>
      <w:r w:rsidRPr="006B64A4">
        <w:rPr>
          <w:b/>
        </w:rPr>
        <w:t xml:space="preserve">Freedman – </w:t>
      </w:r>
      <w:proofErr w:type="spellStart"/>
      <w:r w:rsidRPr="006B64A4">
        <w:rPr>
          <w:b/>
        </w:rPr>
        <w:t>Diaconis</w:t>
      </w:r>
      <w:proofErr w:type="spellEnd"/>
      <w:r w:rsidRPr="006B64A4">
        <w:rPr>
          <w:b/>
        </w:rPr>
        <w:t xml:space="preserve"> formula</w:t>
      </w:r>
    </w:p>
    <w:p w14:paraId="36812E0A" w14:textId="70009F4E" w:rsidR="006B64A4" w:rsidRDefault="001B30CD" w:rsidP="00601114">
      <w:pPr>
        <w:pStyle w:val="ListParagraph"/>
      </w:pPr>
      <w:r>
        <w:t>Histogram</w:t>
      </w:r>
      <w:r w:rsidR="006B64A4">
        <w:t xml:space="preserve"> graphs </w:t>
      </w:r>
      <w:r w:rsidR="00601114">
        <w:t>will be</w:t>
      </w:r>
      <w:r w:rsidR="006B64A4">
        <w:t xml:space="preserve"> plotted with the bins in the range of 2-20</w:t>
      </w:r>
    </w:p>
    <w:p w14:paraId="503D29C1" w14:textId="0EE349D0" w:rsidR="006B64A4" w:rsidRPr="00AB6BFA" w:rsidRDefault="001B30CD" w:rsidP="00601114">
      <w:pPr>
        <w:pStyle w:val="ListParagraph"/>
      </w:pPr>
      <w:r>
        <w:t>Count graph will be plotted for all the unique values of the column</w:t>
      </w:r>
      <w:r w:rsidR="006B64A4" w:rsidRPr="006B64A4">
        <w:rPr>
          <w:noProof/>
          <w:bdr w:val="single" w:sz="4" w:space="0" w:color="auto"/>
        </w:rPr>
        <w:drawing>
          <wp:inline distT="0" distB="0" distL="0" distR="0" wp14:anchorId="0C045603" wp14:editId="07D12BFA">
            <wp:extent cx="2777013" cy="1020818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3938" cy="10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1DE" w14:textId="78E73BE2" w:rsidR="006B64A4" w:rsidRDefault="006B64A4" w:rsidP="006B64A4">
      <w:pPr>
        <w:pStyle w:val="Heading3"/>
      </w:pPr>
      <w:bookmarkStart w:id="48" w:name="_2._Datatype_Determination"/>
      <w:bookmarkStart w:id="49" w:name="_Toc61976508"/>
      <w:bookmarkEnd w:id="48"/>
      <w:r>
        <w:t xml:space="preserve">2. </w:t>
      </w:r>
      <w:bookmarkStart w:id="50" w:name="DatatypeDetermination"/>
      <w:bookmarkEnd w:id="50"/>
      <w:r>
        <w:t>Datatype Determination</w:t>
      </w:r>
      <w:bookmarkEnd w:id="49"/>
    </w:p>
    <w:p w14:paraId="227BD0F2" w14:textId="51B65DA1" w:rsidR="006B64A4" w:rsidRDefault="006B64A4" w:rsidP="006B64A4">
      <w:pPr>
        <w:spacing w:before="0" w:after="0" w:line="240" w:lineRule="auto"/>
      </w:pPr>
      <w:r>
        <w:t>Application is r</w:t>
      </w:r>
      <w:r w:rsidRPr="006B64A4">
        <w:t>eading the C</w:t>
      </w:r>
      <w:r w:rsidR="001B30CD">
        <w:t>SV</w:t>
      </w:r>
      <w:r w:rsidRPr="006B64A4">
        <w:t xml:space="preserve"> file (dataset) using </w:t>
      </w:r>
      <w:proofErr w:type="gramStart"/>
      <w:r w:rsidRPr="006B64A4">
        <w:t>pandas</w:t>
      </w:r>
      <w:proofErr w:type="gramEnd"/>
      <w:r w:rsidRPr="006B64A4">
        <w:t xml:space="preserve"> library and based on </w:t>
      </w:r>
      <w:r w:rsidR="001B30CD">
        <w:t>that datatype will be defined</w:t>
      </w:r>
      <w:r w:rsidR="00744729">
        <w:t>-</w:t>
      </w:r>
    </w:p>
    <w:p w14:paraId="5C32D575" w14:textId="77777777" w:rsidR="00744729" w:rsidRDefault="00744729" w:rsidP="006B64A4">
      <w:pPr>
        <w:spacing w:before="0" w:after="0" w:line="240" w:lineRule="auto"/>
      </w:pPr>
    </w:p>
    <w:p w14:paraId="3DD729FA" w14:textId="02723B0F" w:rsidR="006B64A4" w:rsidRDefault="006B64A4" w:rsidP="006B64A4">
      <w:pPr>
        <w:spacing w:before="0"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2"/>
        <w:gridCol w:w="4352"/>
      </w:tblGrid>
      <w:tr w:rsidR="006B64A4" w14:paraId="562058DF" w14:textId="77777777" w:rsidTr="00F108C8">
        <w:trPr>
          <w:trHeight w:val="361"/>
        </w:trPr>
        <w:tc>
          <w:tcPr>
            <w:tcW w:w="4352" w:type="dxa"/>
          </w:tcPr>
          <w:p w14:paraId="13BA19C8" w14:textId="63DC3DA6" w:rsidR="006B64A4" w:rsidRPr="00744729" w:rsidRDefault="006B64A4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lastRenderedPageBreak/>
              <w:t xml:space="preserve">Datatype </w:t>
            </w:r>
            <w:r w:rsidR="0047566B" w:rsidRPr="00744729">
              <w:rPr>
                <w:b/>
                <w:bCs/>
              </w:rPr>
              <w:t xml:space="preserve">based on </w:t>
            </w:r>
            <w:proofErr w:type="gramStart"/>
            <w:r w:rsidR="0047566B" w:rsidRPr="00744729">
              <w:rPr>
                <w:b/>
                <w:bCs/>
              </w:rPr>
              <w:t>pandas</w:t>
            </w:r>
            <w:proofErr w:type="gramEnd"/>
            <w:r w:rsidR="0047566B" w:rsidRPr="00744729">
              <w:rPr>
                <w:b/>
                <w:bCs/>
              </w:rPr>
              <w:t xml:space="preserve"> library</w:t>
            </w:r>
          </w:p>
        </w:tc>
        <w:tc>
          <w:tcPr>
            <w:tcW w:w="4352" w:type="dxa"/>
          </w:tcPr>
          <w:p w14:paraId="657BB6CA" w14:textId="54128CDD" w:rsidR="006B64A4" w:rsidRPr="00744729" w:rsidRDefault="001B30CD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t xml:space="preserve">Datatype </w:t>
            </w:r>
            <w:r w:rsidR="006B64A4" w:rsidRPr="00744729">
              <w:rPr>
                <w:b/>
                <w:bCs/>
              </w:rPr>
              <w:t>to be assigned</w:t>
            </w:r>
            <w:r w:rsidR="0047566B" w:rsidRPr="00744729">
              <w:rPr>
                <w:b/>
                <w:bCs/>
              </w:rPr>
              <w:t xml:space="preserve"> on Schema Mapping</w:t>
            </w:r>
          </w:p>
        </w:tc>
      </w:tr>
      <w:tr w:rsidR="006B64A4" w14:paraId="179D9089" w14:textId="77777777" w:rsidTr="00F108C8">
        <w:trPr>
          <w:trHeight w:val="347"/>
        </w:trPr>
        <w:tc>
          <w:tcPr>
            <w:tcW w:w="4352" w:type="dxa"/>
          </w:tcPr>
          <w:p w14:paraId="31FE35A9" w14:textId="5DCE48F2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float64,</w:t>
            </w:r>
            <w:r>
              <w:t xml:space="preserve"> </w:t>
            </w:r>
            <w:r w:rsidRPr="006B64A4">
              <w:t>float32,</w:t>
            </w:r>
            <w:r>
              <w:t xml:space="preserve"> </w:t>
            </w:r>
            <w:r w:rsidRPr="006B64A4">
              <w:t>int32,</w:t>
            </w:r>
            <w:r>
              <w:t xml:space="preserve"> </w:t>
            </w:r>
            <w:r w:rsidRPr="006B64A4">
              <w:t>int64</w:t>
            </w:r>
          </w:p>
        </w:tc>
        <w:tc>
          <w:tcPr>
            <w:tcW w:w="4352" w:type="dxa"/>
          </w:tcPr>
          <w:p w14:paraId="005D5549" w14:textId="3CCD033A" w:rsidR="006B64A4" w:rsidRDefault="006B64A4" w:rsidP="006B64A4">
            <w:pPr>
              <w:spacing w:before="0" w:after="0" w:line="240" w:lineRule="auto"/>
            </w:pPr>
            <w:r>
              <w:t>Numerical</w:t>
            </w:r>
          </w:p>
        </w:tc>
      </w:tr>
      <w:tr w:rsidR="006B64A4" w14:paraId="6C647B02" w14:textId="77777777" w:rsidTr="00F108C8">
        <w:trPr>
          <w:trHeight w:val="361"/>
        </w:trPr>
        <w:tc>
          <w:tcPr>
            <w:tcW w:w="4352" w:type="dxa"/>
          </w:tcPr>
          <w:p w14:paraId="12BEA866" w14:textId="24F9FB3F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object (String)</w:t>
            </w:r>
          </w:p>
        </w:tc>
        <w:tc>
          <w:tcPr>
            <w:tcW w:w="4352" w:type="dxa"/>
          </w:tcPr>
          <w:p w14:paraId="374EFD9F" w14:textId="5A04674B" w:rsidR="006B64A4" w:rsidRDefault="006B64A4" w:rsidP="006B64A4">
            <w:pPr>
              <w:spacing w:before="0" w:after="0" w:line="240" w:lineRule="auto"/>
            </w:pPr>
            <w:r>
              <w:t>Text</w:t>
            </w:r>
          </w:p>
        </w:tc>
      </w:tr>
      <w:tr w:rsidR="006B64A4" w14:paraId="1FC89849" w14:textId="77777777" w:rsidTr="001B30CD">
        <w:trPr>
          <w:trHeight w:val="53"/>
        </w:trPr>
        <w:tc>
          <w:tcPr>
            <w:tcW w:w="4352" w:type="dxa"/>
          </w:tcPr>
          <w:p w14:paraId="65CFDB42" w14:textId="58A017C3" w:rsidR="006B64A4" w:rsidRPr="00F108C8" w:rsidRDefault="00C0352F" w:rsidP="006B64A4">
            <w:pPr>
              <w:spacing w:before="0" w:after="0" w:line="240" w:lineRule="auto"/>
            </w:pPr>
            <w:r w:rsidRPr="00C0352F">
              <w:t>datetime64[ns]</w:t>
            </w:r>
          </w:p>
        </w:tc>
        <w:tc>
          <w:tcPr>
            <w:tcW w:w="4352" w:type="dxa"/>
          </w:tcPr>
          <w:p w14:paraId="721B6397" w14:textId="7462F1FA" w:rsidR="006B64A4" w:rsidRDefault="00C0352F" w:rsidP="006B64A4">
            <w:pPr>
              <w:spacing w:before="0" w:after="0" w:line="240" w:lineRule="auto"/>
            </w:pPr>
            <w:r>
              <w:t>Timestamp</w:t>
            </w:r>
          </w:p>
        </w:tc>
      </w:tr>
      <w:tr w:rsidR="006B64A4" w14:paraId="1AB2B06F" w14:textId="77777777" w:rsidTr="00F108C8">
        <w:trPr>
          <w:trHeight w:val="361"/>
        </w:trPr>
        <w:tc>
          <w:tcPr>
            <w:tcW w:w="4352" w:type="dxa"/>
          </w:tcPr>
          <w:p w14:paraId="6D86E8E1" w14:textId="6B068359" w:rsidR="006B64A4" w:rsidRDefault="0047566B" w:rsidP="006B64A4">
            <w:pPr>
              <w:spacing w:before="0" w:after="0" w:line="240" w:lineRule="auto"/>
            </w:pPr>
            <w:r>
              <w:t>string</w:t>
            </w:r>
            <w:r w:rsidR="00C0352F" w:rsidRPr="00C0352F">
              <w:t xml:space="preserve"> of comma </w:t>
            </w:r>
            <w:r w:rsidR="00DF224D" w:rsidRPr="00C0352F">
              <w:t>separated</w:t>
            </w:r>
            <w:r w:rsidR="00C0352F" w:rsidRPr="00C0352F">
              <w:t xml:space="preserve"> values</w:t>
            </w:r>
          </w:p>
        </w:tc>
        <w:tc>
          <w:tcPr>
            <w:tcW w:w="4352" w:type="dxa"/>
          </w:tcPr>
          <w:p w14:paraId="6BA10110" w14:textId="149112E9" w:rsidR="006B64A4" w:rsidRDefault="00DF224D" w:rsidP="006B64A4">
            <w:pPr>
              <w:spacing w:before="0" w:after="0" w:line="240" w:lineRule="auto"/>
            </w:pPr>
            <w:r w:rsidRPr="00DF224D">
              <w:t>Categorical list</w:t>
            </w:r>
          </w:p>
        </w:tc>
      </w:tr>
      <w:tr w:rsidR="00DF224D" w14:paraId="2E4AA319" w14:textId="77777777" w:rsidTr="00F108C8">
        <w:trPr>
          <w:trHeight w:val="347"/>
        </w:trPr>
        <w:tc>
          <w:tcPr>
            <w:tcW w:w="4352" w:type="dxa"/>
          </w:tcPr>
          <w:p w14:paraId="1FA4E2FC" w14:textId="412A4635" w:rsidR="00DF224D" w:rsidRPr="00C0352F" w:rsidRDefault="00DF224D" w:rsidP="00C0352F">
            <w:pPr>
              <w:spacing w:before="0" w:after="0" w:line="240" w:lineRule="auto"/>
            </w:pPr>
            <w:r w:rsidRPr="00DF224D">
              <w:t>(unique column values/total rows) &lt; 20%</w:t>
            </w:r>
          </w:p>
        </w:tc>
        <w:tc>
          <w:tcPr>
            <w:tcW w:w="4352" w:type="dxa"/>
          </w:tcPr>
          <w:p w14:paraId="13A4A495" w14:textId="17E1814E" w:rsidR="00DF224D" w:rsidRPr="00DF224D" w:rsidRDefault="00DF224D" w:rsidP="006B64A4">
            <w:pPr>
              <w:spacing w:before="0" w:after="0" w:line="240" w:lineRule="auto"/>
            </w:pPr>
            <w:r>
              <w:t>Categorical</w:t>
            </w:r>
          </w:p>
        </w:tc>
      </w:tr>
    </w:tbl>
    <w:p w14:paraId="73505CC1" w14:textId="77777777" w:rsidR="006B64A4" w:rsidRPr="006B64A4" w:rsidRDefault="006B64A4" w:rsidP="006B64A4">
      <w:pPr>
        <w:spacing w:before="0" w:after="0" w:line="240" w:lineRule="auto"/>
      </w:pPr>
    </w:p>
    <w:p w14:paraId="534499D8" w14:textId="77777777" w:rsidR="006B64A4" w:rsidRPr="006B64A4" w:rsidRDefault="006B64A4" w:rsidP="006B64A4">
      <w:pPr>
        <w:spacing w:before="0" w:after="0" w:line="240" w:lineRule="auto"/>
        <w:rPr>
          <w:rFonts w:ascii="Segoe UI" w:eastAsia="Times New Roman" w:hAnsi="Segoe UI" w:cs="Segoe UI"/>
          <w:color w:val="auto"/>
          <w:sz w:val="21"/>
          <w:szCs w:val="21"/>
          <w:lang w:val="en-US"/>
        </w:rPr>
      </w:pPr>
    </w:p>
    <w:p w14:paraId="59F142BD" w14:textId="030BA644" w:rsidR="006B64A4" w:rsidRPr="006B64A4" w:rsidRDefault="006B64A4" w:rsidP="006B64A4"/>
    <w:p w14:paraId="0E656AA3" w14:textId="77777777" w:rsidR="006B64A4" w:rsidRPr="006B64A4" w:rsidRDefault="006B64A4" w:rsidP="006B64A4"/>
    <w:sectPr w:rsidR="006B64A4" w:rsidRPr="006B64A4" w:rsidSect="006C171E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9CDB0" w14:textId="77777777" w:rsidR="003001EA" w:rsidRDefault="003001EA" w:rsidP="006301C9">
      <w:r>
        <w:separator/>
      </w:r>
    </w:p>
  </w:endnote>
  <w:endnote w:type="continuationSeparator" w:id="0">
    <w:p w14:paraId="6686B8A4" w14:textId="77777777" w:rsidR="003001EA" w:rsidRDefault="003001EA" w:rsidP="00630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0990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F659D" w14:textId="4681F8C5" w:rsidR="00EB026A" w:rsidRDefault="00EB02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A6D88B" w14:textId="7594CE68" w:rsidR="00EB026A" w:rsidRDefault="00EB02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C7AB0" w14:textId="77777777" w:rsidR="003001EA" w:rsidRDefault="003001EA" w:rsidP="006301C9">
      <w:r>
        <w:separator/>
      </w:r>
    </w:p>
  </w:footnote>
  <w:footnote w:type="continuationSeparator" w:id="0">
    <w:p w14:paraId="52EA2106" w14:textId="77777777" w:rsidR="003001EA" w:rsidRDefault="003001EA" w:rsidP="00630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69912" w14:textId="36B9A052" w:rsidR="00EB026A" w:rsidRPr="00840859" w:rsidRDefault="00F741E0" w:rsidP="00270B8B">
    <w:pPr>
      <w:pStyle w:val="Header"/>
    </w:pPr>
    <w:r>
      <w:t>M</w:t>
    </w:r>
    <w:r w:rsidR="00F4606A">
      <w:t>L</w:t>
    </w:r>
    <w:r>
      <w:t>a</w:t>
    </w:r>
    <w:r w:rsidR="00F4606A">
      <w:t>aS</w:t>
    </w:r>
    <w:r>
      <w:t>-Requirement Document</w:t>
    </w:r>
    <w:r w:rsidR="00EB026A" w:rsidRPr="00B85A35">
      <w:ptab w:relativeTo="margin" w:alignment="right" w:leader="none"/>
    </w:r>
    <w:r w:rsidR="00EB026A" w:rsidRPr="00B85A35">
      <w:t>www.infosenseglobal.com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7A0A"/>
    <w:multiLevelType w:val="hybridMultilevel"/>
    <w:tmpl w:val="8DCC38F8"/>
    <w:lvl w:ilvl="0" w:tplc="4DE49FE4">
      <w:start w:val="1"/>
      <w:numFmt w:val="decimal"/>
      <w:lvlText w:val="%1."/>
      <w:lvlJc w:val="left"/>
      <w:pPr>
        <w:ind w:left="1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B43368">
      <w:start w:val="1"/>
      <w:numFmt w:val="lowerLetter"/>
      <w:lvlText w:val="%2."/>
      <w:lvlJc w:val="left"/>
      <w:pPr>
        <w:ind w:left="18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84D258">
      <w:start w:val="1"/>
      <w:numFmt w:val="bullet"/>
      <w:lvlText w:val="•"/>
      <w:lvlJc w:val="left"/>
      <w:pPr>
        <w:ind w:left="3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1CA40E">
      <w:start w:val="1"/>
      <w:numFmt w:val="bullet"/>
      <w:lvlText w:val="•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50E54C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F4B25E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EAD898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384080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187136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7C341E"/>
    <w:multiLevelType w:val="hybridMultilevel"/>
    <w:tmpl w:val="62968468"/>
    <w:lvl w:ilvl="0" w:tplc="0C961314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0A59F0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040F7C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9E008A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7CCCA6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A21824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8A994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26EAC8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3E5958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8B41A8"/>
    <w:multiLevelType w:val="hybridMultilevel"/>
    <w:tmpl w:val="1014147A"/>
    <w:lvl w:ilvl="0" w:tplc="136A0696">
      <w:start w:val="1"/>
      <w:numFmt w:val="lowerLetter"/>
      <w:lvlText w:val="%1.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BE16E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B4C368">
      <w:start w:val="1"/>
      <w:numFmt w:val="bullet"/>
      <w:lvlText w:val="▪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F42386">
      <w:start w:val="1"/>
      <w:numFmt w:val="bullet"/>
      <w:lvlText w:val="•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A0EAE0">
      <w:start w:val="1"/>
      <w:numFmt w:val="bullet"/>
      <w:lvlText w:val="o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0EA4FA">
      <w:start w:val="1"/>
      <w:numFmt w:val="bullet"/>
      <w:lvlText w:val="▪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A64E5C">
      <w:start w:val="1"/>
      <w:numFmt w:val="bullet"/>
      <w:lvlText w:val="•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A85CCA">
      <w:start w:val="1"/>
      <w:numFmt w:val="bullet"/>
      <w:lvlText w:val="o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183A30">
      <w:start w:val="1"/>
      <w:numFmt w:val="bullet"/>
      <w:lvlText w:val="▪"/>
      <w:lvlJc w:val="left"/>
      <w:pPr>
        <w:ind w:left="77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EC455A"/>
    <w:multiLevelType w:val="hybridMultilevel"/>
    <w:tmpl w:val="0D6AF5A4"/>
    <w:lvl w:ilvl="0" w:tplc="2258EE20">
      <w:start w:val="1"/>
      <w:numFmt w:val="decimal"/>
      <w:lvlText w:val="%1)"/>
      <w:lvlJc w:val="left"/>
      <w:pPr>
        <w:ind w:left="1080" w:hanging="360"/>
      </w:pPr>
      <w:rPr>
        <w:rFonts w:ascii="Microsoft New Tai Lue" w:eastAsiaTheme="minorHAnsi" w:hAnsi="Microsoft New Tai Lue" w:cstheme="minorBidi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726D29"/>
    <w:multiLevelType w:val="hybridMultilevel"/>
    <w:tmpl w:val="8F7C3448"/>
    <w:lvl w:ilvl="0" w:tplc="065C6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805E7"/>
    <w:multiLevelType w:val="hybridMultilevel"/>
    <w:tmpl w:val="5C12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47F8E"/>
    <w:multiLevelType w:val="hybridMultilevel"/>
    <w:tmpl w:val="9F72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20753F"/>
    <w:multiLevelType w:val="hybridMultilevel"/>
    <w:tmpl w:val="992A53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75BAD"/>
    <w:multiLevelType w:val="hybridMultilevel"/>
    <w:tmpl w:val="B328BD54"/>
    <w:lvl w:ilvl="0" w:tplc="BC2C8F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C92909"/>
    <w:multiLevelType w:val="hybridMultilevel"/>
    <w:tmpl w:val="E6FE45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353C36"/>
    <w:multiLevelType w:val="hybridMultilevel"/>
    <w:tmpl w:val="54F233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6DD4C02"/>
    <w:multiLevelType w:val="hybridMultilevel"/>
    <w:tmpl w:val="6BD06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A5B9D"/>
    <w:multiLevelType w:val="hybridMultilevel"/>
    <w:tmpl w:val="FD9CE942"/>
    <w:lvl w:ilvl="0" w:tplc="47CE2EB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324925"/>
    <w:multiLevelType w:val="hybridMultilevel"/>
    <w:tmpl w:val="C31EF83C"/>
    <w:lvl w:ilvl="0" w:tplc="D61EFE30">
      <w:start w:val="1"/>
      <w:numFmt w:val="lowerLetter"/>
      <w:lvlText w:val="%1.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E607A4">
      <w:start w:val="1"/>
      <w:numFmt w:val="lowerLetter"/>
      <w:lvlText w:val="%2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22E700">
      <w:start w:val="1"/>
      <w:numFmt w:val="lowerRoman"/>
      <w:lvlText w:val="%3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721698">
      <w:start w:val="1"/>
      <w:numFmt w:val="decimal"/>
      <w:lvlText w:val="%4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BA98F2">
      <w:start w:val="1"/>
      <w:numFmt w:val="lowerLetter"/>
      <w:lvlText w:val="%5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58229C">
      <w:start w:val="1"/>
      <w:numFmt w:val="lowerRoman"/>
      <w:lvlText w:val="%6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8810C8">
      <w:start w:val="1"/>
      <w:numFmt w:val="decimal"/>
      <w:lvlText w:val="%7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66C068">
      <w:start w:val="1"/>
      <w:numFmt w:val="lowerLetter"/>
      <w:lvlText w:val="%8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C47C4E">
      <w:start w:val="1"/>
      <w:numFmt w:val="lowerRoman"/>
      <w:lvlText w:val="%9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0AE7C9B"/>
    <w:multiLevelType w:val="hybridMultilevel"/>
    <w:tmpl w:val="CC0A3DCC"/>
    <w:lvl w:ilvl="0" w:tplc="325EB3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435266"/>
    <w:multiLevelType w:val="hybridMultilevel"/>
    <w:tmpl w:val="B8427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8B56C0"/>
    <w:multiLevelType w:val="hybridMultilevel"/>
    <w:tmpl w:val="4BECEC7A"/>
    <w:lvl w:ilvl="0" w:tplc="A7BEA200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4712D66"/>
    <w:multiLevelType w:val="hybridMultilevel"/>
    <w:tmpl w:val="DF56A9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26953"/>
    <w:multiLevelType w:val="hybridMultilevel"/>
    <w:tmpl w:val="DC32074C"/>
    <w:lvl w:ilvl="0" w:tplc="5686AA9C">
      <w:start w:val="1"/>
      <w:numFmt w:val="lowerLetter"/>
      <w:lvlText w:val="%1.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9A047C">
      <w:start w:val="1"/>
      <w:numFmt w:val="lowerLetter"/>
      <w:lvlText w:val="%2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1A96C2">
      <w:start w:val="1"/>
      <w:numFmt w:val="lowerRoman"/>
      <w:lvlText w:val="%3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764CCA">
      <w:start w:val="1"/>
      <w:numFmt w:val="decimal"/>
      <w:lvlText w:val="%4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FC0330">
      <w:start w:val="1"/>
      <w:numFmt w:val="lowerLetter"/>
      <w:lvlText w:val="%5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5E0A50">
      <w:start w:val="1"/>
      <w:numFmt w:val="lowerRoman"/>
      <w:lvlText w:val="%6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50FAB0">
      <w:start w:val="1"/>
      <w:numFmt w:val="decimal"/>
      <w:lvlText w:val="%7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642F62">
      <w:start w:val="1"/>
      <w:numFmt w:val="lowerLetter"/>
      <w:lvlText w:val="%8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9011C8">
      <w:start w:val="1"/>
      <w:numFmt w:val="lowerRoman"/>
      <w:lvlText w:val="%9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82A04A6"/>
    <w:multiLevelType w:val="hybridMultilevel"/>
    <w:tmpl w:val="117C4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497090"/>
    <w:multiLevelType w:val="hybridMultilevel"/>
    <w:tmpl w:val="1BF86EA4"/>
    <w:lvl w:ilvl="0" w:tplc="072A1B7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1C2BA2">
      <w:start w:val="1"/>
      <w:numFmt w:val="lowerLetter"/>
      <w:lvlText w:val="%2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129148">
      <w:start w:val="1"/>
      <w:numFmt w:val="decimal"/>
      <w:lvlRestart w:val="0"/>
      <w:lvlText w:val="%3.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E64D7E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8E7DA6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C2F600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F216B0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66249E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2CAF70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8415915"/>
    <w:multiLevelType w:val="hybridMultilevel"/>
    <w:tmpl w:val="902EBEE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DD95C67"/>
    <w:multiLevelType w:val="hybridMultilevel"/>
    <w:tmpl w:val="3F24BB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70B30E9"/>
    <w:multiLevelType w:val="hybridMultilevel"/>
    <w:tmpl w:val="FDA06D9A"/>
    <w:lvl w:ilvl="0" w:tplc="6D5831E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6B5407"/>
    <w:multiLevelType w:val="hybridMultilevel"/>
    <w:tmpl w:val="8A323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72D6F"/>
    <w:multiLevelType w:val="hybridMultilevel"/>
    <w:tmpl w:val="82B26D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E7EFD"/>
    <w:multiLevelType w:val="hybridMultilevel"/>
    <w:tmpl w:val="076058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E52412"/>
    <w:multiLevelType w:val="hybridMultilevel"/>
    <w:tmpl w:val="0484905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2F40E9C"/>
    <w:multiLevelType w:val="hybridMultilevel"/>
    <w:tmpl w:val="394A4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BC0A64"/>
    <w:multiLevelType w:val="hybridMultilevel"/>
    <w:tmpl w:val="8DFC8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34078"/>
    <w:multiLevelType w:val="hybridMultilevel"/>
    <w:tmpl w:val="FD683448"/>
    <w:lvl w:ilvl="0" w:tplc="FA8087B2">
      <w:start w:val="1"/>
      <w:numFmt w:val="lowerLetter"/>
      <w:lvlText w:val="%1)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7235B8">
      <w:start w:val="1"/>
      <w:numFmt w:val="lowerLetter"/>
      <w:lvlText w:val="%2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6C3EC2">
      <w:start w:val="1"/>
      <w:numFmt w:val="lowerRoman"/>
      <w:lvlText w:val="%3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260AF0">
      <w:start w:val="1"/>
      <w:numFmt w:val="decimal"/>
      <w:lvlText w:val="%4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1A37AC">
      <w:start w:val="1"/>
      <w:numFmt w:val="lowerLetter"/>
      <w:lvlText w:val="%5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427DA2">
      <w:start w:val="1"/>
      <w:numFmt w:val="lowerRoman"/>
      <w:lvlText w:val="%6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C0B444">
      <w:start w:val="1"/>
      <w:numFmt w:val="decimal"/>
      <w:lvlText w:val="%7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16F660">
      <w:start w:val="1"/>
      <w:numFmt w:val="lowerLetter"/>
      <w:lvlText w:val="%8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646B20">
      <w:start w:val="1"/>
      <w:numFmt w:val="lowerRoman"/>
      <w:lvlText w:val="%9"/>
      <w:lvlJc w:val="left"/>
      <w:pPr>
        <w:ind w:left="7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5351EBE"/>
    <w:multiLevelType w:val="hybridMultilevel"/>
    <w:tmpl w:val="10527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24752B"/>
    <w:multiLevelType w:val="hybridMultilevel"/>
    <w:tmpl w:val="A4524E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9C115AD"/>
    <w:multiLevelType w:val="hybridMultilevel"/>
    <w:tmpl w:val="3710E5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B59815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994DC3"/>
    <w:multiLevelType w:val="hybridMultilevel"/>
    <w:tmpl w:val="D4A6A5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8D5703A"/>
    <w:multiLevelType w:val="hybridMultilevel"/>
    <w:tmpl w:val="71EAB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E772399"/>
    <w:multiLevelType w:val="hybridMultilevel"/>
    <w:tmpl w:val="BA340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1B48F0"/>
    <w:multiLevelType w:val="hybridMultilevel"/>
    <w:tmpl w:val="100042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347821"/>
    <w:multiLevelType w:val="hybridMultilevel"/>
    <w:tmpl w:val="9CA0129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A18356F"/>
    <w:multiLevelType w:val="hybridMultilevel"/>
    <w:tmpl w:val="AE30FB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76ACB"/>
    <w:multiLevelType w:val="hybridMultilevel"/>
    <w:tmpl w:val="7A58F27A"/>
    <w:lvl w:ilvl="0" w:tplc="C0F2B342">
      <w:start w:val="1"/>
      <w:numFmt w:val="lowerLetter"/>
      <w:lvlText w:val="%1.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3C6FA4">
      <w:start w:val="1"/>
      <w:numFmt w:val="lowerLetter"/>
      <w:lvlText w:val="%2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6CA8C2">
      <w:start w:val="1"/>
      <w:numFmt w:val="lowerRoman"/>
      <w:lvlText w:val="%3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862CD2">
      <w:start w:val="1"/>
      <w:numFmt w:val="decimal"/>
      <w:lvlText w:val="%4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38E218">
      <w:start w:val="1"/>
      <w:numFmt w:val="lowerLetter"/>
      <w:lvlText w:val="%5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2253BE">
      <w:start w:val="1"/>
      <w:numFmt w:val="lowerRoman"/>
      <w:lvlText w:val="%6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402B08">
      <w:start w:val="1"/>
      <w:numFmt w:val="decimal"/>
      <w:lvlText w:val="%7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56F3EC">
      <w:start w:val="1"/>
      <w:numFmt w:val="lowerLetter"/>
      <w:lvlText w:val="%8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E6F246">
      <w:start w:val="1"/>
      <w:numFmt w:val="lowerRoman"/>
      <w:lvlText w:val="%9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D3249A9"/>
    <w:multiLevelType w:val="hybridMultilevel"/>
    <w:tmpl w:val="3FF402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0535D3"/>
    <w:multiLevelType w:val="hybridMultilevel"/>
    <w:tmpl w:val="1A28D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5C3F14"/>
    <w:multiLevelType w:val="hybridMultilevel"/>
    <w:tmpl w:val="ECA05C40"/>
    <w:lvl w:ilvl="0" w:tplc="2834D6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79C85C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936C63"/>
    <w:multiLevelType w:val="hybridMultilevel"/>
    <w:tmpl w:val="DE608C22"/>
    <w:lvl w:ilvl="0" w:tplc="9CDAF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C16AD"/>
    <w:multiLevelType w:val="hybridMultilevel"/>
    <w:tmpl w:val="971C91AE"/>
    <w:lvl w:ilvl="0" w:tplc="6D4C6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1"/>
  </w:num>
  <w:num w:numId="3">
    <w:abstractNumId w:val="3"/>
  </w:num>
  <w:num w:numId="4">
    <w:abstractNumId w:val="23"/>
  </w:num>
  <w:num w:numId="5">
    <w:abstractNumId w:val="43"/>
  </w:num>
  <w:num w:numId="6">
    <w:abstractNumId w:val="6"/>
  </w:num>
  <w:num w:numId="7">
    <w:abstractNumId w:val="26"/>
  </w:num>
  <w:num w:numId="8">
    <w:abstractNumId w:val="37"/>
  </w:num>
  <w:num w:numId="9">
    <w:abstractNumId w:val="2"/>
  </w:num>
  <w:num w:numId="10">
    <w:abstractNumId w:val="13"/>
  </w:num>
  <w:num w:numId="11">
    <w:abstractNumId w:val="18"/>
  </w:num>
  <w:num w:numId="12">
    <w:abstractNumId w:val="20"/>
  </w:num>
  <w:num w:numId="13">
    <w:abstractNumId w:val="40"/>
  </w:num>
  <w:num w:numId="14">
    <w:abstractNumId w:val="1"/>
  </w:num>
  <w:num w:numId="15">
    <w:abstractNumId w:val="0"/>
  </w:num>
  <w:num w:numId="16">
    <w:abstractNumId w:val="30"/>
  </w:num>
  <w:num w:numId="17">
    <w:abstractNumId w:val="11"/>
  </w:num>
  <w:num w:numId="18">
    <w:abstractNumId w:val="17"/>
  </w:num>
  <w:num w:numId="19">
    <w:abstractNumId w:val="39"/>
  </w:num>
  <w:num w:numId="20">
    <w:abstractNumId w:val="33"/>
  </w:num>
  <w:num w:numId="21">
    <w:abstractNumId w:val="7"/>
  </w:num>
  <w:num w:numId="22">
    <w:abstractNumId w:val="41"/>
  </w:num>
  <w:num w:numId="23">
    <w:abstractNumId w:val="8"/>
  </w:num>
  <w:num w:numId="24">
    <w:abstractNumId w:val="16"/>
  </w:num>
  <w:num w:numId="25">
    <w:abstractNumId w:val="35"/>
  </w:num>
  <w:num w:numId="26">
    <w:abstractNumId w:val="27"/>
  </w:num>
  <w:num w:numId="27">
    <w:abstractNumId w:val="34"/>
  </w:num>
  <w:num w:numId="28">
    <w:abstractNumId w:val="10"/>
  </w:num>
  <w:num w:numId="29">
    <w:abstractNumId w:val="25"/>
  </w:num>
  <w:num w:numId="30">
    <w:abstractNumId w:val="9"/>
  </w:num>
  <w:num w:numId="31">
    <w:abstractNumId w:val="32"/>
  </w:num>
  <w:num w:numId="32">
    <w:abstractNumId w:val="22"/>
  </w:num>
  <w:num w:numId="33">
    <w:abstractNumId w:val="28"/>
  </w:num>
  <w:num w:numId="34">
    <w:abstractNumId w:val="24"/>
  </w:num>
  <w:num w:numId="35">
    <w:abstractNumId w:val="19"/>
  </w:num>
  <w:num w:numId="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5"/>
  </w:num>
  <w:num w:numId="39">
    <w:abstractNumId w:val="42"/>
  </w:num>
  <w:num w:numId="40">
    <w:abstractNumId w:val="15"/>
  </w:num>
  <w:num w:numId="41">
    <w:abstractNumId w:val="45"/>
  </w:num>
  <w:num w:numId="42">
    <w:abstractNumId w:val="31"/>
  </w:num>
  <w:num w:numId="43">
    <w:abstractNumId w:val="14"/>
  </w:num>
  <w:num w:numId="44">
    <w:abstractNumId w:val="4"/>
  </w:num>
  <w:num w:numId="45">
    <w:abstractNumId w:val="44"/>
  </w:num>
  <w:num w:numId="4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954"/>
    <w:rsid w:val="000012C5"/>
    <w:rsid w:val="00001715"/>
    <w:rsid w:val="00010693"/>
    <w:rsid w:val="0003380C"/>
    <w:rsid w:val="000341F7"/>
    <w:rsid w:val="0003501B"/>
    <w:rsid w:val="00037D5C"/>
    <w:rsid w:val="00046A5C"/>
    <w:rsid w:val="000522EA"/>
    <w:rsid w:val="000565A2"/>
    <w:rsid w:val="00065483"/>
    <w:rsid w:val="000673B3"/>
    <w:rsid w:val="00070A63"/>
    <w:rsid w:val="00071426"/>
    <w:rsid w:val="00075E3E"/>
    <w:rsid w:val="000770C8"/>
    <w:rsid w:val="000779A2"/>
    <w:rsid w:val="000804DA"/>
    <w:rsid w:val="00080DCE"/>
    <w:rsid w:val="000878EA"/>
    <w:rsid w:val="00091B8F"/>
    <w:rsid w:val="00094250"/>
    <w:rsid w:val="000A1789"/>
    <w:rsid w:val="000A4426"/>
    <w:rsid w:val="000A5181"/>
    <w:rsid w:val="000A62DD"/>
    <w:rsid w:val="000A7A14"/>
    <w:rsid w:val="000B212E"/>
    <w:rsid w:val="000C241E"/>
    <w:rsid w:val="000C401A"/>
    <w:rsid w:val="000D0E60"/>
    <w:rsid w:val="000D52B3"/>
    <w:rsid w:val="000D60A5"/>
    <w:rsid w:val="000D6761"/>
    <w:rsid w:val="000E16FE"/>
    <w:rsid w:val="000E40AA"/>
    <w:rsid w:val="000F410C"/>
    <w:rsid w:val="00102BD0"/>
    <w:rsid w:val="001061B1"/>
    <w:rsid w:val="00114992"/>
    <w:rsid w:val="00114DC0"/>
    <w:rsid w:val="001168D7"/>
    <w:rsid w:val="0011733E"/>
    <w:rsid w:val="00117EB8"/>
    <w:rsid w:val="00121AE8"/>
    <w:rsid w:val="00130E52"/>
    <w:rsid w:val="00132DB2"/>
    <w:rsid w:val="00141ACF"/>
    <w:rsid w:val="001451B7"/>
    <w:rsid w:val="0015437E"/>
    <w:rsid w:val="00156E94"/>
    <w:rsid w:val="00160DE5"/>
    <w:rsid w:val="00160F72"/>
    <w:rsid w:val="00164BE9"/>
    <w:rsid w:val="0017329C"/>
    <w:rsid w:val="001734D1"/>
    <w:rsid w:val="001764B2"/>
    <w:rsid w:val="00186A08"/>
    <w:rsid w:val="00186F52"/>
    <w:rsid w:val="00196EAE"/>
    <w:rsid w:val="001A49E0"/>
    <w:rsid w:val="001A50B5"/>
    <w:rsid w:val="001A778E"/>
    <w:rsid w:val="001B30CD"/>
    <w:rsid w:val="001B672F"/>
    <w:rsid w:val="001D391F"/>
    <w:rsid w:val="001D4AFB"/>
    <w:rsid w:val="001E04F6"/>
    <w:rsid w:val="001E13F3"/>
    <w:rsid w:val="001E3BDC"/>
    <w:rsid w:val="001F0620"/>
    <w:rsid w:val="001F407D"/>
    <w:rsid w:val="001F57A2"/>
    <w:rsid w:val="001F789F"/>
    <w:rsid w:val="0020318C"/>
    <w:rsid w:val="0020379A"/>
    <w:rsid w:val="00226833"/>
    <w:rsid w:val="00231185"/>
    <w:rsid w:val="00244B35"/>
    <w:rsid w:val="0025016D"/>
    <w:rsid w:val="002541E1"/>
    <w:rsid w:val="002652A2"/>
    <w:rsid w:val="00266675"/>
    <w:rsid w:val="0027050F"/>
    <w:rsid w:val="00270B8B"/>
    <w:rsid w:val="00271ED5"/>
    <w:rsid w:val="00274707"/>
    <w:rsid w:val="00281368"/>
    <w:rsid w:val="00281CBD"/>
    <w:rsid w:val="00284096"/>
    <w:rsid w:val="0028702C"/>
    <w:rsid w:val="00287F7D"/>
    <w:rsid w:val="002948E7"/>
    <w:rsid w:val="002A0320"/>
    <w:rsid w:val="002A0A0D"/>
    <w:rsid w:val="002B6704"/>
    <w:rsid w:val="002B6720"/>
    <w:rsid w:val="002C13B8"/>
    <w:rsid w:val="002C4AAC"/>
    <w:rsid w:val="002C6FB4"/>
    <w:rsid w:val="002D3426"/>
    <w:rsid w:val="002D433B"/>
    <w:rsid w:val="002F18EA"/>
    <w:rsid w:val="002F1DA4"/>
    <w:rsid w:val="002F2669"/>
    <w:rsid w:val="002F43D4"/>
    <w:rsid w:val="002F73AB"/>
    <w:rsid w:val="003001EA"/>
    <w:rsid w:val="00307BF5"/>
    <w:rsid w:val="00307DA5"/>
    <w:rsid w:val="00312260"/>
    <w:rsid w:val="00313E95"/>
    <w:rsid w:val="00315B01"/>
    <w:rsid w:val="00337C6C"/>
    <w:rsid w:val="00342D10"/>
    <w:rsid w:val="0035077D"/>
    <w:rsid w:val="003527EA"/>
    <w:rsid w:val="00366E8F"/>
    <w:rsid w:val="00375930"/>
    <w:rsid w:val="00376562"/>
    <w:rsid w:val="003807A6"/>
    <w:rsid w:val="00381EB7"/>
    <w:rsid w:val="00386C01"/>
    <w:rsid w:val="003911B2"/>
    <w:rsid w:val="003B29B2"/>
    <w:rsid w:val="003D42F6"/>
    <w:rsid w:val="003D5A7E"/>
    <w:rsid w:val="003E1D63"/>
    <w:rsid w:val="003E2E7B"/>
    <w:rsid w:val="003E4203"/>
    <w:rsid w:val="003E7780"/>
    <w:rsid w:val="003F159E"/>
    <w:rsid w:val="003F19D3"/>
    <w:rsid w:val="00406C40"/>
    <w:rsid w:val="004130AA"/>
    <w:rsid w:val="00422C09"/>
    <w:rsid w:val="00427003"/>
    <w:rsid w:val="00432FFE"/>
    <w:rsid w:val="00437915"/>
    <w:rsid w:val="00445D22"/>
    <w:rsid w:val="00457AF7"/>
    <w:rsid w:val="00461ECE"/>
    <w:rsid w:val="00464034"/>
    <w:rsid w:val="0046756F"/>
    <w:rsid w:val="00471758"/>
    <w:rsid w:val="004724B0"/>
    <w:rsid w:val="00473504"/>
    <w:rsid w:val="0047566B"/>
    <w:rsid w:val="004854D7"/>
    <w:rsid w:val="00487E4F"/>
    <w:rsid w:val="0049361F"/>
    <w:rsid w:val="00494681"/>
    <w:rsid w:val="004A1954"/>
    <w:rsid w:val="004B2ADE"/>
    <w:rsid w:val="004B4672"/>
    <w:rsid w:val="004C0FB9"/>
    <w:rsid w:val="004C3760"/>
    <w:rsid w:val="004D12E7"/>
    <w:rsid w:val="004D7BB5"/>
    <w:rsid w:val="004D7CC5"/>
    <w:rsid w:val="0050643B"/>
    <w:rsid w:val="0051238D"/>
    <w:rsid w:val="0051607D"/>
    <w:rsid w:val="0051667E"/>
    <w:rsid w:val="00523C51"/>
    <w:rsid w:val="00526190"/>
    <w:rsid w:val="00531231"/>
    <w:rsid w:val="00531376"/>
    <w:rsid w:val="00540C21"/>
    <w:rsid w:val="00542D8C"/>
    <w:rsid w:val="00551575"/>
    <w:rsid w:val="0055249E"/>
    <w:rsid w:val="0055426B"/>
    <w:rsid w:val="00562C04"/>
    <w:rsid w:val="0057444B"/>
    <w:rsid w:val="00575ECA"/>
    <w:rsid w:val="00577937"/>
    <w:rsid w:val="00577F35"/>
    <w:rsid w:val="00585DD3"/>
    <w:rsid w:val="0059787B"/>
    <w:rsid w:val="005A0D44"/>
    <w:rsid w:val="005B26B3"/>
    <w:rsid w:val="005C109E"/>
    <w:rsid w:val="005C3F10"/>
    <w:rsid w:val="005D03D8"/>
    <w:rsid w:val="005D0463"/>
    <w:rsid w:val="005E00CC"/>
    <w:rsid w:val="005E0E7D"/>
    <w:rsid w:val="005E5978"/>
    <w:rsid w:val="005E6CFB"/>
    <w:rsid w:val="005E723A"/>
    <w:rsid w:val="005F04DC"/>
    <w:rsid w:val="005F359B"/>
    <w:rsid w:val="005F3EC7"/>
    <w:rsid w:val="005F4B6D"/>
    <w:rsid w:val="00600327"/>
    <w:rsid w:val="00601114"/>
    <w:rsid w:val="00602A7C"/>
    <w:rsid w:val="0060315A"/>
    <w:rsid w:val="00605291"/>
    <w:rsid w:val="00607F6F"/>
    <w:rsid w:val="00611C06"/>
    <w:rsid w:val="006176A3"/>
    <w:rsid w:val="00622744"/>
    <w:rsid w:val="0062680F"/>
    <w:rsid w:val="00626BA4"/>
    <w:rsid w:val="006301C9"/>
    <w:rsid w:val="00636014"/>
    <w:rsid w:val="0063704A"/>
    <w:rsid w:val="00646900"/>
    <w:rsid w:val="006622DE"/>
    <w:rsid w:val="0067576C"/>
    <w:rsid w:val="006768CE"/>
    <w:rsid w:val="0067725B"/>
    <w:rsid w:val="00681941"/>
    <w:rsid w:val="00681B2E"/>
    <w:rsid w:val="00683157"/>
    <w:rsid w:val="006855B1"/>
    <w:rsid w:val="0068666A"/>
    <w:rsid w:val="00692160"/>
    <w:rsid w:val="0069689A"/>
    <w:rsid w:val="006A44A1"/>
    <w:rsid w:val="006A53BC"/>
    <w:rsid w:val="006B35D2"/>
    <w:rsid w:val="006B3957"/>
    <w:rsid w:val="006B64A4"/>
    <w:rsid w:val="006B76C7"/>
    <w:rsid w:val="006C171E"/>
    <w:rsid w:val="006C344F"/>
    <w:rsid w:val="006C357B"/>
    <w:rsid w:val="006F0881"/>
    <w:rsid w:val="006F34C5"/>
    <w:rsid w:val="00702BF1"/>
    <w:rsid w:val="00703B94"/>
    <w:rsid w:val="0071340D"/>
    <w:rsid w:val="00716FAB"/>
    <w:rsid w:val="00723AED"/>
    <w:rsid w:val="00732A51"/>
    <w:rsid w:val="00732CD2"/>
    <w:rsid w:val="00737186"/>
    <w:rsid w:val="00743D41"/>
    <w:rsid w:val="00744729"/>
    <w:rsid w:val="0074681E"/>
    <w:rsid w:val="00762D9D"/>
    <w:rsid w:val="0076684A"/>
    <w:rsid w:val="0077071E"/>
    <w:rsid w:val="00782C47"/>
    <w:rsid w:val="007836C5"/>
    <w:rsid w:val="007838AB"/>
    <w:rsid w:val="007856DE"/>
    <w:rsid w:val="007920C2"/>
    <w:rsid w:val="007B14D1"/>
    <w:rsid w:val="007B2649"/>
    <w:rsid w:val="007C38EA"/>
    <w:rsid w:val="007C4069"/>
    <w:rsid w:val="007C569F"/>
    <w:rsid w:val="007D07BC"/>
    <w:rsid w:val="007E7B07"/>
    <w:rsid w:val="007F1F5D"/>
    <w:rsid w:val="007F3F4F"/>
    <w:rsid w:val="007F605E"/>
    <w:rsid w:val="00803F64"/>
    <w:rsid w:val="0080487E"/>
    <w:rsid w:val="00807036"/>
    <w:rsid w:val="00810EA9"/>
    <w:rsid w:val="0081516B"/>
    <w:rsid w:val="00815179"/>
    <w:rsid w:val="0082503C"/>
    <w:rsid w:val="00825C36"/>
    <w:rsid w:val="008327C2"/>
    <w:rsid w:val="008414D4"/>
    <w:rsid w:val="0084471A"/>
    <w:rsid w:val="00844B92"/>
    <w:rsid w:val="00844EC1"/>
    <w:rsid w:val="00847FCD"/>
    <w:rsid w:val="008623B3"/>
    <w:rsid w:val="00865B11"/>
    <w:rsid w:val="00867999"/>
    <w:rsid w:val="00870264"/>
    <w:rsid w:val="00874687"/>
    <w:rsid w:val="0087707E"/>
    <w:rsid w:val="00877E71"/>
    <w:rsid w:val="00890D48"/>
    <w:rsid w:val="00893DE6"/>
    <w:rsid w:val="008A12FE"/>
    <w:rsid w:val="008A32A3"/>
    <w:rsid w:val="008B0E61"/>
    <w:rsid w:val="008B4426"/>
    <w:rsid w:val="008B4B47"/>
    <w:rsid w:val="008B5C53"/>
    <w:rsid w:val="008B6DDA"/>
    <w:rsid w:val="008B7EF8"/>
    <w:rsid w:val="008C2A2D"/>
    <w:rsid w:val="008D77F0"/>
    <w:rsid w:val="008D79B0"/>
    <w:rsid w:val="008E023D"/>
    <w:rsid w:val="008E34C6"/>
    <w:rsid w:val="008E7656"/>
    <w:rsid w:val="009008DF"/>
    <w:rsid w:val="0090246E"/>
    <w:rsid w:val="00905CEE"/>
    <w:rsid w:val="0092614F"/>
    <w:rsid w:val="0093702B"/>
    <w:rsid w:val="00941F58"/>
    <w:rsid w:val="00942353"/>
    <w:rsid w:val="0094483B"/>
    <w:rsid w:val="00944A72"/>
    <w:rsid w:val="009537D2"/>
    <w:rsid w:val="00953EDA"/>
    <w:rsid w:val="00954495"/>
    <w:rsid w:val="00956B06"/>
    <w:rsid w:val="00957CF9"/>
    <w:rsid w:val="00961BA7"/>
    <w:rsid w:val="00962BC9"/>
    <w:rsid w:val="009638E4"/>
    <w:rsid w:val="00964E5F"/>
    <w:rsid w:val="00973660"/>
    <w:rsid w:val="009741D8"/>
    <w:rsid w:val="00997125"/>
    <w:rsid w:val="009A1605"/>
    <w:rsid w:val="009A5618"/>
    <w:rsid w:val="009A7E6D"/>
    <w:rsid w:val="009B02E7"/>
    <w:rsid w:val="009C1A5D"/>
    <w:rsid w:val="009C223E"/>
    <w:rsid w:val="009C7F35"/>
    <w:rsid w:val="009D2EA3"/>
    <w:rsid w:val="009D3EC9"/>
    <w:rsid w:val="009E2322"/>
    <w:rsid w:val="009E4F94"/>
    <w:rsid w:val="009E6C1E"/>
    <w:rsid w:val="009F0D61"/>
    <w:rsid w:val="009F1A97"/>
    <w:rsid w:val="009F416D"/>
    <w:rsid w:val="00A0650C"/>
    <w:rsid w:val="00A135F7"/>
    <w:rsid w:val="00A21A52"/>
    <w:rsid w:val="00A239F9"/>
    <w:rsid w:val="00A31564"/>
    <w:rsid w:val="00A35F89"/>
    <w:rsid w:val="00A36233"/>
    <w:rsid w:val="00A367A9"/>
    <w:rsid w:val="00A42A2B"/>
    <w:rsid w:val="00A51E6B"/>
    <w:rsid w:val="00A52D1C"/>
    <w:rsid w:val="00A61369"/>
    <w:rsid w:val="00A6291B"/>
    <w:rsid w:val="00A64025"/>
    <w:rsid w:val="00A70BAD"/>
    <w:rsid w:val="00A73C5A"/>
    <w:rsid w:val="00A767A0"/>
    <w:rsid w:val="00A8215A"/>
    <w:rsid w:val="00A821CF"/>
    <w:rsid w:val="00A93822"/>
    <w:rsid w:val="00AA0124"/>
    <w:rsid w:val="00AB09FA"/>
    <w:rsid w:val="00AB2467"/>
    <w:rsid w:val="00AB6BFA"/>
    <w:rsid w:val="00AD22A7"/>
    <w:rsid w:val="00AD23B0"/>
    <w:rsid w:val="00AD24C6"/>
    <w:rsid w:val="00AD379F"/>
    <w:rsid w:val="00AD76CB"/>
    <w:rsid w:val="00AD7A66"/>
    <w:rsid w:val="00AE7EFE"/>
    <w:rsid w:val="00AF05B6"/>
    <w:rsid w:val="00AF1142"/>
    <w:rsid w:val="00AF3881"/>
    <w:rsid w:val="00B023A5"/>
    <w:rsid w:val="00B02996"/>
    <w:rsid w:val="00B110A1"/>
    <w:rsid w:val="00B12594"/>
    <w:rsid w:val="00B13939"/>
    <w:rsid w:val="00B20313"/>
    <w:rsid w:val="00B25CC9"/>
    <w:rsid w:val="00B32E95"/>
    <w:rsid w:val="00B33555"/>
    <w:rsid w:val="00B34CED"/>
    <w:rsid w:val="00B356D7"/>
    <w:rsid w:val="00B36C7D"/>
    <w:rsid w:val="00B429CE"/>
    <w:rsid w:val="00B43F1D"/>
    <w:rsid w:val="00B451F7"/>
    <w:rsid w:val="00B45996"/>
    <w:rsid w:val="00B50F7A"/>
    <w:rsid w:val="00B60747"/>
    <w:rsid w:val="00B628EA"/>
    <w:rsid w:val="00B73150"/>
    <w:rsid w:val="00B73E03"/>
    <w:rsid w:val="00B76999"/>
    <w:rsid w:val="00B777B3"/>
    <w:rsid w:val="00B83CF8"/>
    <w:rsid w:val="00B85A35"/>
    <w:rsid w:val="00B90949"/>
    <w:rsid w:val="00B965B7"/>
    <w:rsid w:val="00BA1009"/>
    <w:rsid w:val="00BA2885"/>
    <w:rsid w:val="00BA333E"/>
    <w:rsid w:val="00BB0E4E"/>
    <w:rsid w:val="00BB0ECD"/>
    <w:rsid w:val="00BB529D"/>
    <w:rsid w:val="00BC10FE"/>
    <w:rsid w:val="00BC33F7"/>
    <w:rsid w:val="00BC790E"/>
    <w:rsid w:val="00BD5346"/>
    <w:rsid w:val="00BE0DF2"/>
    <w:rsid w:val="00BE3ABF"/>
    <w:rsid w:val="00BF0AAB"/>
    <w:rsid w:val="00BF6799"/>
    <w:rsid w:val="00C0352F"/>
    <w:rsid w:val="00C046BC"/>
    <w:rsid w:val="00C05DF9"/>
    <w:rsid w:val="00C07EA2"/>
    <w:rsid w:val="00C1356B"/>
    <w:rsid w:val="00C22C21"/>
    <w:rsid w:val="00C23455"/>
    <w:rsid w:val="00C259F0"/>
    <w:rsid w:val="00C2636A"/>
    <w:rsid w:val="00C2796C"/>
    <w:rsid w:val="00C41351"/>
    <w:rsid w:val="00C46697"/>
    <w:rsid w:val="00C54D29"/>
    <w:rsid w:val="00C54DE5"/>
    <w:rsid w:val="00C55270"/>
    <w:rsid w:val="00C553CF"/>
    <w:rsid w:val="00C62A26"/>
    <w:rsid w:val="00C66B7F"/>
    <w:rsid w:val="00C74B5D"/>
    <w:rsid w:val="00C75470"/>
    <w:rsid w:val="00C7776D"/>
    <w:rsid w:val="00C8024C"/>
    <w:rsid w:val="00C842C8"/>
    <w:rsid w:val="00C851F6"/>
    <w:rsid w:val="00C85F84"/>
    <w:rsid w:val="00C90E68"/>
    <w:rsid w:val="00C9182C"/>
    <w:rsid w:val="00CA1007"/>
    <w:rsid w:val="00CA57E7"/>
    <w:rsid w:val="00CB24D9"/>
    <w:rsid w:val="00CB31C9"/>
    <w:rsid w:val="00CB6BE0"/>
    <w:rsid w:val="00CB7A88"/>
    <w:rsid w:val="00CB7E16"/>
    <w:rsid w:val="00CC7AA2"/>
    <w:rsid w:val="00CF18C9"/>
    <w:rsid w:val="00D00F83"/>
    <w:rsid w:val="00D03484"/>
    <w:rsid w:val="00D11851"/>
    <w:rsid w:val="00D12349"/>
    <w:rsid w:val="00D132C0"/>
    <w:rsid w:val="00D1445A"/>
    <w:rsid w:val="00D21A10"/>
    <w:rsid w:val="00D24342"/>
    <w:rsid w:val="00D31500"/>
    <w:rsid w:val="00D31A93"/>
    <w:rsid w:val="00D324F6"/>
    <w:rsid w:val="00D32EF4"/>
    <w:rsid w:val="00D33F1F"/>
    <w:rsid w:val="00D35828"/>
    <w:rsid w:val="00D43438"/>
    <w:rsid w:val="00D50181"/>
    <w:rsid w:val="00D52333"/>
    <w:rsid w:val="00D56C5C"/>
    <w:rsid w:val="00D615DE"/>
    <w:rsid w:val="00D61FF7"/>
    <w:rsid w:val="00D62C93"/>
    <w:rsid w:val="00D6515B"/>
    <w:rsid w:val="00D66DBF"/>
    <w:rsid w:val="00D73009"/>
    <w:rsid w:val="00D76227"/>
    <w:rsid w:val="00D801EB"/>
    <w:rsid w:val="00D85CCE"/>
    <w:rsid w:val="00D87595"/>
    <w:rsid w:val="00D905D9"/>
    <w:rsid w:val="00D941B4"/>
    <w:rsid w:val="00D97F50"/>
    <w:rsid w:val="00DA054E"/>
    <w:rsid w:val="00DA121E"/>
    <w:rsid w:val="00DB108C"/>
    <w:rsid w:val="00DB25D8"/>
    <w:rsid w:val="00DE371A"/>
    <w:rsid w:val="00DE75B6"/>
    <w:rsid w:val="00DF224D"/>
    <w:rsid w:val="00DF5A6A"/>
    <w:rsid w:val="00DF6EA7"/>
    <w:rsid w:val="00DF7B01"/>
    <w:rsid w:val="00E007F8"/>
    <w:rsid w:val="00E01857"/>
    <w:rsid w:val="00E03480"/>
    <w:rsid w:val="00E051B7"/>
    <w:rsid w:val="00E058BE"/>
    <w:rsid w:val="00E148E8"/>
    <w:rsid w:val="00E15463"/>
    <w:rsid w:val="00E1753C"/>
    <w:rsid w:val="00E20356"/>
    <w:rsid w:val="00E341D2"/>
    <w:rsid w:val="00E51ED8"/>
    <w:rsid w:val="00E615D5"/>
    <w:rsid w:val="00E63A2A"/>
    <w:rsid w:val="00E70E22"/>
    <w:rsid w:val="00E71D59"/>
    <w:rsid w:val="00E72B6D"/>
    <w:rsid w:val="00E73419"/>
    <w:rsid w:val="00E7367A"/>
    <w:rsid w:val="00E84692"/>
    <w:rsid w:val="00E84D2A"/>
    <w:rsid w:val="00E9088B"/>
    <w:rsid w:val="00E91AA1"/>
    <w:rsid w:val="00E91BA3"/>
    <w:rsid w:val="00E925C8"/>
    <w:rsid w:val="00E93863"/>
    <w:rsid w:val="00E93B10"/>
    <w:rsid w:val="00E96054"/>
    <w:rsid w:val="00E96B91"/>
    <w:rsid w:val="00EA0917"/>
    <w:rsid w:val="00EA1BC5"/>
    <w:rsid w:val="00EB026A"/>
    <w:rsid w:val="00EB1E16"/>
    <w:rsid w:val="00EB1F41"/>
    <w:rsid w:val="00EC2D03"/>
    <w:rsid w:val="00ED1151"/>
    <w:rsid w:val="00ED244F"/>
    <w:rsid w:val="00ED2EF3"/>
    <w:rsid w:val="00EE0FA5"/>
    <w:rsid w:val="00EE2455"/>
    <w:rsid w:val="00EE7256"/>
    <w:rsid w:val="00EE7EC3"/>
    <w:rsid w:val="00EF3521"/>
    <w:rsid w:val="00EF52CF"/>
    <w:rsid w:val="00EF60DB"/>
    <w:rsid w:val="00F108C8"/>
    <w:rsid w:val="00F11F3F"/>
    <w:rsid w:val="00F13558"/>
    <w:rsid w:val="00F137DE"/>
    <w:rsid w:val="00F1470F"/>
    <w:rsid w:val="00F14A42"/>
    <w:rsid w:val="00F21ABA"/>
    <w:rsid w:val="00F21B82"/>
    <w:rsid w:val="00F3799E"/>
    <w:rsid w:val="00F40186"/>
    <w:rsid w:val="00F40748"/>
    <w:rsid w:val="00F41E48"/>
    <w:rsid w:val="00F442AA"/>
    <w:rsid w:val="00F44E84"/>
    <w:rsid w:val="00F4606A"/>
    <w:rsid w:val="00F507A1"/>
    <w:rsid w:val="00F56392"/>
    <w:rsid w:val="00F57077"/>
    <w:rsid w:val="00F66EE3"/>
    <w:rsid w:val="00F708B1"/>
    <w:rsid w:val="00F72AFC"/>
    <w:rsid w:val="00F741E0"/>
    <w:rsid w:val="00F75BB0"/>
    <w:rsid w:val="00F77F19"/>
    <w:rsid w:val="00F80A2C"/>
    <w:rsid w:val="00F8380A"/>
    <w:rsid w:val="00F8429C"/>
    <w:rsid w:val="00F902F7"/>
    <w:rsid w:val="00F90FB2"/>
    <w:rsid w:val="00F932F1"/>
    <w:rsid w:val="00F94541"/>
    <w:rsid w:val="00F9514E"/>
    <w:rsid w:val="00FA4B11"/>
    <w:rsid w:val="00FB3F07"/>
    <w:rsid w:val="00FD0094"/>
    <w:rsid w:val="00FD1979"/>
    <w:rsid w:val="00FD3391"/>
    <w:rsid w:val="00FD4C54"/>
    <w:rsid w:val="00FE13A2"/>
    <w:rsid w:val="00FE3106"/>
    <w:rsid w:val="00FE5419"/>
    <w:rsid w:val="00FE5E57"/>
    <w:rsid w:val="00FE72F2"/>
    <w:rsid w:val="00FF3F3D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51D16"/>
  <w15:docId w15:val="{4A93E40B-4236-443A-9199-22E6965D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1C9"/>
    <w:pPr>
      <w:spacing w:before="120" w:after="120" w:line="360" w:lineRule="auto"/>
    </w:pPr>
    <w:rPr>
      <w:rFonts w:ascii="Microsoft New Tai Lue" w:hAnsi="Microsoft New Tai Lue"/>
      <w:color w:val="555555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7077"/>
    <w:pPr>
      <w:keepNext/>
      <w:keepLines/>
      <w:tabs>
        <w:tab w:val="left" w:pos="4217"/>
      </w:tabs>
      <w:spacing w:after="0"/>
      <w:outlineLvl w:val="0"/>
    </w:pPr>
    <w:rPr>
      <w:rFonts w:eastAsiaTheme="majorEastAsia" w:cstheme="majorBidi"/>
      <w:b/>
      <w:bCs/>
      <w:color w:val="D7304C"/>
      <w:sz w:val="4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0315A"/>
    <w:pPr>
      <w:keepNext/>
      <w:keepLines/>
      <w:spacing w:before="400"/>
      <w:outlineLvl w:val="1"/>
    </w:pPr>
    <w:rPr>
      <w:rFonts w:eastAsiaTheme="majorEastAsia" w:cstheme="majorBidi"/>
      <w:b/>
      <w:bCs/>
      <w:color w:val="03559E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C223E"/>
    <w:pPr>
      <w:keepNext/>
      <w:keepLines/>
      <w:spacing w:before="200"/>
      <w:jc w:val="both"/>
      <w:outlineLvl w:val="2"/>
    </w:pPr>
    <w:rPr>
      <w:rFonts w:eastAsiaTheme="majorEastAsia" w:cstheme="majorBidi"/>
      <w:b/>
      <w:bCs/>
      <w:color w:val="2B4466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5707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84096"/>
    <w:pPr>
      <w:keepNext/>
      <w:keepLines/>
      <w:spacing w:before="200" w:after="0"/>
      <w:outlineLvl w:val="4"/>
    </w:pPr>
    <w:rPr>
      <w:rFonts w:eastAsiaTheme="majorEastAsia" w:cstheme="majorBidi"/>
      <w:b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F57077"/>
    <w:pPr>
      <w:keepNext/>
      <w:keepLines/>
      <w:spacing w:before="40" w:after="0"/>
      <w:outlineLvl w:val="5"/>
    </w:pPr>
    <w:rPr>
      <w:rFonts w:eastAsiaTheme="majorEastAsia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57077"/>
    <w:rPr>
      <w:rFonts w:ascii="Microsoft New Tai Lue" w:hAnsi="Microsoft New Tai Lue"/>
      <w:b/>
      <w:bCs/>
      <w:color w:val="515256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0315A"/>
    <w:rPr>
      <w:rFonts w:ascii="Microsoft New Tai Lue" w:eastAsiaTheme="majorEastAsia" w:hAnsi="Microsoft New Tai Lue" w:cstheme="majorBidi"/>
      <w:b/>
      <w:bCs/>
      <w:color w:val="03559E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57077"/>
    <w:rPr>
      <w:rFonts w:ascii="Microsoft New Tai Lue" w:eastAsiaTheme="majorEastAsia" w:hAnsi="Microsoft New Tai Lue" w:cstheme="majorBidi"/>
      <w:b/>
      <w:bCs/>
      <w:color w:val="D7304C"/>
      <w:sz w:val="4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C223E"/>
    <w:rPr>
      <w:rFonts w:ascii="Microsoft New Tai Lue" w:eastAsiaTheme="majorEastAsia" w:hAnsi="Microsoft New Tai Lue" w:cstheme="majorBidi"/>
      <w:b/>
      <w:bCs/>
      <w:color w:val="2B4466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0124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124"/>
    <w:rPr>
      <w:rFonts w:ascii="Tahoma" w:hAnsi="Tahoma" w:cs="Tahoma"/>
      <w:color w:val="515256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7077"/>
    <w:rPr>
      <w:rFonts w:ascii="Microsoft New Tai Lue" w:hAnsi="Microsoft New Tai Lue"/>
      <w:color w:val="03559E"/>
      <w:sz w:val="1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57077"/>
    <w:rPr>
      <w:rFonts w:ascii="Microsoft New Tai Lue" w:eastAsiaTheme="majorEastAsia" w:hAnsi="Microsoft New Tai Lue" w:cstheme="majorBidi"/>
      <w:b/>
      <w:bCs/>
      <w:i/>
      <w:iCs/>
      <w:color w:val="4F81BD" w:themeColor="accent1"/>
      <w:sz w:val="20"/>
    </w:rPr>
  </w:style>
  <w:style w:type="paragraph" w:styleId="Header">
    <w:name w:val="header"/>
    <w:basedOn w:val="Normal"/>
    <w:link w:val="HeaderChar"/>
    <w:autoRedefine/>
    <w:uiPriority w:val="99"/>
    <w:unhideWhenUsed/>
    <w:rsid w:val="00270B8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0B8B"/>
    <w:rPr>
      <w:rFonts w:ascii="Microsoft New Tai Lue" w:hAnsi="Microsoft New Tai Lue"/>
      <w:color w:val="555555"/>
    </w:rPr>
  </w:style>
  <w:style w:type="paragraph" w:styleId="Footer">
    <w:name w:val="footer"/>
    <w:basedOn w:val="Normal"/>
    <w:link w:val="FooterChar"/>
    <w:autoRedefine/>
    <w:uiPriority w:val="99"/>
    <w:unhideWhenUsed/>
    <w:rsid w:val="00F5707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57077"/>
    <w:rPr>
      <w:rFonts w:ascii="Microsoft New Tai Lue" w:hAnsi="Microsoft New Tai Lue"/>
      <w:color w:val="555555"/>
      <w:sz w:val="20"/>
    </w:rPr>
  </w:style>
  <w:style w:type="paragraph" w:styleId="NoSpacing">
    <w:name w:val="No Spacing"/>
    <w:autoRedefine/>
    <w:uiPriority w:val="1"/>
    <w:qFormat/>
    <w:rsid w:val="0011733E"/>
    <w:pPr>
      <w:spacing w:after="0" w:line="240" w:lineRule="auto"/>
    </w:pPr>
    <w:rPr>
      <w:rFonts w:ascii="Calibri" w:eastAsia="Calibri" w:hAnsi="Calibri" w:cstheme="minorHAnsi"/>
      <w:color w:val="515256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7077"/>
    <w:rPr>
      <w:rFonts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32FFE"/>
    <w:pPr>
      <w:tabs>
        <w:tab w:val="right" w:leader="dot" w:pos="9016"/>
      </w:tabs>
      <w:spacing w:after="0"/>
    </w:pPr>
    <w:rPr>
      <w:rFonts w:ascii="Aharoni" w:hAnsi="Aharoni" w:cs="Aharoni"/>
      <w:b/>
      <w:smallCap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7077"/>
    <w:pPr>
      <w:spacing w:after="0"/>
    </w:pPr>
    <w:rPr>
      <w:rFonts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56C5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284096"/>
    <w:rPr>
      <w:rFonts w:ascii="Microsoft New Tai Lue" w:eastAsiaTheme="majorEastAsia" w:hAnsi="Microsoft New Tai Lue" w:cstheme="majorBidi"/>
      <w:b/>
      <w:color w:val="243F60" w:themeColor="accent1" w:themeShade="7F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57077"/>
    <w:pPr>
      <w:numPr>
        <w:ilvl w:val="1"/>
      </w:numPr>
    </w:pPr>
    <w:rPr>
      <w:rFonts w:eastAsiaTheme="majorEastAsia" w:cstheme="majorBidi"/>
      <w:iCs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077"/>
    <w:rPr>
      <w:rFonts w:ascii="Microsoft New Tai Lue" w:eastAsiaTheme="majorEastAsia" w:hAnsi="Microsoft New Tai Lue" w:cstheme="majorBidi"/>
      <w:iCs/>
      <w:color w:val="555555"/>
      <w:spacing w:val="15"/>
      <w:sz w:val="56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81B2E"/>
    <w:pPr>
      <w:framePr w:wrap="around" w:vAnchor="text" w:hAnchor="text" w:y="1"/>
      <w:spacing w:after="300"/>
      <w:contextualSpacing/>
    </w:pPr>
    <w:rPr>
      <w:rFonts w:eastAsiaTheme="majorEastAsia" w:cstheme="majorBidi"/>
      <w:b/>
      <w:color w:val="03559E"/>
      <w:spacing w:val="5"/>
      <w:kern w:val="28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681B2E"/>
    <w:rPr>
      <w:rFonts w:ascii="Microsoft New Tai Lue" w:eastAsiaTheme="majorEastAsia" w:hAnsi="Microsoft New Tai Lue" w:cstheme="majorBidi"/>
      <w:b/>
      <w:color w:val="03559E"/>
      <w:spacing w:val="5"/>
      <w:kern w:val="28"/>
      <w:sz w:val="24"/>
      <w:szCs w:val="24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57077"/>
    <w:pPr>
      <w:spacing w:before="480" w:line="276" w:lineRule="auto"/>
      <w:outlineLvl w:val="9"/>
    </w:pPr>
    <w:rPr>
      <w:color w:val="03559E"/>
      <w:sz w:val="32"/>
      <w:lang w:val="en-US" w:eastAsia="ja-JP"/>
    </w:rPr>
  </w:style>
  <w:style w:type="paragraph" w:styleId="ListParagraph">
    <w:name w:val="List Paragraph"/>
    <w:aliases w:val="Paragraph"/>
    <w:basedOn w:val="Normal"/>
    <w:autoRedefine/>
    <w:uiPriority w:val="34"/>
    <w:qFormat/>
    <w:rsid w:val="0082503C"/>
    <w:pPr>
      <w:numPr>
        <w:numId w:val="46"/>
      </w:numPr>
      <w:spacing w:after="0"/>
    </w:pPr>
    <w:rPr>
      <w:lang w:val="en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F57077"/>
    <w:pPr>
      <w:spacing w:after="0"/>
      <w:ind w:left="400" w:hanging="400"/>
      <w:jc w:val="center"/>
    </w:pPr>
    <w:rPr>
      <w:rFonts w:cstheme="minorHAnsi"/>
      <w:b/>
      <w:bCs/>
      <w:i/>
      <w:iCs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077"/>
    <w:rPr>
      <w:rFonts w:ascii="Microsoft New Tai Lue" w:eastAsiaTheme="majorEastAsia" w:hAnsi="Microsoft New Tai Lue" w:cstheme="majorBidi"/>
      <w:color w:val="243F60" w:themeColor="accent1" w:themeShade="7F"/>
      <w:sz w:val="20"/>
    </w:rPr>
  </w:style>
  <w:style w:type="character" w:styleId="SubtleEmphasis">
    <w:name w:val="Subtle Emphasis"/>
    <w:basedOn w:val="DefaultParagraphFont"/>
    <w:uiPriority w:val="19"/>
    <w:qFormat/>
    <w:rsid w:val="00F57077"/>
    <w:rPr>
      <w:rFonts w:ascii="Microsoft New Tai Lue" w:hAnsi="Microsoft New Tai Lue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F57077"/>
    <w:rPr>
      <w:rFonts w:ascii="Microsoft New Tai Lue" w:hAnsi="Microsoft New Tai Lue"/>
      <w:i/>
      <w:iCs/>
    </w:rPr>
  </w:style>
  <w:style w:type="character" w:styleId="IntenseEmphasis">
    <w:name w:val="Intense Emphasis"/>
    <w:basedOn w:val="DefaultParagraphFont"/>
    <w:uiPriority w:val="21"/>
    <w:qFormat/>
    <w:rsid w:val="00F57077"/>
    <w:rPr>
      <w:rFonts w:ascii="Microsoft New Tai Lue" w:hAnsi="Microsoft New Tai Lue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5707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077"/>
    <w:rPr>
      <w:rFonts w:ascii="Microsoft New Tai Lue" w:hAnsi="Microsoft New Tai Lue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D615D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5DE"/>
    <w:rPr>
      <w:rFonts w:ascii="Microsoft New Tai Lue" w:hAnsi="Microsoft New Tai Lue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57077"/>
    <w:rPr>
      <w:rFonts w:ascii="Microsoft New Tai Lue" w:hAnsi="Microsoft New Tai Lue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57077"/>
    <w:rPr>
      <w:rFonts w:ascii="Microsoft New Tai Lue" w:hAnsi="Microsoft New Tai Lue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57077"/>
    <w:rPr>
      <w:rFonts w:ascii="Microsoft New Tai Lue" w:hAnsi="Microsoft New Tai Lue"/>
      <w:b/>
      <w:bCs/>
      <w:i/>
      <w:iCs/>
      <w:spacing w:val="5"/>
    </w:rPr>
  </w:style>
  <w:style w:type="character" w:customStyle="1" w:styleId="apple-converted-space">
    <w:name w:val="apple-converted-space"/>
    <w:basedOn w:val="DefaultParagraphFont"/>
    <w:rsid w:val="00F57077"/>
    <w:rPr>
      <w:rFonts w:ascii="Microsoft New Tai Lue" w:hAnsi="Microsoft New Tai Lue"/>
    </w:rPr>
  </w:style>
  <w:style w:type="table" w:styleId="TableGrid">
    <w:name w:val="Table Grid"/>
    <w:basedOn w:val="TableNormal"/>
    <w:uiPriority w:val="59"/>
    <w:qFormat/>
    <w:rsid w:val="00D33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A1954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D5A7E"/>
    <w:rPr>
      <w:color w:val="605E5C"/>
      <w:shd w:val="clear" w:color="auto" w:fill="E1DFDD"/>
    </w:rPr>
  </w:style>
  <w:style w:type="table" w:styleId="LightList-Accent2">
    <w:name w:val="Light List Accent 2"/>
    <w:basedOn w:val="TableNormal"/>
    <w:uiPriority w:val="61"/>
    <w:rsid w:val="003B29B2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Table3-Accent1">
    <w:name w:val="List Table 3 Accent 1"/>
    <w:basedOn w:val="TableNormal"/>
    <w:uiPriority w:val="48"/>
    <w:rsid w:val="003B29B2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TableGrid0">
    <w:name w:val="TableGrid"/>
    <w:rsid w:val="00F13558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4606A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3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0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1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433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558161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4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3478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single" w:sz="6" w:space="11" w:color="AAAAAA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1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SG%20Template\INFOSENSEGLOBAL%20GUIDELINE%20DESIG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C03C790E70DC4E98B6E6FE3B8757B7" ma:contentTypeVersion="8" ma:contentTypeDescription="Create a new document." ma:contentTypeScope="" ma:versionID="8ac72023d3dcbda424defd95496bc22d">
  <xsd:schema xmlns:xsd="http://www.w3.org/2001/XMLSchema" xmlns:xs="http://www.w3.org/2001/XMLSchema" xmlns:p="http://schemas.microsoft.com/office/2006/metadata/properties" xmlns:ns1="http://schemas.microsoft.com/sharepoint/v3" xmlns:ns2="23575b2a-2d21-4be2-a4b6-e087a6d80bdc" xmlns:ns3="dba6404a-deb3-46fb-b34e-b7261bb62033" targetNamespace="http://schemas.microsoft.com/office/2006/metadata/properties" ma:root="true" ma:fieldsID="214b454619273de453baf6acf5323612" ns1:_="" ns2:_="" ns3:_="">
    <xsd:import namespace="http://schemas.microsoft.com/sharepoint/v3"/>
    <xsd:import namespace="23575b2a-2d21-4be2-a4b6-e087a6d80bdc"/>
    <xsd:import namespace="dba6404a-deb3-46fb-b34e-b7261bb6203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75b2a-2d21-4be2-a4b6-e087a6d8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6404a-deb3-46fb-b34e-b7261bb620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08639-EEC5-4847-9F65-69DE808CF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575b2a-2d21-4be2-a4b6-e087a6d80bdc"/>
    <ds:schemaRef ds:uri="dba6404a-deb3-46fb-b34e-b7261bb620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00A5E1-CE11-4B5F-A60C-6B7B572E227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441A1BE-8534-4CBB-BD72-229ACD0C532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71F699-D671-42DE-9913-0FF287622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INFOSENSEGLOBAL GUIDELINE DESIGN</Template>
  <TotalTime>3537</TotalTime>
  <Pages>19</Pages>
  <Words>1913</Words>
  <Characters>10906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ssrivastava</dc:creator>
  <cp:keywords/>
  <dc:description/>
  <cp:lastModifiedBy>Swati Srivastava</cp:lastModifiedBy>
  <cp:revision>99</cp:revision>
  <dcterms:created xsi:type="dcterms:W3CDTF">2019-12-12T13:53:00Z</dcterms:created>
  <dcterms:modified xsi:type="dcterms:W3CDTF">2021-01-19T13:52:00Z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0x010100A2C03C790E70DC4E98B6E6FE3B8757B7</vt:lpwstr>
  </property>
</Properties>
</file>