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2B97" w14:textId="77777777" w:rsidR="004A1954" w:rsidRDefault="004A1954" w:rsidP="006301C9">
      <w:pPr>
        <w:rPr>
          <w:noProof/>
          <w:lang w:val="en-US"/>
        </w:rPr>
      </w:pPr>
    </w:p>
    <w:p w14:paraId="080956D6" w14:textId="0E41DE44" w:rsidR="00A35F89" w:rsidRPr="00A35F89" w:rsidRDefault="00D24342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  <w:t>Machine Learning as a Platform (MLaaS)</w:t>
      </w:r>
    </w:p>
    <w:p w14:paraId="3B92EEDA" w14:textId="430E73A7" w:rsidR="00A35F89" w:rsidRPr="00A35F89" w:rsidRDefault="00DB25D8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 xml:space="preserve">Phase 1 - </w:t>
      </w:r>
      <w:r w:rsidR="00D24342"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>Requirement Document</w:t>
      </w:r>
    </w:p>
    <w:p w14:paraId="4E0E6BA5" w14:textId="64F5B4F4" w:rsidR="004A1954" w:rsidRDefault="00AD22A7" w:rsidP="006301C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9CADA4" wp14:editId="412BEDF3">
            <wp:simplePos x="0" y="0"/>
            <wp:positionH relativeFrom="page">
              <wp:align>left</wp:align>
            </wp:positionH>
            <wp:positionV relativeFrom="page">
              <wp:posOffset>3202305</wp:posOffset>
            </wp:positionV>
            <wp:extent cx="7524115" cy="5020310"/>
            <wp:effectExtent l="0" t="0" r="63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5MCDT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74E2" w14:textId="605D8BE7" w:rsidR="004A1954" w:rsidRDefault="004A1954" w:rsidP="006301C9"/>
    <w:p w14:paraId="232EBB5B" w14:textId="77777777" w:rsidR="00A35F89" w:rsidRDefault="00A35F89" w:rsidP="00445D22">
      <w:pPr>
        <w:tabs>
          <w:tab w:val="left" w:pos="960"/>
        </w:tabs>
        <w:jc w:val="right"/>
        <w:rPr>
          <w:b/>
          <w:bCs/>
          <w:color w:val="365F91" w:themeColor="accent1" w:themeShade="BF"/>
          <w:sz w:val="32"/>
          <w:szCs w:val="32"/>
        </w:rPr>
      </w:pPr>
    </w:p>
    <w:p w14:paraId="13EDC12A" w14:textId="66BB7348" w:rsidR="00E70E22" w:rsidRDefault="00E70E22" w:rsidP="00D00F83">
      <w:pPr>
        <w:pStyle w:val="TOC2"/>
        <w:rPr>
          <w:szCs w:val="32"/>
        </w:rPr>
      </w:pPr>
      <w:bookmarkStart w:id="0" w:name="_Toc534736498"/>
    </w:p>
    <w:p w14:paraId="40428465" w14:textId="77777777" w:rsidR="009D3EC9" w:rsidRPr="009D3EC9" w:rsidRDefault="009D3EC9" w:rsidP="009D3EC9"/>
    <w:p w14:paraId="07E62468" w14:textId="77777777" w:rsidR="008776EE" w:rsidRDefault="00F90FB2" w:rsidP="00D00F83">
      <w:pPr>
        <w:pStyle w:val="TOC2"/>
      </w:pPr>
      <w:r>
        <w:rPr>
          <w:szCs w:val="32"/>
        </w:rPr>
        <w:lastRenderedPageBreak/>
        <w:t>Table of Content</w:t>
      </w:r>
      <w:r w:rsidR="000F410C">
        <w:rPr>
          <w:szCs w:val="32"/>
        </w:rPr>
        <w:fldChar w:fldCharType="begin"/>
      </w:r>
      <w:r w:rsidR="000F410C">
        <w:instrText xml:space="preserve"> TOC \o "1-3" \h \z \u </w:instrText>
      </w:r>
      <w:r w:rsidR="000F410C">
        <w:rPr>
          <w:szCs w:val="32"/>
        </w:rPr>
        <w:fldChar w:fldCharType="separate"/>
      </w:r>
    </w:p>
    <w:p w14:paraId="230F6D72" w14:textId="0C7EB729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0" w:history="1">
        <w:r w:rsidRPr="002F2534">
          <w:rPr>
            <w:rStyle w:val="Hyperlink"/>
          </w:rPr>
          <w:t>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1E662B7" w14:textId="4ECBB0A3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1" w:history="1">
        <w:r w:rsidRPr="002F2534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E65D814" w14:textId="0EC3CFE1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2" w:history="1">
        <w:r w:rsidRPr="002F2534">
          <w:rPr>
            <w:rStyle w:val="Hyperlink"/>
          </w:rPr>
          <w:t>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41F49B0" w14:textId="0A70BBC0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73" w:history="1">
        <w:r w:rsidRPr="002F2534">
          <w:rPr>
            <w:rStyle w:val="Hyperlink"/>
            <w:noProof/>
          </w:rPr>
          <w:t>User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5AB748" w14:textId="6FCE6F05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74" w:history="1">
        <w:r w:rsidRPr="002F2534">
          <w:rPr>
            <w:rStyle w:val="Hyperlink"/>
            <w:noProof/>
          </w:rPr>
          <w:t>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3636E5" w14:textId="5F9926AE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5" w:history="1">
        <w:r w:rsidRPr="002F2534">
          <w:rPr>
            <w:rStyle w:val="Hyperlink"/>
          </w:rPr>
          <w:t>Navigation Panel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8E4E533" w14:textId="7D5A64B1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6" w:history="1">
        <w:r w:rsidRPr="002F2534">
          <w:rPr>
            <w:rStyle w:val="Hyperlink"/>
          </w:rPr>
          <w:t>Activities Timeline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039D8F5" w14:textId="01ADFEB8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77" w:history="1">
        <w:r w:rsidRPr="002F2534">
          <w:rPr>
            <w:rStyle w:val="Hyperlink"/>
          </w:rPr>
          <w:t>Data Ingestion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644D332" w14:textId="211EE2B3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78" w:history="1">
        <w:r w:rsidRPr="002F2534">
          <w:rPr>
            <w:rStyle w:val="Hyperlink"/>
            <w:noProof/>
          </w:rPr>
          <w:t>Create Dataset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66F4BD" w14:textId="1FC2B9A6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79" w:history="1">
        <w:r w:rsidRPr="002F2534">
          <w:rPr>
            <w:rStyle w:val="Hyperlink"/>
            <w:noProof/>
          </w:rPr>
          <w:t>Create Project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C7DB23" w14:textId="6D75DC17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0" w:history="1">
        <w:r w:rsidRPr="002F2534">
          <w:rPr>
            <w:rStyle w:val="Hyperlink"/>
            <w:noProof/>
          </w:rPr>
          <w:t>All Projects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2EBDCE" w14:textId="7D494D81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81" w:history="1">
        <w:r w:rsidRPr="002F2534">
          <w:rPr>
            <w:rStyle w:val="Hyperlink"/>
          </w:rPr>
          <w:t>Data clean-up and Visualization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7347DD9" w14:textId="4B9F7570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2" w:history="1">
        <w:r w:rsidRPr="002F2534">
          <w:rPr>
            <w:rStyle w:val="Hyperlink"/>
            <w:noProof/>
          </w:rPr>
          <w:t>Data Detail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CCCAE4" w14:textId="370B7887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3" w:history="1">
        <w:r w:rsidRPr="002F2534">
          <w:rPr>
            <w:rStyle w:val="Hyperlink"/>
            <w:noProof/>
          </w:rPr>
          <w:t>Schema Mapping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907D99" w14:textId="438CF405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4" w:history="1">
        <w:r w:rsidRPr="002F2534">
          <w:rPr>
            <w:rStyle w:val="Hyperlink"/>
            <w:noProof/>
          </w:rPr>
          <w:t>Data Exploration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2F184B" w14:textId="1266C336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5" w:history="1">
        <w:r w:rsidRPr="002F2534">
          <w:rPr>
            <w:rStyle w:val="Hyperlink"/>
            <w:noProof/>
          </w:rPr>
          <w:t>Data Visualization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C3DA8D" w14:textId="564CE715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6" w:history="1">
        <w:r w:rsidRPr="002F2534">
          <w:rPr>
            <w:rStyle w:val="Hyperlink"/>
            <w:noProof/>
          </w:rPr>
          <w:t>Data Clean-up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A41CE2" w14:textId="196B3483" w:rsidR="008776EE" w:rsidRDefault="008776EE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2746987" w:history="1">
        <w:r w:rsidRPr="002F2534">
          <w:rPr>
            <w:rStyle w:val="Hyperlink"/>
          </w:rPr>
          <w:t>Formulas/Logic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_Toc62746987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3F4AC6C" w14:textId="668D847B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8" w:history="1">
        <w:r w:rsidRPr="002F2534">
          <w:rPr>
            <w:rStyle w:val="Hyperlink"/>
            <w:noProof/>
          </w:rPr>
          <w:t>1. Distribution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87660D" w14:textId="5B846E7C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89" w:history="1">
        <w:r w:rsidRPr="002F2534">
          <w:rPr>
            <w:rStyle w:val="Hyperlink"/>
            <w:noProof/>
          </w:rPr>
          <w:t>2. Datatype Determination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62F11D" w14:textId="0BA985C9" w:rsidR="008776EE" w:rsidRDefault="008776EE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2746990" w:history="1">
        <w:r w:rsidRPr="002F2534">
          <w:rPr>
            <w:rStyle w:val="Hyperlink"/>
            <w:noProof/>
          </w:rPr>
          <w:t>3. Save/Save As 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_Toc62746990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F79687" w14:textId="083AC8A7" w:rsidR="00F741E0" w:rsidRDefault="000F410C" w:rsidP="00F741E0">
      <w:pPr>
        <w:pStyle w:val="Heading2"/>
      </w:pPr>
      <w:r>
        <w:lastRenderedPageBreak/>
        <w:fldChar w:fldCharType="end"/>
      </w:r>
      <w:bookmarkStart w:id="1" w:name="_Toc390932544"/>
      <w:bookmarkStart w:id="2" w:name="_Toc14194737"/>
      <w:bookmarkStart w:id="3" w:name="_Toc14194768"/>
      <w:bookmarkStart w:id="4" w:name="_Toc300315653"/>
      <w:r w:rsidR="00D00F83">
        <w:br w:type="page"/>
      </w:r>
    </w:p>
    <w:p w14:paraId="4093E356" w14:textId="77777777" w:rsidR="00F741E0" w:rsidRPr="00A21D79" w:rsidRDefault="00F741E0" w:rsidP="00F741E0">
      <w:pPr>
        <w:jc w:val="both"/>
        <w:rPr>
          <w:rFonts w:cs="Calibri"/>
          <w:b/>
          <w:color w:val="4F81BD" w:themeColor="accent1"/>
          <w:sz w:val="28"/>
          <w:szCs w:val="28"/>
          <w:lang w:eastAsia="ar-SA"/>
        </w:rPr>
      </w:pPr>
      <w:r w:rsidRPr="00A21D79">
        <w:rPr>
          <w:rFonts w:cs="Calibri"/>
          <w:b/>
          <w:color w:val="4F81BD" w:themeColor="accent1"/>
          <w:sz w:val="28"/>
          <w:szCs w:val="28"/>
          <w:lang w:eastAsia="ar-SA"/>
        </w:rPr>
        <w:lastRenderedPageBreak/>
        <w:t>Revision History</w:t>
      </w:r>
    </w:p>
    <w:tbl>
      <w:tblPr>
        <w:tblW w:w="925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50"/>
        <w:gridCol w:w="1800"/>
        <w:gridCol w:w="3708"/>
        <w:gridCol w:w="1500"/>
      </w:tblGrid>
      <w:tr w:rsidR="00F741E0" w:rsidRPr="008A2B8F" w14:paraId="4DE5A8CD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4853C67" w14:textId="771E9F01" w:rsidR="00F741E0" w:rsidRPr="003870E0" w:rsidRDefault="00E63A2A" w:rsidP="003737C5">
            <w:pPr>
              <w:autoSpaceDE w:val="0"/>
              <w:spacing w:after="0"/>
              <w:rPr>
                <w:b/>
                <w:szCs w:val="24"/>
              </w:rPr>
            </w:pPr>
            <w:r>
              <w:rPr>
                <w:b/>
                <w:szCs w:val="24"/>
              </w:rPr>
              <w:t>Revised by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66AECF3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Date 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4F10DC3A" w14:textId="77777777" w:rsidR="00F741E0" w:rsidRPr="003870E0" w:rsidRDefault="00F741E0" w:rsidP="003737C5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Reason for Changes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14:paraId="54DD6E84" w14:textId="77777777" w:rsidR="00F741E0" w:rsidRPr="003870E0" w:rsidRDefault="00F741E0" w:rsidP="003737C5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b/>
                <w:szCs w:val="24"/>
              </w:rPr>
              <w:t xml:space="preserve">Version </w:t>
            </w:r>
          </w:p>
        </w:tc>
      </w:tr>
      <w:tr w:rsidR="00F741E0" w:rsidRPr="008A2B8F" w14:paraId="0009F15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899B0F" w14:textId="709833CA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E7F72" w14:textId="6B5A6743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12/11/2020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BE898" w14:textId="118E701B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First Draft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E131" w14:textId="77777777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3870E0">
              <w:rPr>
                <w:szCs w:val="24"/>
              </w:rPr>
              <w:t>1.0</w:t>
            </w:r>
          </w:p>
        </w:tc>
      </w:tr>
      <w:tr w:rsidR="005C109E" w:rsidRPr="008A2B8F" w14:paraId="53D6C597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F7EDE" w14:textId="06C3AC5A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12F0ED" w14:textId="105D9789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12/29/2020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153181" w14:textId="79705336" w:rsidR="005C109E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5C109E">
              <w:rPr>
                <w:szCs w:val="24"/>
              </w:rPr>
              <w:t xml:space="preserve">Added requirements for </w:t>
            </w:r>
            <w:r w:rsidR="005C109E" w:rsidRPr="00C7102E">
              <w:rPr>
                <w:b/>
                <w:bCs/>
                <w:szCs w:val="24"/>
              </w:rPr>
              <w:t>Schema Mapping</w:t>
            </w:r>
            <w:r w:rsidR="005C109E">
              <w:rPr>
                <w:szCs w:val="24"/>
              </w:rPr>
              <w:t xml:space="preserve"> and </w:t>
            </w:r>
            <w:r w:rsidR="005C109E" w:rsidRPr="00C7102E">
              <w:rPr>
                <w:b/>
                <w:bCs/>
                <w:szCs w:val="24"/>
              </w:rPr>
              <w:t>Data Exploration</w:t>
            </w:r>
            <w:r w:rsidR="005C109E">
              <w:rPr>
                <w:szCs w:val="24"/>
              </w:rPr>
              <w:t xml:space="preserve"> </w:t>
            </w:r>
            <w:r w:rsidR="00C7102E">
              <w:rPr>
                <w:szCs w:val="24"/>
              </w:rPr>
              <w:t>p</w:t>
            </w:r>
            <w:r w:rsidR="005C109E">
              <w:rPr>
                <w:szCs w:val="24"/>
              </w:rPr>
              <w:t>age</w:t>
            </w:r>
          </w:p>
          <w:p w14:paraId="1BB18BB1" w14:textId="4D10E0F8" w:rsidR="0017329C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the validation for </w:t>
            </w:r>
            <w:r w:rsidRPr="00C7102E">
              <w:rPr>
                <w:b/>
                <w:bCs/>
                <w:szCs w:val="24"/>
              </w:rPr>
              <w:t>Create Dataset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C5BE" w14:textId="66FE640B" w:rsidR="005C109E" w:rsidRPr="003870E0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2.0</w:t>
            </w:r>
          </w:p>
        </w:tc>
      </w:tr>
      <w:tr w:rsidR="00CA57E7" w:rsidRPr="008A2B8F" w14:paraId="073747A2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F7DC55" w14:textId="5BFA2AC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CA57E7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CC93E1" w14:textId="43A96B0C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01/04/2020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1E0E7" w14:textId="6A41166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requirements for </w:t>
            </w:r>
            <w:r w:rsidRPr="00C7102E">
              <w:rPr>
                <w:b/>
                <w:bCs/>
                <w:szCs w:val="24"/>
              </w:rPr>
              <w:t>Login</w:t>
            </w:r>
            <w:r>
              <w:rPr>
                <w:szCs w:val="24"/>
              </w:rPr>
              <w:t xml:space="preserve"> Page and </w:t>
            </w:r>
            <w:r w:rsidRPr="00C7102E">
              <w:rPr>
                <w:b/>
                <w:bCs/>
                <w:szCs w:val="24"/>
              </w:rPr>
              <w:t>Activities Timeline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DC04E" w14:textId="6B8BFE39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3.0</w:t>
            </w:r>
          </w:p>
        </w:tc>
      </w:tr>
      <w:tr w:rsidR="00D12349" w:rsidRPr="008A2B8F" w14:paraId="64D0E2D5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9CBE78" w14:textId="4DA03C56" w:rsidR="00D12349" w:rsidRPr="00CA57E7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D12349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43D7C3" w14:textId="262641D5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01/1</w:t>
            </w:r>
            <w:r w:rsidR="00E51260">
              <w:rPr>
                <w:szCs w:val="24"/>
              </w:rPr>
              <w:t>9</w:t>
            </w:r>
            <w:r>
              <w:rPr>
                <w:szCs w:val="24"/>
              </w:rPr>
              <w:t>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ECA53B" w14:textId="77777777" w:rsidR="00D12349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D12349">
              <w:rPr>
                <w:szCs w:val="24"/>
              </w:rPr>
              <w:t xml:space="preserve">Added requirements for </w:t>
            </w:r>
            <w:r w:rsidR="00D12349" w:rsidRPr="00C7102E">
              <w:rPr>
                <w:b/>
                <w:bCs/>
                <w:szCs w:val="24"/>
              </w:rPr>
              <w:t>Data Exploration</w:t>
            </w:r>
            <w:r w:rsidR="00D12349">
              <w:rPr>
                <w:szCs w:val="24"/>
              </w:rPr>
              <w:t xml:space="preserve">, </w:t>
            </w:r>
            <w:r w:rsidR="00D12349" w:rsidRPr="00C7102E">
              <w:rPr>
                <w:b/>
                <w:bCs/>
                <w:szCs w:val="24"/>
              </w:rPr>
              <w:t>Data Visualization</w:t>
            </w:r>
            <w:r w:rsidR="00D12349">
              <w:rPr>
                <w:szCs w:val="24"/>
              </w:rPr>
              <w:t xml:space="preserve"> and </w:t>
            </w:r>
            <w:r w:rsidR="00D12349" w:rsidRPr="00C7102E">
              <w:rPr>
                <w:b/>
                <w:bCs/>
                <w:szCs w:val="24"/>
              </w:rPr>
              <w:t>Data clean-up</w:t>
            </w:r>
            <w:r w:rsidR="00D12349">
              <w:rPr>
                <w:szCs w:val="24"/>
              </w:rPr>
              <w:t xml:space="preserve"> </w:t>
            </w:r>
            <w:r w:rsidR="002A0A0D">
              <w:rPr>
                <w:szCs w:val="24"/>
              </w:rPr>
              <w:t>page</w:t>
            </w:r>
          </w:p>
          <w:p w14:paraId="08B92956" w14:textId="76353240" w:rsidR="00C7102E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validation for </w:t>
            </w:r>
            <w:r w:rsidRPr="00C7102E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8562" w14:textId="2E194A5B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4.0</w:t>
            </w:r>
          </w:p>
        </w:tc>
      </w:tr>
      <w:tr w:rsidR="00D4298B" w:rsidRPr="008A2B8F" w14:paraId="62CD73F0" w14:textId="77777777" w:rsidTr="003737C5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21A2E" w14:textId="4C50CADF" w:rsidR="00D4298B" w:rsidRPr="00D12349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D4298B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3313DB" w14:textId="25C429F2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01/27/2020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8D8B6C" w14:textId="0048C8AE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Added Save/Save As functionality for Schema Mapping and Data Clean-up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A74BD" w14:textId="2D9D22B2" w:rsidR="00D4298B" w:rsidRDefault="00D4298B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5.0</w:t>
            </w:r>
          </w:p>
        </w:tc>
      </w:tr>
    </w:tbl>
    <w:p w14:paraId="61E8ABFC" w14:textId="5F802AE0" w:rsidR="00F741E0" w:rsidRDefault="00F741E0" w:rsidP="00F741E0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1AC47B" w14:textId="77777777" w:rsidR="00F741E0" w:rsidRDefault="00F741E0" w:rsidP="00F741E0">
      <w:pPr>
        <w:pStyle w:val="Heading2"/>
      </w:pPr>
      <w:bookmarkStart w:id="5" w:name="_Toc58593126"/>
      <w:bookmarkStart w:id="6" w:name="_Toc62746970"/>
      <w:r>
        <w:lastRenderedPageBreak/>
        <w:t>Objective</w:t>
      </w:r>
      <w:bookmarkEnd w:id="5"/>
      <w:bookmarkEnd w:id="6"/>
    </w:p>
    <w:p w14:paraId="3BF065AC" w14:textId="77777777" w:rsidR="00F741E0" w:rsidRDefault="00F741E0" w:rsidP="00F741E0">
      <w:r>
        <w:t>Objective of this POC is to develop a platform for Machine Learning as a Service. This platform will offer services for data clean-up, data visualization, and predictive analytics with machine learning algorithm.</w:t>
      </w:r>
    </w:p>
    <w:p w14:paraId="107939CD" w14:textId="77777777" w:rsidR="00F741E0" w:rsidRDefault="00F741E0" w:rsidP="00F741E0">
      <w:pPr>
        <w:pStyle w:val="Heading2"/>
      </w:pPr>
      <w:bookmarkStart w:id="7" w:name="_Toc56116010"/>
      <w:bookmarkStart w:id="8" w:name="_Toc58593127"/>
      <w:bookmarkStart w:id="9" w:name="_Toc62746971"/>
      <w:r>
        <w:t>Scope</w:t>
      </w:r>
      <w:bookmarkEnd w:id="7"/>
      <w:bookmarkEnd w:id="8"/>
      <w:bookmarkEnd w:id="9"/>
    </w:p>
    <w:p w14:paraId="15AB176F" w14:textId="77777777" w:rsidR="00F741E0" w:rsidRDefault="00F741E0" w:rsidP="00F741E0">
      <w:r>
        <w:t>Scope of this POC is to develop an end-to-end pipeline to let users-</w:t>
      </w:r>
    </w:p>
    <w:p w14:paraId="5FAECC5F" w14:textId="77777777" w:rsidR="00F741E0" w:rsidRDefault="00F741E0" w:rsidP="00A228C6">
      <w:pPr>
        <w:pStyle w:val="ListParagraph"/>
        <w:numPr>
          <w:ilvl w:val="0"/>
          <w:numId w:val="3"/>
        </w:numPr>
      </w:pPr>
      <w:r>
        <w:t>Upload the dataset in CSV format</w:t>
      </w:r>
    </w:p>
    <w:p w14:paraId="4FE34A8D" w14:textId="77777777" w:rsidR="00F741E0" w:rsidRDefault="00F741E0" w:rsidP="00A228C6">
      <w:pPr>
        <w:pStyle w:val="ListParagraph"/>
        <w:numPr>
          <w:ilvl w:val="0"/>
          <w:numId w:val="3"/>
        </w:numPr>
      </w:pPr>
      <w:r>
        <w:t>Clean-up the data</w:t>
      </w:r>
    </w:p>
    <w:p w14:paraId="5DAFEE98" w14:textId="685BAD31" w:rsidR="00F741E0" w:rsidRDefault="00F4606A" w:rsidP="00A228C6">
      <w:pPr>
        <w:pStyle w:val="ListParagraph"/>
        <w:numPr>
          <w:ilvl w:val="0"/>
          <w:numId w:val="3"/>
        </w:numPr>
      </w:pPr>
      <w:r>
        <w:t xml:space="preserve">Perform </w:t>
      </w:r>
      <w:r w:rsidR="00F741E0">
        <w:t xml:space="preserve">data exploration </w:t>
      </w:r>
    </w:p>
    <w:p w14:paraId="41612239" w14:textId="77777777" w:rsidR="00F741E0" w:rsidRDefault="00F741E0" w:rsidP="00A228C6">
      <w:pPr>
        <w:pStyle w:val="ListParagraph"/>
        <w:numPr>
          <w:ilvl w:val="0"/>
          <w:numId w:val="3"/>
        </w:numPr>
      </w:pPr>
      <w:r>
        <w:t>Define data splitter parameter</w:t>
      </w:r>
    </w:p>
    <w:p w14:paraId="466AB8DA" w14:textId="77777777" w:rsidR="00F741E0" w:rsidRDefault="00F741E0" w:rsidP="00A228C6">
      <w:pPr>
        <w:pStyle w:val="ListParagraph"/>
        <w:numPr>
          <w:ilvl w:val="0"/>
          <w:numId w:val="3"/>
        </w:numPr>
      </w:pPr>
      <w:r>
        <w:t>Predict the data for target column</w:t>
      </w:r>
    </w:p>
    <w:p w14:paraId="457D5C07" w14:textId="40916E42" w:rsidR="00001715" w:rsidRDefault="00001715" w:rsidP="00F4606A">
      <w:pPr>
        <w:pStyle w:val="Heading2"/>
      </w:pPr>
      <w:bookmarkStart w:id="10" w:name="_Toc58593128"/>
      <w:bookmarkStart w:id="11" w:name="_Toc62746972"/>
      <w:r>
        <w:t>Login</w:t>
      </w:r>
      <w:bookmarkEnd w:id="11"/>
      <w:r>
        <w:t xml:space="preserve"> </w:t>
      </w:r>
    </w:p>
    <w:p w14:paraId="0032EC60" w14:textId="1AF9D7EF" w:rsidR="00001715" w:rsidRDefault="00001715" w:rsidP="00001715">
      <w:pPr>
        <w:pStyle w:val="Heading3"/>
      </w:pPr>
      <w:bookmarkStart w:id="12" w:name="_Toc62746973"/>
      <w:r>
        <w:t>User Actions</w:t>
      </w:r>
      <w:bookmarkEnd w:id="12"/>
    </w:p>
    <w:p w14:paraId="35C335B4" w14:textId="77777777" w:rsidR="00001715" w:rsidRDefault="00001715" w:rsidP="00001715">
      <w:r>
        <w:t>1. This page will let user login to the application by entering registered username and password</w:t>
      </w:r>
    </w:p>
    <w:p w14:paraId="263F9F70" w14:textId="00A16B9B" w:rsidR="00001715" w:rsidRDefault="00001715" w:rsidP="00001715">
      <w:r>
        <w:t>2. This page also provides feature to regenerate the password if the user forgets password.</w:t>
      </w:r>
    </w:p>
    <w:p w14:paraId="63A1A3B9" w14:textId="0A8F599D" w:rsidR="00001715" w:rsidRDefault="00001715" w:rsidP="00001715">
      <w:pPr>
        <w:pStyle w:val="Heading3"/>
      </w:pPr>
      <w:bookmarkStart w:id="13" w:name="_Toc62746974"/>
      <w:r>
        <w:t>Validations</w:t>
      </w:r>
      <w:bookmarkEnd w:id="13"/>
    </w:p>
    <w:p w14:paraId="386D95CE" w14:textId="4BA9C750" w:rsidR="00001715" w:rsidRDefault="00001715" w:rsidP="00A228C6">
      <w:pPr>
        <w:pStyle w:val="ListParagraph"/>
      </w:pPr>
      <w:r>
        <w:t>Application should show error message when user enters invalid username or password</w:t>
      </w:r>
    </w:p>
    <w:p w14:paraId="4B503622" w14:textId="77777777" w:rsidR="00001715" w:rsidRDefault="00001715" w:rsidP="00001715">
      <w:pPr>
        <w:ind w:left="360"/>
      </w:pPr>
    </w:p>
    <w:p w14:paraId="5E8C3620" w14:textId="77777777" w:rsidR="00001715" w:rsidRDefault="00001715" w:rsidP="000017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EE55EF" wp14:editId="69635364">
            <wp:extent cx="4723809" cy="647619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8F1" w14:textId="70390303" w:rsidR="00001715" w:rsidRPr="00001715" w:rsidRDefault="00001715" w:rsidP="00001715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1</w:t>
      </w:r>
      <w:r w:rsidR="00E82A45">
        <w:rPr>
          <w:noProof/>
        </w:rPr>
        <w:fldChar w:fldCharType="end"/>
      </w:r>
      <w:r>
        <w:t>: Login Page Mock-up</w:t>
      </w:r>
    </w:p>
    <w:p w14:paraId="04D39E90" w14:textId="77777777" w:rsidR="00001715" w:rsidRDefault="00001715" w:rsidP="0060315A">
      <w:pPr>
        <w:pStyle w:val="Heading2"/>
      </w:pPr>
      <w:bookmarkStart w:id="14" w:name="_Toc58593129"/>
      <w:bookmarkStart w:id="15" w:name="_Toc62746975"/>
      <w:r w:rsidRPr="0060315A">
        <w:t>Navigation</w:t>
      </w:r>
      <w:r>
        <w:t xml:space="preserve"> Panel</w:t>
      </w:r>
      <w:bookmarkEnd w:id="14"/>
      <w:bookmarkEnd w:id="15"/>
    </w:p>
    <w:p w14:paraId="4576AAB7" w14:textId="77777777" w:rsidR="00001715" w:rsidRDefault="00001715" w:rsidP="00A228C6">
      <w:pPr>
        <w:pStyle w:val="ListParagraph"/>
        <w:numPr>
          <w:ilvl w:val="0"/>
          <w:numId w:val="1"/>
        </w:numPr>
      </w:pPr>
      <w:r>
        <w:t>A navigation panel is provided at the left side of the application</w:t>
      </w:r>
    </w:p>
    <w:p w14:paraId="7480155B" w14:textId="77777777" w:rsidR="00001715" w:rsidRDefault="00001715" w:rsidP="00A228C6">
      <w:pPr>
        <w:pStyle w:val="ListParagraph"/>
        <w:numPr>
          <w:ilvl w:val="0"/>
          <w:numId w:val="1"/>
        </w:numPr>
      </w:pPr>
      <w:r>
        <w:t>The panel will show the links of all the pages. User can navigate to the desired page by clicking the link</w:t>
      </w:r>
    </w:p>
    <w:p w14:paraId="70C02CF5" w14:textId="77777777" w:rsidR="00001715" w:rsidRDefault="00001715" w:rsidP="00A228C6">
      <w:pPr>
        <w:pStyle w:val="ListParagraph"/>
        <w:numPr>
          <w:ilvl w:val="0"/>
          <w:numId w:val="1"/>
        </w:numPr>
      </w:pPr>
      <w:r>
        <w:lastRenderedPageBreak/>
        <w:t xml:space="preserve">The navigation panel will highlight the current page link </w:t>
      </w:r>
    </w:p>
    <w:p w14:paraId="1789983C" w14:textId="77777777" w:rsidR="00001715" w:rsidRDefault="00001715" w:rsidP="00A228C6">
      <w:pPr>
        <w:pStyle w:val="ListParagraph"/>
        <w:numPr>
          <w:ilvl w:val="0"/>
          <w:numId w:val="1"/>
        </w:numPr>
      </w:pPr>
      <w:r>
        <w:t>The pages where user is not eligible to navigate at any given point of time will be shown as inactive link</w:t>
      </w:r>
    </w:p>
    <w:p w14:paraId="14A1F890" w14:textId="77777777" w:rsidR="00001715" w:rsidRDefault="00001715" w:rsidP="00001715">
      <w:pPr>
        <w:keepNext/>
      </w:pPr>
      <w:r>
        <w:rPr>
          <w:noProof/>
        </w:rPr>
        <w:drawing>
          <wp:inline distT="0" distB="0" distL="0" distR="0" wp14:anchorId="5B83C487" wp14:editId="69176354">
            <wp:extent cx="5731510" cy="20180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59B9" w14:textId="17EE1E4E" w:rsidR="00001715" w:rsidRPr="00583FBB" w:rsidRDefault="00001715" w:rsidP="00001715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2</w:t>
      </w:r>
      <w:r w:rsidR="00E82A45">
        <w:rPr>
          <w:noProof/>
        </w:rPr>
        <w:fldChar w:fldCharType="end"/>
      </w:r>
      <w:r>
        <w:t>: Navigation Panel Mock-up Screen</w:t>
      </w:r>
    </w:p>
    <w:p w14:paraId="26572E99" w14:textId="77C2E088" w:rsidR="00001715" w:rsidRDefault="00CA57E7" w:rsidP="00CA57E7">
      <w:pPr>
        <w:pStyle w:val="Heading2"/>
      </w:pPr>
      <w:bookmarkStart w:id="16" w:name="_Toc62746976"/>
      <w:r>
        <w:t>Activities Timeline</w:t>
      </w:r>
      <w:bookmarkEnd w:id="16"/>
    </w:p>
    <w:p w14:paraId="0500C335" w14:textId="0E4C9337" w:rsidR="00CA57E7" w:rsidRDefault="00CA57E7" w:rsidP="00CA57E7">
      <w:r>
        <w:t>Timeline panel of the application shows the history of recent activities performed by user</w:t>
      </w:r>
      <w:r w:rsidR="0055249E">
        <w:t>.</w:t>
      </w:r>
    </w:p>
    <w:p w14:paraId="2AB86558" w14:textId="690A2D37" w:rsidR="00B86413" w:rsidRDefault="00B86413" w:rsidP="00CA57E7">
      <w:r>
        <w:t>Following are the activities and description to be shown for Data ingestion module-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4678"/>
      </w:tblGrid>
      <w:tr w:rsidR="00B86413" w14:paraId="7355897F" w14:textId="77777777" w:rsidTr="00490BFF">
        <w:trPr>
          <w:trHeight w:val="508"/>
        </w:trPr>
        <w:tc>
          <w:tcPr>
            <w:tcW w:w="846" w:type="dxa"/>
          </w:tcPr>
          <w:p w14:paraId="6009A718" w14:textId="597C8ADE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Sr. no</w:t>
            </w:r>
          </w:p>
        </w:tc>
        <w:tc>
          <w:tcPr>
            <w:tcW w:w="2551" w:type="dxa"/>
          </w:tcPr>
          <w:p w14:paraId="0CD425AB" w14:textId="77324EE5" w:rsidR="00B86413" w:rsidRPr="00B86413" w:rsidRDefault="00B86413" w:rsidP="00072645">
            <w:pPr>
              <w:spacing w:line="240" w:lineRule="auto"/>
              <w:ind w:firstLine="720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Activities</w:t>
            </w:r>
          </w:p>
        </w:tc>
        <w:tc>
          <w:tcPr>
            <w:tcW w:w="4678" w:type="dxa"/>
          </w:tcPr>
          <w:p w14:paraId="41B5B7B6" w14:textId="750D7590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Description</w:t>
            </w:r>
          </w:p>
        </w:tc>
      </w:tr>
      <w:tr w:rsidR="00B86413" w14:paraId="2B658B03" w14:textId="77777777" w:rsidTr="00490BFF">
        <w:trPr>
          <w:trHeight w:val="240"/>
        </w:trPr>
        <w:tc>
          <w:tcPr>
            <w:tcW w:w="846" w:type="dxa"/>
          </w:tcPr>
          <w:p w14:paraId="0242C47D" w14:textId="19E839F9" w:rsidR="00B86413" w:rsidRDefault="00B86413" w:rsidP="00072645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3388B8CF" w14:textId="6D5C1FF4" w:rsidR="00B86413" w:rsidRDefault="00B86413" w:rsidP="00072645">
            <w:pPr>
              <w:spacing w:line="240" w:lineRule="auto"/>
            </w:pPr>
            <w:r>
              <w:t>Created dataset</w:t>
            </w:r>
          </w:p>
        </w:tc>
        <w:tc>
          <w:tcPr>
            <w:tcW w:w="4678" w:type="dxa"/>
          </w:tcPr>
          <w:p w14:paraId="1F26B7CA" w14:textId="64306B69" w:rsidR="00B86413" w:rsidRDefault="00B86413" w:rsidP="00072645">
            <w:pPr>
              <w:spacing w:line="240" w:lineRule="auto"/>
            </w:pPr>
            <w:r>
              <w:t>You have created dataset “ABC”</w:t>
            </w:r>
          </w:p>
        </w:tc>
      </w:tr>
      <w:tr w:rsidR="00B86413" w14:paraId="3B1D2DB4" w14:textId="77777777" w:rsidTr="00490BFF">
        <w:trPr>
          <w:trHeight w:val="236"/>
        </w:trPr>
        <w:tc>
          <w:tcPr>
            <w:tcW w:w="846" w:type="dxa"/>
          </w:tcPr>
          <w:p w14:paraId="6A7E4DA0" w14:textId="7D04B854" w:rsidR="00B86413" w:rsidRDefault="00B86413" w:rsidP="00072645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7192C8A1" w14:textId="567891CD" w:rsidR="00B86413" w:rsidRDefault="00B86413" w:rsidP="00072645">
            <w:pPr>
              <w:spacing w:line="240" w:lineRule="auto"/>
            </w:pPr>
            <w:r>
              <w:t>Deleted dataset</w:t>
            </w:r>
          </w:p>
        </w:tc>
        <w:tc>
          <w:tcPr>
            <w:tcW w:w="4678" w:type="dxa"/>
          </w:tcPr>
          <w:p w14:paraId="2727C0D3" w14:textId="20759B8B" w:rsidR="00B86413" w:rsidRDefault="00B86413" w:rsidP="00072645">
            <w:pPr>
              <w:spacing w:line="240" w:lineRule="auto"/>
            </w:pPr>
            <w:r>
              <w:t>You have deleted dataset “ABC”</w:t>
            </w:r>
          </w:p>
        </w:tc>
      </w:tr>
      <w:tr w:rsidR="00B86413" w14:paraId="6ECEA8DC" w14:textId="77777777" w:rsidTr="00490BFF">
        <w:trPr>
          <w:trHeight w:val="240"/>
        </w:trPr>
        <w:tc>
          <w:tcPr>
            <w:tcW w:w="846" w:type="dxa"/>
          </w:tcPr>
          <w:p w14:paraId="3E5DCC1A" w14:textId="39207B88" w:rsidR="00B86413" w:rsidRDefault="00B86413" w:rsidP="00072645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96F1E11" w14:textId="0A74D00A" w:rsidR="00B86413" w:rsidRDefault="00B86413" w:rsidP="00072645">
            <w:pPr>
              <w:spacing w:line="240" w:lineRule="auto"/>
            </w:pPr>
            <w:r>
              <w:t>Created project</w:t>
            </w:r>
          </w:p>
        </w:tc>
        <w:tc>
          <w:tcPr>
            <w:tcW w:w="4678" w:type="dxa"/>
          </w:tcPr>
          <w:p w14:paraId="66E15D8C" w14:textId="4EEB30C4" w:rsidR="00B86413" w:rsidRDefault="00B86413" w:rsidP="00072645">
            <w:pPr>
              <w:spacing w:line="240" w:lineRule="auto"/>
            </w:pPr>
            <w:r>
              <w:t>You have created project “ABC”</w:t>
            </w:r>
          </w:p>
        </w:tc>
      </w:tr>
      <w:tr w:rsidR="00B86413" w14:paraId="3560B62E" w14:textId="77777777" w:rsidTr="00490BFF">
        <w:trPr>
          <w:trHeight w:val="53"/>
        </w:trPr>
        <w:tc>
          <w:tcPr>
            <w:tcW w:w="846" w:type="dxa"/>
          </w:tcPr>
          <w:p w14:paraId="55640CBD" w14:textId="2E2FE48D" w:rsidR="00B86413" w:rsidRDefault="00B86413" w:rsidP="00072645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0930FA6F" w14:textId="2F6BCB53" w:rsidR="00B86413" w:rsidRDefault="00B86413" w:rsidP="00072645">
            <w:pPr>
              <w:spacing w:line="240" w:lineRule="auto"/>
            </w:pPr>
            <w:r>
              <w:t>Deleted project</w:t>
            </w:r>
          </w:p>
        </w:tc>
        <w:tc>
          <w:tcPr>
            <w:tcW w:w="4678" w:type="dxa"/>
          </w:tcPr>
          <w:p w14:paraId="37042734" w14:textId="49B3F850" w:rsidR="00B86413" w:rsidRDefault="00B86413" w:rsidP="00072645">
            <w:pPr>
              <w:spacing w:line="240" w:lineRule="auto"/>
            </w:pPr>
            <w:r>
              <w:t>You</w:t>
            </w:r>
            <w:r w:rsidR="004A1794">
              <w:t xml:space="preserve"> have</w:t>
            </w:r>
            <w:r>
              <w:t xml:space="preserve"> deleted project “ABC”</w:t>
            </w:r>
          </w:p>
        </w:tc>
      </w:tr>
      <w:tr w:rsidR="00B167BA" w14:paraId="74C7F7A7" w14:textId="77777777" w:rsidTr="00490BFF">
        <w:trPr>
          <w:trHeight w:val="53"/>
        </w:trPr>
        <w:tc>
          <w:tcPr>
            <w:tcW w:w="846" w:type="dxa"/>
          </w:tcPr>
          <w:p w14:paraId="77A1C172" w14:textId="3674AAA5" w:rsidR="00B167BA" w:rsidRDefault="00B167BA" w:rsidP="00072645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138731F2" w14:textId="189763DB" w:rsidR="00B167BA" w:rsidRDefault="00B167BA" w:rsidP="00072645">
            <w:pPr>
              <w:spacing w:line="240" w:lineRule="auto"/>
            </w:pPr>
            <w:r>
              <w:t>Column name updated</w:t>
            </w:r>
          </w:p>
        </w:tc>
        <w:tc>
          <w:tcPr>
            <w:tcW w:w="4678" w:type="dxa"/>
          </w:tcPr>
          <w:p w14:paraId="4493CA62" w14:textId="3E2DED7E" w:rsidR="00B167BA" w:rsidRDefault="00A057B9" w:rsidP="00072645">
            <w:pPr>
              <w:spacing w:line="240" w:lineRule="auto"/>
            </w:pPr>
            <w:r>
              <w:t>Column name “X” is updated to “Y”</w:t>
            </w:r>
          </w:p>
        </w:tc>
      </w:tr>
      <w:tr w:rsidR="00B167BA" w14:paraId="40F953F3" w14:textId="77777777" w:rsidTr="00490BFF">
        <w:trPr>
          <w:trHeight w:val="53"/>
        </w:trPr>
        <w:tc>
          <w:tcPr>
            <w:tcW w:w="846" w:type="dxa"/>
          </w:tcPr>
          <w:p w14:paraId="68722672" w14:textId="2350C9F9" w:rsidR="00B167BA" w:rsidRDefault="00B167BA" w:rsidP="00072645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551" w:type="dxa"/>
          </w:tcPr>
          <w:p w14:paraId="7E39D334" w14:textId="15D43F59" w:rsidR="00B167BA" w:rsidRDefault="00B167BA" w:rsidP="00072645">
            <w:pPr>
              <w:spacing w:line="240" w:lineRule="auto"/>
            </w:pPr>
            <w:r>
              <w:t>Selected Target Column</w:t>
            </w:r>
          </w:p>
        </w:tc>
        <w:tc>
          <w:tcPr>
            <w:tcW w:w="4678" w:type="dxa"/>
          </w:tcPr>
          <w:p w14:paraId="0B687265" w14:textId="5AFC7C68" w:rsidR="00B167BA" w:rsidRDefault="00A057B9" w:rsidP="00072645">
            <w:pPr>
              <w:spacing w:line="240" w:lineRule="auto"/>
            </w:pPr>
            <w:r>
              <w:t>You have selected columns X and Y as Target Columns</w:t>
            </w:r>
          </w:p>
        </w:tc>
      </w:tr>
      <w:tr w:rsidR="00B167BA" w14:paraId="5F74BC23" w14:textId="77777777" w:rsidTr="00490BFF">
        <w:trPr>
          <w:trHeight w:val="53"/>
        </w:trPr>
        <w:tc>
          <w:tcPr>
            <w:tcW w:w="846" w:type="dxa"/>
          </w:tcPr>
          <w:p w14:paraId="1072F27C" w14:textId="1C6284A0" w:rsidR="00B167BA" w:rsidRDefault="00B167BA" w:rsidP="00072645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24CD42EF" w14:textId="1F90BBE3" w:rsidR="00B167BA" w:rsidRDefault="00B167BA" w:rsidP="00072645">
            <w:pPr>
              <w:spacing w:line="240" w:lineRule="auto"/>
            </w:pPr>
            <w:r>
              <w:t>Ignored Column</w:t>
            </w:r>
          </w:p>
        </w:tc>
        <w:tc>
          <w:tcPr>
            <w:tcW w:w="4678" w:type="dxa"/>
          </w:tcPr>
          <w:p w14:paraId="718D9407" w14:textId="7F249FB6" w:rsidR="00B167BA" w:rsidRDefault="008F1EB5" w:rsidP="00072645">
            <w:pPr>
              <w:spacing w:line="240" w:lineRule="auto"/>
            </w:pPr>
            <w:r>
              <w:t xml:space="preserve">You have ignored </w:t>
            </w:r>
            <w:r w:rsidR="00A057B9">
              <w:t>Columns “X, Y, and Z”</w:t>
            </w:r>
            <w:r>
              <w:t xml:space="preserve">. These columns </w:t>
            </w:r>
            <w:r w:rsidR="00A057B9">
              <w:t>will not be considered for the experiment</w:t>
            </w:r>
          </w:p>
        </w:tc>
      </w:tr>
      <w:tr w:rsidR="00B167BA" w14:paraId="6BE357D3" w14:textId="77777777" w:rsidTr="00490BFF">
        <w:trPr>
          <w:trHeight w:val="53"/>
        </w:trPr>
        <w:tc>
          <w:tcPr>
            <w:tcW w:w="846" w:type="dxa"/>
          </w:tcPr>
          <w:p w14:paraId="52694801" w14:textId="0BAD1944" w:rsidR="00B167BA" w:rsidRDefault="00B167BA" w:rsidP="00072645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2BFC2402" w14:textId="60C61BC4" w:rsidR="00B167BA" w:rsidRDefault="00490BFF" w:rsidP="00072645">
            <w:pPr>
              <w:spacing w:line="240" w:lineRule="auto"/>
            </w:pPr>
            <w:r>
              <w:t xml:space="preserve">Created new dataset (Save </w:t>
            </w:r>
            <w:r w:rsidR="003737C5">
              <w:t>A</w:t>
            </w:r>
            <w:r>
              <w:t>s functionality)</w:t>
            </w:r>
          </w:p>
        </w:tc>
        <w:tc>
          <w:tcPr>
            <w:tcW w:w="4678" w:type="dxa"/>
          </w:tcPr>
          <w:p w14:paraId="02FE2BCF" w14:textId="54A86893" w:rsidR="00B167BA" w:rsidRDefault="00A057B9" w:rsidP="00072645">
            <w:pPr>
              <w:spacing w:line="240" w:lineRule="auto"/>
            </w:pPr>
            <w:r>
              <w:t xml:space="preserve">You have </w:t>
            </w:r>
            <w:r w:rsidR="008F1EB5">
              <w:t>saved new</w:t>
            </w:r>
            <w:r>
              <w:t xml:space="preserve"> dataset “Updated Name”</w:t>
            </w:r>
          </w:p>
        </w:tc>
      </w:tr>
    </w:tbl>
    <w:p w14:paraId="74CA39C2" w14:textId="77777777" w:rsidR="00CA57E7" w:rsidRDefault="00CA57E7" w:rsidP="00CA57E7">
      <w:pPr>
        <w:keepNext/>
      </w:pPr>
      <w:r>
        <w:rPr>
          <w:noProof/>
        </w:rPr>
        <w:lastRenderedPageBreak/>
        <w:drawing>
          <wp:inline distT="0" distB="0" distL="0" distR="0" wp14:anchorId="50F18D22" wp14:editId="1D7DE9E2">
            <wp:extent cx="5404513" cy="253819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513" cy="25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5ED" w14:textId="1BF445CA" w:rsidR="00CA57E7" w:rsidRPr="00CA57E7" w:rsidRDefault="00CA57E7" w:rsidP="00CA57E7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3</w:t>
      </w:r>
      <w:r w:rsidR="00E82A45">
        <w:rPr>
          <w:noProof/>
        </w:rPr>
        <w:fldChar w:fldCharType="end"/>
      </w:r>
      <w:r>
        <w:t>: Activities Timeline Mock-up</w:t>
      </w:r>
    </w:p>
    <w:p w14:paraId="07425C5D" w14:textId="67127B24" w:rsidR="00F741E0" w:rsidRDefault="00F741E0" w:rsidP="00F4606A">
      <w:pPr>
        <w:pStyle w:val="Heading2"/>
      </w:pPr>
      <w:bookmarkStart w:id="17" w:name="_Toc62746977"/>
      <w:r>
        <w:t xml:space="preserve">Data </w:t>
      </w:r>
      <w:r w:rsidR="00626BA4">
        <w:t>I</w:t>
      </w:r>
      <w:r>
        <w:t xml:space="preserve">ngestion </w:t>
      </w:r>
      <w:r w:rsidR="00626BA4">
        <w:t>M</w:t>
      </w:r>
      <w:r>
        <w:t>odule</w:t>
      </w:r>
      <w:bookmarkEnd w:id="10"/>
      <w:bookmarkEnd w:id="17"/>
    </w:p>
    <w:p w14:paraId="63A2A5F7" w14:textId="77777777" w:rsidR="00F741E0" w:rsidRDefault="00F741E0" w:rsidP="00F4606A">
      <w:pPr>
        <w:pStyle w:val="Heading3"/>
      </w:pPr>
      <w:bookmarkStart w:id="18" w:name="_Toc58593131"/>
      <w:bookmarkStart w:id="19" w:name="_Toc62746978"/>
      <w:r>
        <w:t>Create Dataset Page</w:t>
      </w:r>
      <w:bookmarkEnd w:id="18"/>
      <w:bookmarkEnd w:id="19"/>
    </w:p>
    <w:p w14:paraId="71C5DF80" w14:textId="77777777" w:rsidR="00F741E0" w:rsidRPr="002F2B79" w:rsidRDefault="00F741E0" w:rsidP="00F741E0">
      <w:r w:rsidRPr="002F2B79">
        <w:t>Create Dataset page will allow users to upload dataset in MLaaS page</w:t>
      </w:r>
      <w:r>
        <w:t>. These datasets can be used for multiple projects</w:t>
      </w:r>
    </w:p>
    <w:p w14:paraId="4F1C2B7C" w14:textId="77777777" w:rsidR="00F741E0" w:rsidRPr="001D2B51" w:rsidRDefault="00F741E0" w:rsidP="00F4606A">
      <w:pPr>
        <w:pStyle w:val="Heading4"/>
      </w:pPr>
      <w:bookmarkStart w:id="20" w:name="_Toc58593132"/>
      <w:r w:rsidRPr="002F2B79">
        <w:t>User Actions</w:t>
      </w:r>
      <w:bookmarkEnd w:id="20"/>
    </w:p>
    <w:p w14:paraId="06BD02CD" w14:textId="77777777" w:rsidR="00F741E0" w:rsidRDefault="00F741E0" w:rsidP="00F4606A">
      <w:pPr>
        <w:pStyle w:val="Heading5"/>
      </w:pPr>
      <w:bookmarkStart w:id="21" w:name="_Toc58593133"/>
      <w:r>
        <w:t>1. Upload Dataset</w:t>
      </w:r>
      <w:bookmarkEnd w:id="21"/>
    </w:p>
    <w:p w14:paraId="1C212248" w14:textId="77777777" w:rsidR="00F741E0" w:rsidRPr="002F2B79" w:rsidRDefault="00F741E0" w:rsidP="00F4606A">
      <w:pPr>
        <w:spacing w:line="240" w:lineRule="auto"/>
      </w:pPr>
      <w:r w:rsidRPr="002F2B79">
        <w:t>To upload a dataset, user need to-</w:t>
      </w:r>
    </w:p>
    <w:p w14:paraId="3E2CD349" w14:textId="63791279" w:rsidR="00F741E0" w:rsidRDefault="00F741E0" w:rsidP="00A228C6">
      <w:pPr>
        <w:pStyle w:val="ListParagraph"/>
        <w:numPr>
          <w:ilvl w:val="0"/>
          <w:numId w:val="2"/>
        </w:numPr>
      </w:pPr>
      <w:r w:rsidRPr="002F2B79">
        <w:t>Enter Dataset name</w:t>
      </w:r>
    </w:p>
    <w:p w14:paraId="36C6A890" w14:textId="0F2724A6" w:rsidR="007453C9" w:rsidRPr="002F2B79" w:rsidRDefault="007453C9" w:rsidP="00A228C6">
      <w:pPr>
        <w:pStyle w:val="ListParagraph"/>
        <w:numPr>
          <w:ilvl w:val="0"/>
          <w:numId w:val="2"/>
        </w:numPr>
      </w:pPr>
      <w:r>
        <w:t>Enter the description of Dataset</w:t>
      </w:r>
    </w:p>
    <w:p w14:paraId="58B27B06" w14:textId="4EFA6827" w:rsidR="00F741E0" w:rsidRDefault="00F741E0" w:rsidP="00A228C6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2F2B79">
        <w:rPr>
          <w:b/>
        </w:rPr>
        <w:t>Choose file</w:t>
      </w:r>
      <w:r w:rsidRPr="002F2B79">
        <w:t xml:space="preserve"> to select the dataset from local system</w:t>
      </w:r>
    </w:p>
    <w:p w14:paraId="52267769" w14:textId="458B48DF" w:rsidR="00F741E0" w:rsidRDefault="00F741E0" w:rsidP="00A228C6">
      <w:pPr>
        <w:pStyle w:val="ListParagraph"/>
        <w:numPr>
          <w:ilvl w:val="0"/>
          <w:numId w:val="2"/>
        </w:numPr>
      </w:pPr>
      <w:r w:rsidRPr="002F2B79">
        <w:t xml:space="preserve">Click </w:t>
      </w:r>
      <w:r w:rsidRPr="00877E71">
        <w:rPr>
          <w:b/>
          <w:bCs/>
        </w:rPr>
        <w:t>Create Dataset</w:t>
      </w:r>
      <w:r w:rsidRPr="002F2B79">
        <w:t xml:space="preserve"> button to upload the dataset</w:t>
      </w:r>
    </w:p>
    <w:p w14:paraId="13FE5317" w14:textId="77777777" w:rsidR="003E7780" w:rsidRDefault="003E7780" w:rsidP="00CF18C9">
      <w:pPr>
        <w:pStyle w:val="Heading5"/>
      </w:pPr>
      <w:r>
        <w:t>2. Dataset Access-</w:t>
      </w:r>
    </w:p>
    <w:p w14:paraId="3E405861" w14:textId="6D2A8A08" w:rsidR="003E7780" w:rsidRPr="003E7780" w:rsidRDefault="003E7780" w:rsidP="003E7780">
      <w:pPr>
        <w:spacing w:before="0" w:after="160" w:line="259" w:lineRule="auto"/>
        <w:contextualSpacing/>
      </w:pPr>
      <w:r>
        <w:t xml:space="preserve">User will get an option to either keep the dataset as </w:t>
      </w:r>
      <w:r w:rsidRPr="00DB108C">
        <w:rPr>
          <w:b/>
          <w:bCs/>
        </w:rPr>
        <w:t>Public</w:t>
      </w:r>
      <w:r>
        <w:t xml:space="preserve"> or </w:t>
      </w:r>
      <w:r w:rsidRPr="00DB108C">
        <w:rPr>
          <w:b/>
          <w:bCs/>
        </w:rPr>
        <w:t>Private</w:t>
      </w:r>
    </w:p>
    <w:p w14:paraId="28BFD601" w14:textId="0302DFEC" w:rsidR="00F741E0" w:rsidRDefault="003E7780" w:rsidP="00F4606A">
      <w:pPr>
        <w:pStyle w:val="Heading5"/>
      </w:pPr>
      <w:bookmarkStart w:id="22" w:name="_Toc58593134"/>
      <w:r>
        <w:t>3</w:t>
      </w:r>
      <w:r w:rsidR="00F741E0">
        <w:t>. Dataset List</w:t>
      </w:r>
      <w:bookmarkEnd w:id="22"/>
    </w:p>
    <w:p w14:paraId="6281BC8D" w14:textId="77777777" w:rsidR="00F741E0" w:rsidRPr="002F2B79" w:rsidRDefault="00F741E0" w:rsidP="00F4606A">
      <w:pPr>
        <w:spacing w:line="240" w:lineRule="auto"/>
      </w:pPr>
      <w:r w:rsidRPr="002F2B79">
        <w:t>Once the dataset is uploaded, following details will be shown in Dataset List-</w:t>
      </w:r>
    </w:p>
    <w:p w14:paraId="262B6569" w14:textId="418A5507" w:rsidR="00F741E0" w:rsidRDefault="00F741E0" w:rsidP="00A228C6">
      <w:pPr>
        <w:pStyle w:val="ListParagraph"/>
        <w:numPr>
          <w:ilvl w:val="0"/>
          <w:numId w:val="2"/>
        </w:numPr>
      </w:pPr>
      <w:r>
        <w:t xml:space="preserve">Name of the </w:t>
      </w:r>
      <w:r w:rsidR="00626BA4">
        <w:t>d</w:t>
      </w:r>
      <w:r>
        <w:t>ataset</w:t>
      </w:r>
    </w:p>
    <w:p w14:paraId="72ECD2EB" w14:textId="27D4B419" w:rsidR="008F1EB5" w:rsidRDefault="008F1EB5" w:rsidP="00A228C6">
      <w:pPr>
        <w:pStyle w:val="ListParagraph"/>
        <w:numPr>
          <w:ilvl w:val="0"/>
          <w:numId w:val="2"/>
        </w:numPr>
      </w:pPr>
      <w:r>
        <w:lastRenderedPageBreak/>
        <w:t>Description of the dataset</w:t>
      </w:r>
    </w:p>
    <w:p w14:paraId="4D978B6B" w14:textId="7F986378" w:rsidR="00626BA4" w:rsidRDefault="00626BA4" w:rsidP="00A228C6">
      <w:pPr>
        <w:pStyle w:val="ListParagraph"/>
        <w:numPr>
          <w:ilvl w:val="0"/>
          <w:numId w:val="2"/>
        </w:numPr>
      </w:pPr>
      <w:r>
        <w:t>No. of rows in the dataset</w:t>
      </w:r>
    </w:p>
    <w:p w14:paraId="69DE2E1B" w14:textId="77777777" w:rsidR="00F741E0" w:rsidRDefault="00F741E0" w:rsidP="00A228C6">
      <w:pPr>
        <w:pStyle w:val="ListParagraph"/>
        <w:numPr>
          <w:ilvl w:val="0"/>
          <w:numId w:val="2"/>
        </w:numPr>
      </w:pPr>
      <w:r>
        <w:t>Size of the dataset</w:t>
      </w:r>
    </w:p>
    <w:p w14:paraId="0B9BAE29" w14:textId="77777777" w:rsidR="00F741E0" w:rsidRDefault="00F741E0" w:rsidP="00A228C6">
      <w:pPr>
        <w:pStyle w:val="ListParagraph"/>
        <w:numPr>
          <w:ilvl w:val="0"/>
          <w:numId w:val="2"/>
        </w:numPr>
      </w:pPr>
      <w:r>
        <w:t>Date and time the dataset was uploaded on</w:t>
      </w:r>
    </w:p>
    <w:p w14:paraId="6E750108" w14:textId="77777777" w:rsidR="00F741E0" w:rsidRDefault="00F741E0" w:rsidP="00A228C6">
      <w:pPr>
        <w:pStyle w:val="ListParagraph"/>
        <w:numPr>
          <w:ilvl w:val="0"/>
          <w:numId w:val="2"/>
        </w:numPr>
      </w:pPr>
      <w:r>
        <w:t>Name of the user who has uploaded the dataset</w:t>
      </w:r>
    </w:p>
    <w:p w14:paraId="19B57B35" w14:textId="77777777" w:rsidR="00F741E0" w:rsidRDefault="00F741E0" w:rsidP="00A228C6">
      <w:pPr>
        <w:pStyle w:val="ListParagraph"/>
        <w:numPr>
          <w:ilvl w:val="0"/>
          <w:numId w:val="2"/>
        </w:numPr>
      </w:pPr>
      <w:r>
        <w:t>User will get an option to remove the Dataset</w:t>
      </w:r>
    </w:p>
    <w:p w14:paraId="624457ED" w14:textId="75D52110" w:rsidR="00F741E0" w:rsidRPr="001D2B51" w:rsidRDefault="00F741E0" w:rsidP="00F4606A">
      <w:pPr>
        <w:pStyle w:val="Heading4"/>
      </w:pPr>
      <w:bookmarkStart w:id="23" w:name="_Toc58593135"/>
      <w:r w:rsidRPr="00C720AB">
        <w:t>Validations</w:t>
      </w:r>
      <w:bookmarkEnd w:id="23"/>
    </w:p>
    <w:p w14:paraId="72EDF75C" w14:textId="77777777" w:rsidR="00F741E0" w:rsidRDefault="00F741E0" w:rsidP="00A228C6">
      <w:pPr>
        <w:pStyle w:val="ListParagraph"/>
      </w:pPr>
      <w:r>
        <w:t>Datasets which are already being used by projects cannot be deleted.</w:t>
      </w:r>
    </w:p>
    <w:p w14:paraId="2E378394" w14:textId="75732EDA" w:rsidR="00F741E0" w:rsidRDefault="00F741E0" w:rsidP="00A228C6">
      <w:pPr>
        <w:pStyle w:val="ListParagraph"/>
      </w:pPr>
      <w:r>
        <w:t>Application should show error message when user tries to delete a dataset being used by project</w:t>
      </w:r>
    </w:p>
    <w:p w14:paraId="5ED9521C" w14:textId="632B6B02" w:rsidR="00BD5346" w:rsidRDefault="00BD5346" w:rsidP="00A228C6">
      <w:pPr>
        <w:pStyle w:val="ListParagraph"/>
      </w:pPr>
      <w:r>
        <w:t>User can only delete the dataset uploaded by him/her</w:t>
      </w:r>
    </w:p>
    <w:p w14:paraId="22BF81AF" w14:textId="77777777" w:rsidR="00F741E0" w:rsidRDefault="00F741E0" w:rsidP="00A228C6">
      <w:pPr>
        <w:pStyle w:val="ListParagraph"/>
      </w:pPr>
      <w:r>
        <w:t>Confirmation window should appear when user deletes a dataset</w:t>
      </w:r>
    </w:p>
    <w:p w14:paraId="27DEE3E7" w14:textId="6620E029" w:rsidR="00F741E0" w:rsidRDefault="00F741E0" w:rsidP="00A228C6">
      <w:pPr>
        <w:pStyle w:val="ListParagraph"/>
      </w:pPr>
      <w:r>
        <w:t>Users are only allowed to upload CSV dataset</w:t>
      </w:r>
    </w:p>
    <w:p w14:paraId="37963D77" w14:textId="77777777" w:rsidR="00CC10A0" w:rsidRDefault="00D941B4" w:rsidP="00A228C6">
      <w:pPr>
        <w:pStyle w:val="ListParagraph"/>
      </w:pPr>
      <w:r w:rsidRPr="00D941B4">
        <w:t>Application should not let user upload the CSV files with junk data</w:t>
      </w:r>
      <w:r w:rsidR="00CC10A0">
        <w:t>.</w:t>
      </w:r>
    </w:p>
    <w:p w14:paraId="42721B93" w14:textId="6A865262" w:rsidR="00D941B4" w:rsidRDefault="00CC10A0" w:rsidP="00CC10A0">
      <w:pPr>
        <w:ind w:left="720"/>
      </w:pPr>
      <w:r>
        <w:t>Junk Data –</w:t>
      </w:r>
    </w:p>
    <w:p w14:paraId="42EA00BF" w14:textId="166B26EB" w:rsidR="00CC10A0" w:rsidRDefault="00CC10A0" w:rsidP="00A228C6">
      <w:pPr>
        <w:pStyle w:val="ListParagraph"/>
      </w:pPr>
      <w:r>
        <w:t>Blank CSV is not allowed</w:t>
      </w:r>
    </w:p>
    <w:p w14:paraId="27C0D565" w14:textId="6774F819" w:rsidR="00CC10A0" w:rsidRPr="00D941B4" w:rsidRDefault="00CC10A0" w:rsidP="00A228C6">
      <w:pPr>
        <w:pStyle w:val="ListParagraph"/>
      </w:pPr>
      <w:r>
        <w:t>CSV with single column is not allowed</w:t>
      </w:r>
    </w:p>
    <w:p w14:paraId="0166E417" w14:textId="35E58D7F" w:rsidR="00D941B4" w:rsidRDefault="00F741E0" w:rsidP="00A228C6">
      <w:pPr>
        <w:pStyle w:val="ListParagraph"/>
      </w:pPr>
      <w:r>
        <w:t>System should not let user create datasets with duplicate name (Same as existing datasets)</w:t>
      </w:r>
    </w:p>
    <w:p w14:paraId="0209CD88" w14:textId="77777777" w:rsidR="00D941B4" w:rsidRDefault="00D941B4" w:rsidP="005C109E">
      <w:pPr>
        <w:ind w:left="720"/>
      </w:pPr>
    </w:p>
    <w:p w14:paraId="665D1B36" w14:textId="64FAB7B7" w:rsidR="00F4606A" w:rsidRDefault="00F741E0" w:rsidP="005C109E">
      <w:pPr>
        <w:ind w:left="720"/>
      </w:pPr>
      <w:r>
        <w:rPr>
          <w:noProof/>
        </w:rPr>
        <w:lastRenderedPageBreak/>
        <w:drawing>
          <wp:inline distT="0" distB="0" distL="0" distR="0" wp14:anchorId="5154623B" wp14:editId="57D738BB">
            <wp:extent cx="5134480" cy="2051290"/>
            <wp:effectExtent l="19050" t="19050" r="952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480" cy="205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4BC9D" w14:textId="678FD102" w:rsidR="00F741E0" w:rsidRDefault="00F4606A" w:rsidP="00F4606A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4</w:t>
      </w:r>
      <w:r w:rsidR="00E82A45">
        <w:rPr>
          <w:noProof/>
        </w:rPr>
        <w:fldChar w:fldCharType="end"/>
      </w:r>
      <w:r>
        <w:t>: Create Dataset Mock-up Screen</w:t>
      </w:r>
    </w:p>
    <w:p w14:paraId="2330CDF2" w14:textId="77777777" w:rsidR="00F741E0" w:rsidRDefault="00F741E0" w:rsidP="00F4606A">
      <w:pPr>
        <w:pStyle w:val="Heading3"/>
      </w:pPr>
      <w:bookmarkStart w:id="24" w:name="_Toc58593137"/>
      <w:bookmarkStart w:id="25" w:name="_Toc62746979"/>
      <w:r>
        <w:t>Create Project Page</w:t>
      </w:r>
      <w:bookmarkEnd w:id="24"/>
      <w:bookmarkEnd w:id="25"/>
    </w:p>
    <w:p w14:paraId="22597EDA" w14:textId="77777777" w:rsidR="00F741E0" w:rsidRPr="00F32141" w:rsidRDefault="00F741E0" w:rsidP="00F741E0">
      <w:r w:rsidRPr="00F32141">
        <w:t xml:space="preserve">This page let users create new projects and </w:t>
      </w:r>
      <w:r>
        <w:t>add</w:t>
      </w:r>
      <w:r w:rsidRPr="00F32141">
        <w:t xml:space="preserve"> dataset</w:t>
      </w:r>
      <w:r>
        <w:t xml:space="preserve"> to the project.</w:t>
      </w:r>
    </w:p>
    <w:p w14:paraId="5E64450A" w14:textId="77777777" w:rsidR="00F741E0" w:rsidRPr="001D2B51" w:rsidRDefault="00F741E0" w:rsidP="00F4606A">
      <w:pPr>
        <w:pStyle w:val="Heading4"/>
      </w:pPr>
      <w:bookmarkStart w:id="26" w:name="_Toc58593138"/>
      <w:r w:rsidRPr="00F32141">
        <w:t>User Actions</w:t>
      </w:r>
      <w:bookmarkEnd w:id="26"/>
    </w:p>
    <w:p w14:paraId="47B9744A" w14:textId="77777777" w:rsidR="00F741E0" w:rsidRDefault="00F741E0" w:rsidP="00F4606A">
      <w:pPr>
        <w:pStyle w:val="Heading5"/>
      </w:pPr>
      <w:bookmarkStart w:id="27" w:name="_Toc58593139"/>
      <w:r>
        <w:t>1. Create Project</w:t>
      </w:r>
      <w:bookmarkEnd w:id="27"/>
    </w:p>
    <w:p w14:paraId="30AF04B0" w14:textId="77777777" w:rsidR="00F741E0" w:rsidRDefault="00F741E0" w:rsidP="00F741E0">
      <w:r>
        <w:t>To create a project, user need to-</w:t>
      </w:r>
    </w:p>
    <w:p w14:paraId="4553AA8E" w14:textId="77777777" w:rsidR="00F741E0" w:rsidRDefault="00F741E0" w:rsidP="00A228C6">
      <w:pPr>
        <w:pStyle w:val="ListParagraph"/>
        <w:numPr>
          <w:ilvl w:val="0"/>
          <w:numId w:val="4"/>
        </w:numPr>
      </w:pPr>
      <w:r>
        <w:t>Enter Project Name</w:t>
      </w:r>
    </w:p>
    <w:p w14:paraId="35C2E287" w14:textId="77777777" w:rsidR="00F741E0" w:rsidRDefault="00F741E0" w:rsidP="00A228C6">
      <w:pPr>
        <w:pStyle w:val="ListParagraph"/>
        <w:numPr>
          <w:ilvl w:val="0"/>
          <w:numId w:val="4"/>
        </w:numPr>
      </w:pPr>
      <w:r>
        <w:t>Provide a brief description of the project</w:t>
      </w:r>
    </w:p>
    <w:p w14:paraId="10791FD3" w14:textId="77777777" w:rsidR="00F741E0" w:rsidRDefault="00F741E0" w:rsidP="00A228C6">
      <w:pPr>
        <w:pStyle w:val="ListParagraph"/>
        <w:numPr>
          <w:ilvl w:val="0"/>
          <w:numId w:val="4"/>
        </w:numPr>
      </w:pPr>
      <w:r>
        <w:t>Add dataset to the project. A dataset can be added by-</w:t>
      </w:r>
    </w:p>
    <w:p w14:paraId="11C69FC5" w14:textId="135F6D8D" w:rsidR="00F741E0" w:rsidRPr="00F32141" w:rsidRDefault="00F741E0" w:rsidP="00A228C6">
      <w:pPr>
        <w:pStyle w:val="ListParagraph"/>
        <w:numPr>
          <w:ilvl w:val="1"/>
          <w:numId w:val="4"/>
        </w:numPr>
      </w:pPr>
      <w:r>
        <w:t xml:space="preserve">Uploading a new dataset by clicking </w:t>
      </w:r>
      <w:r w:rsidRPr="00F32141">
        <w:rPr>
          <w:b/>
          <w:bCs/>
        </w:rPr>
        <w:t>Choose File</w:t>
      </w:r>
      <w:r>
        <w:rPr>
          <w:b/>
          <w:bCs/>
        </w:rPr>
        <w:t xml:space="preserve">, </w:t>
      </w:r>
      <w:r w:rsidR="00877E71" w:rsidRPr="00877E71">
        <w:t>defining the acces</w:t>
      </w:r>
      <w:r w:rsidR="00877E71">
        <w:t>s</w:t>
      </w:r>
      <w:r w:rsidR="00877E71" w:rsidRPr="00877E71">
        <w:t>- Private or Public</w:t>
      </w:r>
      <w:r w:rsidR="00877E71">
        <w:rPr>
          <w:b/>
          <w:bCs/>
        </w:rPr>
        <w:t xml:space="preserve">, </w:t>
      </w:r>
      <w:r w:rsidRPr="00C62621">
        <w:t>and provide the name of dataset</w:t>
      </w:r>
      <w:r w:rsidR="00D941B4">
        <w:t xml:space="preserve"> </w:t>
      </w:r>
    </w:p>
    <w:p w14:paraId="0BEC124D" w14:textId="77777777" w:rsidR="00F741E0" w:rsidRDefault="00F741E0" w:rsidP="00A228C6">
      <w:pPr>
        <w:pStyle w:val="ListParagraph"/>
        <w:numPr>
          <w:ilvl w:val="1"/>
          <w:numId w:val="4"/>
        </w:numPr>
      </w:pPr>
      <w:r>
        <w:t xml:space="preserve">Selecting an existing dataset from the </w:t>
      </w:r>
      <w:r w:rsidRPr="00F32141">
        <w:rPr>
          <w:b/>
          <w:bCs/>
        </w:rPr>
        <w:t>Select Dataset</w:t>
      </w:r>
      <w:r>
        <w:t xml:space="preserve"> dropdown list</w:t>
      </w:r>
    </w:p>
    <w:p w14:paraId="7A86BD41" w14:textId="77777777" w:rsidR="00F741E0" w:rsidRPr="00F32141" w:rsidRDefault="00F741E0" w:rsidP="00A228C6">
      <w:pPr>
        <w:pStyle w:val="ListParagraph"/>
        <w:numPr>
          <w:ilvl w:val="0"/>
          <w:numId w:val="4"/>
        </w:numPr>
      </w:pPr>
      <w:r>
        <w:t xml:space="preserve">Once the dataset is uploaded, click </w:t>
      </w:r>
      <w:r w:rsidRPr="00F32141">
        <w:rPr>
          <w:b/>
          <w:bCs/>
        </w:rPr>
        <w:t>Create Project</w:t>
      </w:r>
    </w:p>
    <w:p w14:paraId="1E176A0A" w14:textId="31B9C135" w:rsidR="00F741E0" w:rsidRPr="001D2B51" w:rsidRDefault="00F741E0" w:rsidP="00F4606A">
      <w:pPr>
        <w:pStyle w:val="Heading4"/>
      </w:pPr>
      <w:bookmarkStart w:id="28" w:name="_Toc58593140"/>
      <w:r w:rsidRPr="00C720AB">
        <w:t>Validations</w:t>
      </w:r>
      <w:bookmarkEnd w:id="28"/>
    </w:p>
    <w:p w14:paraId="034BCC31" w14:textId="5E1DC03B" w:rsidR="00F741E0" w:rsidRDefault="00F741E0" w:rsidP="00A228C6">
      <w:pPr>
        <w:pStyle w:val="ListParagraph"/>
        <w:numPr>
          <w:ilvl w:val="0"/>
          <w:numId w:val="5"/>
        </w:numPr>
      </w:pPr>
      <w:r>
        <w:t xml:space="preserve">Select Dataset Dropdown list should display all the </w:t>
      </w:r>
      <w:r w:rsidR="009A5618">
        <w:t xml:space="preserve">public </w:t>
      </w:r>
      <w:r>
        <w:t xml:space="preserve">dataset listed on the </w:t>
      </w:r>
      <w:r w:rsidRPr="00F32141">
        <w:rPr>
          <w:b/>
          <w:bCs/>
        </w:rPr>
        <w:t xml:space="preserve">Create Dataset </w:t>
      </w:r>
      <w:r>
        <w:t>page</w:t>
      </w:r>
      <w:r w:rsidR="009A5618">
        <w:t xml:space="preserve"> and datasets private to the user</w:t>
      </w:r>
    </w:p>
    <w:p w14:paraId="0DE51D04" w14:textId="77777777" w:rsidR="00F741E0" w:rsidRDefault="00F741E0" w:rsidP="00A228C6">
      <w:pPr>
        <w:pStyle w:val="ListParagraph"/>
        <w:numPr>
          <w:ilvl w:val="0"/>
          <w:numId w:val="5"/>
        </w:numPr>
      </w:pPr>
      <w:r>
        <w:t xml:space="preserve">On clicking </w:t>
      </w:r>
      <w:r w:rsidRPr="00C720AB">
        <w:rPr>
          <w:b/>
          <w:bCs/>
        </w:rPr>
        <w:t>Create Project</w:t>
      </w:r>
      <w:r>
        <w:t xml:space="preserve">, user should be directed to </w:t>
      </w:r>
      <w:hyperlink w:anchor="AllProjectPage" w:history="1">
        <w:r w:rsidRPr="00EB4DA4">
          <w:rPr>
            <w:rStyle w:val="Hyperlink"/>
            <w:b/>
            <w:bCs/>
          </w:rPr>
          <w:t>All Projects</w:t>
        </w:r>
      </w:hyperlink>
      <w:r>
        <w:t xml:space="preserve"> page with the new project added to the list</w:t>
      </w:r>
    </w:p>
    <w:p w14:paraId="2996D230" w14:textId="366486DA" w:rsidR="00F741E0" w:rsidRDefault="00F741E0" w:rsidP="00A228C6">
      <w:pPr>
        <w:pStyle w:val="ListParagraph"/>
        <w:numPr>
          <w:ilvl w:val="0"/>
          <w:numId w:val="5"/>
        </w:numPr>
      </w:pPr>
      <w:r>
        <w:lastRenderedPageBreak/>
        <w:t>System should not let user create projects with duplicate name (Same as existing projects)</w:t>
      </w:r>
    </w:p>
    <w:p w14:paraId="21AF8C39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299CE6A" wp14:editId="1190AC0D">
            <wp:extent cx="5731510" cy="28263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0482" w14:textId="07D679B2" w:rsidR="00F741E0" w:rsidRDefault="00F4606A" w:rsidP="00F4606A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5</w:t>
      </w:r>
      <w:r w:rsidR="00E82A45">
        <w:rPr>
          <w:noProof/>
        </w:rPr>
        <w:fldChar w:fldCharType="end"/>
      </w:r>
      <w:r>
        <w:t>: Create Project Mock-up Screen</w:t>
      </w:r>
    </w:p>
    <w:p w14:paraId="11F4AB8C" w14:textId="77777777" w:rsidR="00F741E0" w:rsidRDefault="00F741E0" w:rsidP="00F741E0"/>
    <w:p w14:paraId="47C7FF4D" w14:textId="77777777" w:rsidR="00F741E0" w:rsidRDefault="00F741E0" w:rsidP="00F4606A">
      <w:pPr>
        <w:pStyle w:val="Heading3"/>
      </w:pPr>
      <w:bookmarkStart w:id="29" w:name="_Toc58593142"/>
      <w:bookmarkStart w:id="30" w:name="AllProjectPage"/>
      <w:bookmarkStart w:id="31" w:name="_Toc62746980"/>
      <w:r>
        <w:t>All Projects Page</w:t>
      </w:r>
      <w:bookmarkEnd w:id="29"/>
      <w:bookmarkEnd w:id="31"/>
    </w:p>
    <w:bookmarkEnd w:id="30"/>
    <w:p w14:paraId="5E9A011E" w14:textId="77777777" w:rsidR="00F741E0" w:rsidRDefault="00F741E0" w:rsidP="00F4606A">
      <w:pPr>
        <w:spacing w:line="240" w:lineRule="auto"/>
      </w:pPr>
      <w:r>
        <w:t>This page shows all the existing projects in the system and its status. Following details are shown in this page-</w:t>
      </w:r>
    </w:p>
    <w:p w14:paraId="5529B510" w14:textId="77777777" w:rsidR="00F741E0" w:rsidRDefault="00F741E0" w:rsidP="00A228C6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Project Name</w:t>
      </w:r>
      <w:r>
        <w:t xml:space="preserve"> – Name of the Project</w:t>
      </w:r>
    </w:p>
    <w:p w14:paraId="3C14067F" w14:textId="4978391E" w:rsidR="00F741E0" w:rsidRDefault="00F741E0" w:rsidP="00A228C6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Dataset</w:t>
      </w:r>
      <w:r>
        <w:t xml:space="preserve"> - Shows the </w:t>
      </w:r>
      <w:r w:rsidR="008F1EB5">
        <w:t>name</w:t>
      </w:r>
      <w:r>
        <w:t xml:space="preserve"> of Dataset</w:t>
      </w:r>
      <w:r w:rsidR="00F4606A">
        <w:t>-</w:t>
      </w:r>
    </w:p>
    <w:p w14:paraId="01F926AF" w14:textId="77777777" w:rsidR="00F741E0" w:rsidRDefault="00F741E0" w:rsidP="00A228C6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Model</w:t>
      </w:r>
      <w:r>
        <w:t>- Shows the training status of the model</w:t>
      </w:r>
    </w:p>
    <w:p w14:paraId="4E4DA6D2" w14:textId="77777777" w:rsidR="00F741E0" w:rsidRDefault="00F741E0" w:rsidP="00A228C6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a successfully trained model</w:t>
      </w:r>
    </w:p>
    <w:p w14:paraId="14059651" w14:textId="77777777" w:rsidR="00F741E0" w:rsidRDefault="00F741E0" w:rsidP="00A228C6">
      <w:pPr>
        <w:pStyle w:val="ListParagraph"/>
        <w:numPr>
          <w:ilvl w:val="1"/>
          <w:numId w:val="6"/>
        </w:numPr>
      </w:pPr>
      <w:r w:rsidRPr="00F4606A">
        <w:rPr>
          <w:b/>
          <w:bCs/>
          <w:color w:val="FFC000"/>
        </w:rPr>
        <w:t>Yellow</w:t>
      </w:r>
      <w:r w:rsidRPr="00F4606A">
        <w:rPr>
          <w:color w:val="FFC000"/>
        </w:rPr>
        <w:t xml:space="preserve"> </w:t>
      </w:r>
      <w:r>
        <w:t>denotes training in progress</w:t>
      </w:r>
    </w:p>
    <w:p w14:paraId="35646B9B" w14:textId="77777777" w:rsidR="00F741E0" w:rsidRDefault="00F741E0" w:rsidP="00A228C6">
      <w:pPr>
        <w:pStyle w:val="ListParagraph"/>
        <w:numPr>
          <w:ilvl w:val="1"/>
          <w:numId w:val="6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"Training Failed" status for a model.</w:t>
      </w:r>
    </w:p>
    <w:p w14:paraId="6880EC67" w14:textId="77777777" w:rsidR="00F741E0" w:rsidRDefault="00F741E0" w:rsidP="00A228C6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Deploymen</w:t>
      </w:r>
      <w:r>
        <w:rPr>
          <w:b/>
          <w:bCs/>
        </w:rPr>
        <w:t xml:space="preserve">t </w:t>
      </w:r>
      <w:r w:rsidRPr="00E22D85">
        <w:t>– Shows the</w:t>
      </w:r>
      <w:r>
        <w:rPr>
          <w:b/>
          <w:bCs/>
        </w:rPr>
        <w:t xml:space="preserve"> </w:t>
      </w:r>
      <w:r w:rsidRPr="00E22D85">
        <w:t>deployment status of the project</w:t>
      </w:r>
      <w:r>
        <w:t>-</w:t>
      </w:r>
    </w:p>
    <w:p w14:paraId="34FA161E" w14:textId="0FFE656A" w:rsidR="00F741E0" w:rsidRPr="00E22D85" w:rsidRDefault="00F741E0" w:rsidP="00A228C6">
      <w:pPr>
        <w:pStyle w:val="ListParagraph"/>
        <w:numPr>
          <w:ilvl w:val="1"/>
          <w:numId w:val="6"/>
        </w:numPr>
      </w:pPr>
      <w:r w:rsidRPr="00E22D85">
        <w:t>"Active" deployment</w:t>
      </w:r>
    </w:p>
    <w:p w14:paraId="792F498C" w14:textId="6DE13921" w:rsidR="00F741E0" w:rsidRDefault="00F741E0" w:rsidP="00A228C6">
      <w:pPr>
        <w:pStyle w:val="ListParagraph"/>
        <w:numPr>
          <w:ilvl w:val="1"/>
          <w:numId w:val="6"/>
        </w:numPr>
      </w:pPr>
      <w:r w:rsidRPr="00E22D85">
        <w:t xml:space="preserve">"Suspended" deployment </w:t>
      </w:r>
    </w:p>
    <w:p w14:paraId="26257918" w14:textId="77777777" w:rsidR="00F741E0" w:rsidRDefault="00F741E0" w:rsidP="00A228C6">
      <w:pPr>
        <w:pStyle w:val="ListParagraph"/>
        <w:numPr>
          <w:ilvl w:val="0"/>
          <w:numId w:val="6"/>
        </w:numPr>
      </w:pPr>
      <w:r w:rsidRPr="00E22D85">
        <w:rPr>
          <w:b/>
          <w:bCs/>
        </w:rPr>
        <w:t>Created</w:t>
      </w:r>
      <w:r>
        <w:rPr>
          <w:b/>
          <w:bCs/>
        </w:rPr>
        <w:t xml:space="preserve"> </w:t>
      </w:r>
      <w:r w:rsidRPr="00E22D85">
        <w:t xml:space="preserve">– </w:t>
      </w:r>
      <w:r>
        <w:t>Project creation Date and Time</w:t>
      </w:r>
    </w:p>
    <w:p w14:paraId="06A363AA" w14:textId="77777777" w:rsidR="00F741E0" w:rsidRPr="00E22D85" w:rsidRDefault="00F741E0" w:rsidP="00A228C6">
      <w:pPr>
        <w:pStyle w:val="ListParagraph"/>
        <w:numPr>
          <w:ilvl w:val="0"/>
          <w:numId w:val="6"/>
        </w:numPr>
      </w:pPr>
      <w:r>
        <w:rPr>
          <w:b/>
          <w:bCs/>
        </w:rPr>
        <w:lastRenderedPageBreak/>
        <w:t xml:space="preserve">Actions </w:t>
      </w:r>
      <w:r>
        <w:t>– Provide option to see Dataset details and delete the project</w:t>
      </w:r>
    </w:p>
    <w:p w14:paraId="45333159" w14:textId="2065AD58" w:rsidR="00F741E0" w:rsidRPr="001D2B51" w:rsidRDefault="00F741E0" w:rsidP="00F4606A">
      <w:pPr>
        <w:pStyle w:val="Heading4"/>
      </w:pPr>
      <w:bookmarkStart w:id="32" w:name="_Toc58593143"/>
      <w:r w:rsidRPr="00E22D85">
        <w:t>User Actions</w:t>
      </w:r>
      <w:bookmarkEnd w:id="32"/>
    </w:p>
    <w:p w14:paraId="57F8ECD6" w14:textId="77777777" w:rsidR="00F741E0" w:rsidRDefault="00F741E0" w:rsidP="00F4606A">
      <w:pPr>
        <w:pStyle w:val="Heading5"/>
        <w:spacing w:line="240" w:lineRule="auto"/>
      </w:pPr>
      <w:bookmarkStart w:id="33" w:name="_Toc58593144"/>
      <w:r>
        <w:t xml:space="preserve">1. See </w:t>
      </w:r>
      <w:r w:rsidRPr="00F4606A">
        <w:t>Data</w:t>
      </w:r>
      <w:r>
        <w:t xml:space="preserve"> Details</w:t>
      </w:r>
      <w:bookmarkEnd w:id="33"/>
    </w:p>
    <w:p w14:paraId="03A2AEDA" w14:textId="77777777" w:rsidR="00F741E0" w:rsidRDefault="00F741E0" w:rsidP="00877E71">
      <w:r>
        <w:t xml:space="preserve">User can see the details of the dataset uploaded for the project by clicking </w:t>
      </w:r>
      <w:r w:rsidRPr="00E22D85">
        <w:rPr>
          <w:b/>
          <w:bCs/>
        </w:rPr>
        <w:t>See Detail</w:t>
      </w:r>
      <w:r>
        <w:t xml:space="preserve"> icon under Actions Tab. </w:t>
      </w:r>
    </w:p>
    <w:p w14:paraId="131AA442" w14:textId="77777777" w:rsidR="00F741E0" w:rsidRDefault="00F741E0" w:rsidP="00877E71">
      <w:r>
        <w:t xml:space="preserve">Clicking this icon will direct the users to </w:t>
      </w:r>
      <w:hyperlink w:anchor="DataDetailPage" w:history="1">
        <w:r w:rsidRPr="00BF1C38">
          <w:rPr>
            <w:rStyle w:val="Hyperlink"/>
            <w:b/>
            <w:bCs/>
          </w:rPr>
          <w:t>Data Detail</w:t>
        </w:r>
      </w:hyperlink>
      <w:r>
        <w:t xml:space="preserve"> page.</w:t>
      </w:r>
    </w:p>
    <w:p w14:paraId="001C4143" w14:textId="77777777" w:rsidR="00F741E0" w:rsidRDefault="00F741E0" w:rsidP="00F4606A">
      <w:pPr>
        <w:pStyle w:val="Heading5"/>
        <w:spacing w:line="240" w:lineRule="auto"/>
      </w:pPr>
      <w:bookmarkStart w:id="34" w:name="_Toc58593145"/>
      <w:r>
        <w:t>2. Delete Project</w:t>
      </w:r>
      <w:bookmarkEnd w:id="34"/>
    </w:p>
    <w:p w14:paraId="57004D2D" w14:textId="77777777" w:rsidR="00F741E0" w:rsidRDefault="00F741E0" w:rsidP="00F4606A">
      <w:pPr>
        <w:spacing w:line="240" w:lineRule="auto"/>
      </w:pPr>
      <w:r>
        <w:t xml:space="preserve">To delete a project, user need to click the </w:t>
      </w:r>
      <w:r w:rsidRPr="00E22D85">
        <w:rPr>
          <w:b/>
          <w:bCs/>
        </w:rPr>
        <w:t>Delete</w:t>
      </w:r>
      <w:r>
        <w:t xml:space="preserve"> icon provided under the Actions tab</w:t>
      </w:r>
    </w:p>
    <w:p w14:paraId="419DAD23" w14:textId="77777777" w:rsidR="00F741E0" w:rsidRPr="001D2B51" w:rsidRDefault="00F741E0" w:rsidP="00F4606A">
      <w:pPr>
        <w:pStyle w:val="Heading4"/>
      </w:pPr>
      <w:bookmarkStart w:id="35" w:name="_Toc58593146"/>
      <w:r w:rsidRPr="00E22D85">
        <w:t>Validation</w:t>
      </w:r>
      <w:r>
        <w:t>s</w:t>
      </w:r>
      <w:bookmarkEnd w:id="35"/>
    </w:p>
    <w:p w14:paraId="5907EE41" w14:textId="77777777" w:rsidR="00F741E0" w:rsidRDefault="00F741E0" w:rsidP="00A228C6">
      <w:pPr>
        <w:pStyle w:val="ListParagraph"/>
        <w:numPr>
          <w:ilvl w:val="0"/>
          <w:numId w:val="7"/>
        </w:numPr>
      </w:pPr>
      <w:r>
        <w:t>Confirmation window should appear when user deletes a project</w:t>
      </w:r>
    </w:p>
    <w:p w14:paraId="204C2BF3" w14:textId="77777777" w:rsidR="00F741E0" w:rsidRDefault="00F741E0" w:rsidP="00A228C6">
      <w:pPr>
        <w:pStyle w:val="ListParagraph"/>
        <w:numPr>
          <w:ilvl w:val="0"/>
          <w:numId w:val="7"/>
        </w:numPr>
      </w:pPr>
      <w:r>
        <w:t xml:space="preserve">User cannot delete a project if </w:t>
      </w:r>
      <w:proofErr w:type="gramStart"/>
      <w:r>
        <w:t>it’s</w:t>
      </w:r>
      <w:proofErr w:type="gramEnd"/>
      <w:r>
        <w:t xml:space="preserve"> deployment is going on. In such scenario, if user tries to delete a project, system should provide an error message.</w:t>
      </w:r>
    </w:p>
    <w:p w14:paraId="253ED82E" w14:textId="08D359A2" w:rsidR="00F741E0" w:rsidRDefault="00F741E0" w:rsidP="00A228C6">
      <w:pPr>
        <w:pStyle w:val="ListParagraph"/>
        <w:numPr>
          <w:ilvl w:val="0"/>
          <w:numId w:val="7"/>
        </w:numPr>
      </w:pPr>
      <w:r>
        <w:t>User cannot delete a project if the model training is in progress. System should display error message in such scenario</w:t>
      </w:r>
    </w:p>
    <w:p w14:paraId="0158A0C3" w14:textId="2F94E247" w:rsidR="009E2322" w:rsidRPr="009E2322" w:rsidRDefault="009E2322" w:rsidP="00A228C6">
      <w:pPr>
        <w:pStyle w:val="ListParagraph"/>
        <w:numPr>
          <w:ilvl w:val="0"/>
          <w:numId w:val="7"/>
        </w:numPr>
      </w:pPr>
      <w:r w:rsidRPr="009E2322">
        <w:t xml:space="preserve">When </w:t>
      </w:r>
      <w:r w:rsidR="009A5618">
        <w:t xml:space="preserve">user </w:t>
      </w:r>
      <w:r w:rsidRPr="009E2322">
        <w:t>delete</w:t>
      </w:r>
      <w:r w:rsidR="009A5618">
        <w:t>s</w:t>
      </w:r>
      <w:r w:rsidRPr="009E2322">
        <w:t xml:space="preserve"> a project, </w:t>
      </w:r>
      <w:r w:rsidR="009A5618">
        <w:t>its dataset will not get deleted</w:t>
      </w:r>
    </w:p>
    <w:p w14:paraId="57EAC931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62525CB" wp14:editId="549AB3B1">
            <wp:extent cx="5731510" cy="2016784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749"/>
                    <a:stretch/>
                  </pic:blipFill>
                  <pic:spPr bwMode="auto">
                    <a:xfrm>
                      <a:off x="0" y="0"/>
                      <a:ext cx="5731510" cy="20167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A165" w14:textId="6D7EB6AF" w:rsidR="00F741E0" w:rsidRDefault="00F4606A" w:rsidP="00F4606A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6</w:t>
      </w:r>
      <w:r w:rsidR="00E82A45">
        <w:rPr>
          <w:noProof/>
        </w:rPr>
        <w:fldChar w:fldCharType="end"/>
      </w:r>
      <w:r>
        <w:t>: All Projects Mock-up Screen</w:t>
      </w:r>
    </w:p>
    <w:p w14:paraId="2C94ADC9" w14:textId="2F6FE344" w:rsidR="00D00F83" w:rsidRDefault="005C109E" w:rsidP="005C109E">
      <w:pPr>
        <w:pStyle w:val="Heading2"/>
      </w:pPr>
      <w:bookmarkStart w:id="36" w:name="_Toc62746981"/>
      <w:bookmarkEnd w:id="0"/>
      <w:bookmarkEnd w:id="1"/>
      <w:bookmarkEnd w:id="2"/>
      <w:bookmarkEnd w:id="3"/>
      <w:bookmarkEnd w:id="4"/>
      <w:r>
        <w:lastRenderedPageBreak/>
        <w:t>Data clean-up and Visualization Module</w:t>
      </w:r>
      <w:bookmarkEnd w:id="36"/>
    </w:p>
    <w:p w14:paraId="726E6D29" w14:textId="6B5BC660" w:rsidR="00B73E03" w:rsidRPr="00B73E03" w:rsidRDefault="00B73E03" w:rsidP="00B73E03">
      <w:r w:rsidRPr="00B73E03">
        <w:t>This Module is comprised of the processes of fixing/removing incorrect, corrupted,  duplicate, or incomplete data within a dataset and provide the graphical representation of information</w:t>
      </w:r>
      <w:r w:rsidR="00953EDA">
        <w:t>.</w:t>
      </w:r>
    </w:p>
    <w:p w14:paraId="3FEC1974" w14:textId="77777777" w:rsidR="00B90949" w:rsidRDefault="00B90949" w:rsidP="00B90949">
      <w:pPr>
        <w:pStyle w:val="Heading3"/>
      </w:pPr>
      <w:bookmarkStart w:id="37" w:name="_Toc58593148"/>
      <w:bookmarkStart w:id="38" w:name="_Toc62746982"/>
      <w:r>
        <w:t>Data Detail Page</w:t>
      </w:r>
      <w:bookmarkEnd w:id="37"/>
      <w:bookmarkEnd w:id="38"/>
    </w:p>
    <w:p w14:paraId="5F994EE1" w14:textId="77777777" w:rsidR="00B90949" w:rsidRDefault="00B90949" w:rsidP="00B90949">
      <w:r w:rsidRPr="00C92D26">
        <w:t xml:space="preserve">This page shows the raw data </w:t>
      </w:r>
      <w:r>
        <w:t>of the dataset uploaded for the project</w:t>
      </w:r>
    </w:p>
    <w:p w14:paraId="1774027B" w14:textId="77777777" w:rsidR="00B90949" w:rsidRDefault="00B90949" w:rsidP="00B90949">
      <w:r>
        <w:t>User can navigate through the rows using page navigation and columns using scroll bar.</w:t>
      </w:r>
    </w:p>
    <w:p w14:paraId="588FDC02" w14:textId="77777777" w:rsidR="00B90949" w:rsidRDefault="00B90949" w:rsidP="00B90949">
      <w:pPr>
        <w:keepNext/>
      </w:pPr>
      <w:r>
        <w:rPr>
          <w:noProof/>
        </w:rPr>
        <w:drawing>
          <wp:inline distT="0" distB="0" distL="0" distR="0" wp14:anchorId="475CDA49" wp14:editId="502EEFFF">
            <wp:extent cx="5731510" cy="2870835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822D4" w14:textId="3F9145F9" w:rsidR="00B90949" w:rsidRPr="00C92D26" w:rsidRDefault="00B90949" w:rsidP="00B90949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7</w:t>
      </w:r>
      <w:r w:rsidR="00E82A45">
        <w:rPr>
          <w:noProof/>
        </w:rPr>
        <w:fldChar w:fldCharType="end"/>
      </w:r>
      <w:r>
        <w:t>: Data Detail Page Mock-up Screen</w:t>
      </w:r>
    </w:p>
    <w:p w14:paraId="067DF4A6" w14:textId="47250F9C" w:rsidR="005C109E" w:rsidRDefault="005C109E" w:rsidP="005C109E">
      <w:pPr>
        <w:pStyle w:val="Heading3"/>
      </w:pPr>
      <w:bookmarkStart w:id="39" w:name="_Toc62746983"/>
      <w:r>
        <w:t>Schema Mapping Page</w:t>
      </w:r>
      <w:bookmarkEnd w:id="39"/>
    </w:p>
    <w:p w14:paraId="48DB2B2C" w14:textId="3AECA332" w:rsidR="005C109E" w:rsidRDefault="005C109E" w:rsidP="005C109E">
      <w:pPr>
        <w:pStyle w:val="Heading4"/>
      </w:pPr>
      <w:r>
        <w:t>User Actions</w:t>
      </w:r>
    </w:p>
    <w:p w14:paraId="233D8D0F" w14:textId="576831AB" w:rsidR="005C109E" w:rsidRDefault="005C109E" w:rsidP="005C109E">
      <w:pPr>
        <w:pStyle w:val="Heading5"/>
      </w:pPr>
      <w:r>
        <w:t xml:space="preserve">1. </w:t>
      </w:r>
      <w:hyperlink w:anchor="_2._Datatype_Determination" w:history="1">
        <w:r w:rsidRPr="00C842C8">
          <w:rPr>
            <w:rStyle w:val="Hyperlink"/>
            <w:sz w:val="22"/>
          </w:rPr>
          <w:t>Datatype</w:t>
        </w:r>
      </w:hyperlink>
    </w:p>
    <w:p w14:paraId="099E044A" w14:textId="77777777" w:rsidR="0082503C" w:rsidRDefault="0082503C" w:rsidP="005C109E">
      <w:r>
        <w:t>Schema Mapping page shows the datatype of each column. Datatype can be-</w:t>
      </w:r>
    </w:p>
    <w:p w14:paraId="2B55F164" w14:textId="428DBE4F" w:rsidR="0082503C" w:rsidRDefault="0082503C" w:rsidP="00A228C6">
      <w:pPr>
        <w:pStyle w:val="ListParagraph"/>
      </w:pPr>
      <w:r>
        <w:t>Categorical</w:t>
      </w:r>
    </w:p>
    <w:p w14:paraId="52CAC646" w14:textId="6405B9D9" w:rsidR="0082503C" w:rsidRDefault="0082503C" w:rsidP="00A228C6">
      <w:pPr>
        <w:pStyle w:val="ListParagraph"/>
      </w:pPr>
      <w:r>
        <w:t>Categorical List</w:t>
      </w:r>
    </w:p>
    <w:p w14:paraId="1E52B92A" w14:textId="30D4B878" w:rsidR="0082503C" w:rsidRDefault="0082503C" w:rsidP="00A228C6">
      <w:pPr>
        <w:pStyle w:val="ListParagraph"/>
      </w:pPr>
      <w:r>
        <w:t>Numerical</w:t>
      </w:r>
    </w:p>
    <w:p w14:paraId="6BB5A603" w14:textId="142338FA" w:rsidR="0082503C" w:rsidRDefault="0082503C" w:rsidP="00A228C6">
      <w:pPr>
        <w:pStyle w:val="ListParagraph"/>
      </w:pPr>
      <w:r>
        <w:lastRenderedPageBreak/>
        <w:t>Text</w:t>
      </w:r>
    </w:p>
    <w:p w14:paraId="264D83F2" w14:textId="3A7BA63F" w:rsidR="0082503C" w:rsidRDefault="0082503C" w:rsidP="00A228C6">
      <w:pPr>
        <w:pStyle w:val="ListParagraph"/>
      </w:pPr>
      <w:r>
        <w:t>Timestamp</w:t>
      </w:r>
    </w:p>
    <w:p w14:paraId="002538E3" w14:textId="573D6BDF" w:rsidR="005C109E" w:rsidRDefault="005C109E" w:rsidP="00284096">
      <w:pPr>
        <w:pStyle w:val="Heading5"/>
      </w:pPr>
      <w:r>
        <w:t>2. Select column attribute</w:t>
      </w:r>
    </w:p>
    <w:p w14:paraId="58D82772" w14:textId="77777777" w:rsidR="005C109E" w:rsidRDefault="005C109E" w:rsidP="005C109E">
      <w:r>
        <w:t xml:space="preserve">User can select attributes for each column. </w:t>
      </w:r>
    </w:p>
    <w:p w14:paraId="7890CB6B" w14:textId="4F52F0E9" w:rsidR="005C109E" w:rsidRDefault="005C109E" w:rsidP="00A228C6">
      <w:pPr>
        <w:pStyle w:val="ListParagraph"/>
      </w:pPr>
      <w:r w:rsidRPr="0059787B">
        <w:rPr>
          <w:b/>
          <w:bCs/>
        </w:rPr>
        <w:t>Target Column</w:t>
      </w:r>
      <w:r>
        <w:t xml:space="preserve"> -user can select a column as Target column</w:t>
      </w:r>
      <w:r w:rsidR="00997125">
        <w:t xml:space="preserve"> on which the prediction is to be done</w:t>
      </w:r>
    </w:p>
    <w:p w14:paraId="2131D3EB" w14:textId="73F46622" w:rsidR="005C109E" w:rsidRDefault="005C109E" w:rsidP="00A228C6">
      <w:pPr>
        <w:pStyle w:val="ListParagraph"/>
      </w:pPr>
      <w:r w:rsidRPr="0059787B">
        <w:rPr>
          <w:b/>
          <w:bCs/>
        </w:rPr>
        <w:t>Ignore</w:t>
      </w:r>
      <w:r>
        <w:t xml:space="preserve">- </w:t>
      </w:r>
      <w:r w:rsidR="00997125">
        <w:t>User can</w:t>
      </w:r>
      <w:r>
        <w:t xml:space="preserve"> select Ignore for the column</w:t>
      </w:r>
      <w:r w:rsidR="00997125">
        <w:t>s</w:t>
      </w:r>
      <w:r>
        <w:t xml:space="preserve"> to be not considered for the experiment</w:t>
      </w:r>
    </w:p>
    <w:p w14:paraId="01FF2AC1" w14:textId="6447279D" w:rsidR="00997125" w:rsidRDefault="00997125" w:rsidP="00284096">
      <w:pPr>
        <w:pStyle w:val="Heading5"/>
      </w:pPr>
      <w:r>
        <w:t xml:space="preserve">3. Change </w:t>
      </w:r>
      <w:r w:rsidR="0059787B">
        <w:t>c</w:t>
      </w:r>
      <w:r>
        <w:t>olumn</w:t>
      </w:r>
      <w:r w:rsidR="0059787B">
        <w:t xml:space="preserve"> Name</w:t>
      </w:r>
    </w:p>
    <w:p w14:paraId="07C6F926" w14:textId="18C79325" w:rsidR="00997125" w:rsidRDefault="00997125" w:rsidP="00997125">
      <w:r>
        <w:t>User can choose to update the name of the column from this page</w:t>
      </w:r>
      <w:r w:rsidR="0059787B">
        <w:t>.</w:t>
      </w:r>
    </w:p>
    <w:p w14:paraId="2B0A36DC" w14:textId="488E9F35" w:rsidR="002B7AB5" w:rsidRDefault="002B7AB5" w:rsidP="007453C9">
      <w:pPr>
        <w:pStyle w:val="Heading5"/>
      </w:pPr>
      <w:r>
        <w:t xml:space="preserve">4. </w:t>
      </w:r>
      <w:bookmarkStart w:id="40" w:name="SaveFunctionality"/>
      <w:bookmarkEnd w:id="40"/>
      <w:r>
        <w:t xml:space="preserve">Save/Save </w:t>
      </w:r>
      <w:r w:rsidR="007453C9">
        <w:t>A</w:t>
      </w:r>
      <w:r>
        <w:t>s the dataset</w:t>
      </w:r>
    </w:p>
    <w:p w14:paraId="232F8FB3" w14:textId="5F7DF435" w:rsidR="002B7AB5" w:rsidRDefault="002B7AB5" w:rsidP="00A228C6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Save</w:t>
      </w:r>
      <w:r>
        <w:t xml:space="preserve"> - User can click Save to save the changes and proceed with Dataset</w:t>
      </w:r>
      <w:r w:rsidR="005F5F35">
        <w:t xml:space="preserve"> clean-up</w:t>
      </w:r>
    </w:p>
    <w:p w14:paraId="69CA40E0" w14:textId="7E0E8EA2" w:rsidR="002B7AB5" w:rsidRDefault="002B7AB5" w:rsidP="00A228C6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Save As</w:t>
      </w:r>
      <w:r>
        <w:t xml:space="preserve"> – On clicking </w:t>
      </w:r>
      <w:r w:rsidRPr="002B7AB5">
        <w:rPr>
          <w:b/>
          <w:bCs/>
        </w:rPr>
        <w:t xml:space="preserve">Save As, </w:t>
      </w:r>
      <w:r>
        <w:t>a new dataset (with the changes applied) will get saved. This dataset will be available for selection in the Create Dataset page</w:t>
      </w:r>
    </w:p>
    <w:p w14:paraId="57F13EC8" w14:textId="7F5421FD" w:rsidR="007453C9" w:rsidRDefault="002B7AB5" w:rsidP="00A228C6">
      <w:pPr>
        <w:pStyle w:val="ListParagraph"/>
        <w:numPr>
          <w:ilvl w:val="0"/>
          <w:numId w:val="9"/>
        </w:numPr>
      </w:pPr>
      <w:r w:rsidRPr="002B7AB5">
        <w:rPr>
          <w:b/>
          <w:bCs/>
        </w:rPr>
        <w:t>Public/Private</w:t>
      </w:r>
      <w:r>
        <w:t xml:space="preserve"> – After clicking Save As, user can choose to keep the dataset public or Private.</w:t>
      </w:r>
    </w:p>
    <w:p w14:paraId="59A8D774" w14:textId="09FE4E1B" w:rsidR="007453C9" w:rsidRDefault="007453C9" w:rsidP="00A228C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Dataset Name and Description </w:t>
      </w:r>
      <w:r>
        <w:t>– Whi</w:t>
      </w:r>
      <w:r w:rsidR="005F5F35">
        <w:t>le</w:t>
      </w:r>
      <w:r>
        <w:t xml:space="preserve"> sav</w:t>
      </w:r>
      <w:r w:rsidR="005F5F35">
        <w:t>ing</w:t>
      </w:r>
      <w:r>
        <w:t xml:space="preserve"> the changes as a new dataset, it is mandatory to provide the name and description of the dataset</w:t>
      </w:r>
      <w:r w:rsidR="00DA350C">
        <w:t>.</w:t>
      </w:r>
    </w:p>
    <w:p w14:paraId="0646AD72" w14:textId="461DF1B2" w:rsidR="007C2BD8" w:rsidRPr="007C2BD8" w:rsidRDefault="007C2BD8" w:rsidP="007C2BD8">
      <w:pPr>
        <w:ind w:left="360"/>
        <w:rPr>
          <w:b/>
          <w:bCs/>
        </w:rPr>
      </w:pPr>
      <w:r w:rsidRPr="007C2BD8">
        <w:rPr>
          <w:b/>
          <w:bCs/>
        </w:rPr>
        <w:t xml:space="preserve">Example - </w:t>
      </w:r>
    </w:p>
    <w:p w14:paraId="5DC625A6" w14:textId="77777777" w:rsidR="007C2BD8" w:rsidRDefault="007C2BD8" w:rsidP="00A228C6">
      <w:pPr>
        <w:pStyle w:val="ListParagraph"/>
        <w:numPr>
          <w:ilvl w:val="0"/>
          <w:numId w:val="9"/>
        </w:numPr>
      </w:pPr>
      <w:r w:rsidRPr="007C2BD8">
        <w:t xml:space="preserve">Save – </w:t>
      </w:r>
    </w:p>
    <w:p w14:paraId="7CBDCB3A" w14:textId="77777777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User has used dataset ID 1 for Project 1</w:t>
      </w:r>
    </w:p>
    <w:p w14:paraId="4E30F5E3" w14:textId="77777777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Applied some transformations (changed the column name) and clicked Save</w:t>
      </w:r>
    </w:p>
    <w:p w14:paraId="781BBC59" w14:textId="11090AD6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 xml:space="preserve">Column name will get updated in table as a new dataset ID 1.1. </w:t>
      </w:r>
      <w:r w:rsidR="00524BAE">
        <w:t xml:space="preserve">This dataset will get associated with Project 1 </w:t>
      </w:r>
    </w:p>
    <w:p w14:paraId="198A679A" w14:textId="22F173CF" w:rsidR="007C2BD8" w:rsidRDefault="007C2BD8" w:rsidP="00A228C6">
      <w:pPr>
        <w:pStyle w:val="ListParagraph"/>
        <w:numPr>
          <w:ilvl w:val="0"/>
          <w:numId w:val="9"/>
        </w:numPr>
      </w:pPr>
      <w:r w:rsidRPr="007C2BD8">
        <w:t>Save As</w:t>
      </w:r>
      <w:r w:rsidR="00524BAE">
        <w:t>-</w:t>
      </w:r>
    </w:p>
    <w:p w14:paraId="2E534938" w14:textId="7AC4A1C1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lastRenderedPageBreak/>
        <w:t xml:space="preserve">User has used dataset </w:t>
      </w:r>
      <w:r w:rsidR="00524BAE">
        <w:t>ID</w:t>
      </w:r>
      <w:r>
        <w:t xml:space="preserve"> 1 for project 1</w:t>
      </w:r>
    </w:p>
    <w:p w14:paraId="42AF7127" w14:textId="77777777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Applied some transformation (changed the column name) and clicked Save as</w:t>
      </w:r>
    </w:p>
    <w:p w14:paraId="41926BCF" w14:textId="77777777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Dataset Id 2 will be created in the dataset master. This will have changed column name.</w:t>
      </w:r>
    </w:p>
    <w:p w14:paraId="73B930D5" w14:textId="77777777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Dataset ID 2 will get associated with Project 1</w:t>
      </w:r>
    </w:p>
    <w:p w14:paraId="57B3BC5B" w14:textId="459EAF55" w:rsidR="007C2BD8" w:rsidRPr="007C2BD8" w:rsidRDefault="007C2BD8" w:rsidP="00A228C6">
      <w:pPr>
        <w:pStyle w:val="ListParagraph"/>
        <w:numPr>
          <w:ilvl w:val="1"/>
          <w:numId w:val="9"/>
        </w:numPr>
        <w:rPr>
          <w:b/>
          <w:bCs/>
        </w:rPr>
      </w:pPr>
      <w:r>
        <w:t>Dataset Id 1 will also be shown in dataset master where column name is NOT changed</w:t>
      </w:r>
    </w:p>
    <w:p w14:paraId="57269AF2" w14:textId="39D3E766" w:rsidR="007C2BD8" w:rsidRDefault="00A228C6" w:rsidP="007C2BD8">
      <w:pPr>
        <w:ind w:left="720"/>
      </w:pPr>
      <w:r>
        <w:rPr>
          <w:noProof/>
        </w:rPr>
        <w:drawing>
          <wp:inline distT="0" distB="0" distL="0" distR="0" wp14:anchorId="1160F5EB" wp14:editId="13A04230">
            <wp:extent cx="5731510" cy="855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A12B" w14:textId="05DF1F59" w:rsidR="00DD75C4" w:rsidRDefault="00DD75C4" w:rsidP="00A228C6">
      <w:r w:rsidRPr="00A228C6">
        <w:rPr>
          <w:b/>
          <w:bCs/>
        </w:rPr>
        <w:t>Note</w:t>
      </w:r>
      <w:r>
        <w:t xml:space="preserve"> – </w:t>
      </w:r>
      <w:r w:rsidR="00A228C6">
        <w:t xml:space="preserve">Whenever </w:t>
      </w:r>
      <w:r>
        <w:t xml:space="preserve">user clicks Save or </w:t>
      </w:r>
      <w:r w:rsidR="00A228C6">
        <w:t>S</w:t>
      </w:r>
      <w:r>
        <w:t>ave</w:t>
      </w:r>
      <w:r w:rsidR="00A228C6">
        <w:t xml:space="preserve"> A</w:t>
      </w:r>
      <w:r>
        <w:t xml:space="preserve">s the project </w:t>
      </w:r>
      <w:r w:rsidR="00A228C6">
        <w:t>and dataset relationship gets re-associated</w:t>
      </w:r>
    </w:p>
    <w:p w14:paraId="7CB54103" w14:textId="524CBC5F" w:rsidR="00A228C6" w:rsidRDefault="00A228C6" w:rsidP="00A228C6">
      <w:r w:rsidRPr="00F1522D">
        <w:rPr>
          <w:b/>
          <w:bCs/>
        </w:rPr>
        <w:t>Example</w:t>
      </w:r>
      <w:r>
        <w:t>-</w:t>
      </w:r>
    </w:p>
    <w:p w14:paraId="64E37681" w14:textId="36470903" w:rsidR="00A228C6" w:rsidRDefault="00A228C6" w:rsidP="00A228C6">
      <w:r>
        <w:t xml:space="preserve">Scenario# </w:t>
      </w:r>
      <w:r w:rsidR="00DA350C">
        <w:t>4</w:t>
      </w:r>
      <w:r>
        <w:t xml:space="preserve"> – </w:t>
      </w:r>
    </w:p>
    <w:p w14:paraId="113935B8" w14:textId="7C824503" w:rsidR="00A228C6" w:rsidRDefault="00A228C6" w:rsidP="00A228C6">
      <w:pPr>
        <w:pStyle w:val="ListParagraph"/>
      </w:pPr>
      <w:r>
        <w:t>At Data Ingestion Level, Dataset 5 is associated with Project 4</w:t>
      </w:r>
    </w:p>
    <w:p w14:paraId="2C9E83D8" w14:textId="6F1AABEF" w:rsidR="00A228C6" w:rsidRDefault="00A228C6" w:rsidP="00A228C6">
      <w:pPr>
        <w:pStyle w:val="ListParagraph"/>
      </w:pPr>
      <w:r>
        <w:t>In schema mapping page, user has applied some changes and clicked Save. At this point, Dataset 5.1 will get associated with Project 4</w:t>
      </w:r>
    </w:p>
    <w:p w14:paraId="6D42EADB" w14:textId="1B6BB0C6" w:rsidR="00A228C6" w:rsidRDefault="00A228C6" w:rsidP="00A228C6">
      <w:pPr>
        <w:pStyle w:val="ListParagraph"/>
      </w:pPr>
      <w:r>
        <w:t>In Data Clean-up page, user has applied some changes and clicked Save. At this point, dataset 5.1 will get updated with the new changes and this will be associated with Project 4</w:t>
      </w:r>
    </w:p>
    <w:p w14:paraId="0D696118" w14:textId="438BE4E3" w:rsidR="00A228C6" w:rsidRDefault="00A228C6" w:rsidP="00A228C6">
      <w:pPr>
        <w:pStyle w:val="ListParagraph"/>
      </w:pPr>
      <w:r>
        <w:t>User clicks Save As. Now, the dataset 6 will be created and get associated with Project. Dataset 6 will also be available in Dataset Master for selection by user.</w:t>
      </w:r>
    </w:p>
    <w:p w14:paraId="5D15951B" w14:textId="77777777" w:rsidR="00DA350C" w:rsidRDefault="00DA350C" w:rsidP="00DA350C">
      <w:pPr>
        <w:pStyle w:val="Heading4"/>
      </w:pPr>
      <w:r>
        <w:t>Validations</w:t>
      </w:r>
    </w:p>
    <w:p w14:paraId="20060F31" w14:textId="77777777" w:rsidR="00DA350C" w:rsidRDefault="00DA350C" w:rsidP="00DA350C">
      <w:pPr>
        <w:pStyle w:val="ListParagraph"/>
      </w:pPr>
      <w:r>
        <w:t>Multiple columns can be selected as Target Column</w:t>
      </w:r>
    </w:p>
    <w:p w14:paraId="23819F9F" w14:textId="77777777" w:rsidR="00DA350C" w:rsidRPr="00DD431B" w:rsidRDefault="00DA350C" w:rsidP="00DA350C">
      <w:pPr>
        <w:pStyle w:val="ListParagraph"/>
      </w:pPr>
      <w:r w:rsidRPr="00DD431B">
        <w:rPr>
          <w:b/>
          <w:bCs/>
        </w:rPr>
        <w:t>Assumption</w:t>
      </w:r>
      <w:r w:rsidRPr="00DD431B">
        <w:t xml:space="preserve"> – User cannot change the datatype</w:t>
      </w:r>
    </w:p>
    <w:p w14:paraId="3ED561EA" w14:textId="77777777" w:rsidR="00DA350C" w:rsidRDefault="00DA350C" w:rsidP="00DA350C">
      <w:pPr>
        <w:pStyle w:val="ListParagraph"/>
      </w:pPr>
      <w:r>
        <w:t>Column Name and Changed Column Name cannot be same</w:t>
      </w:r>
    </w:p>
    <w:p w14:paraId="1B1A2EF8" w14:textId="77777777" w:rsidR="00DA350C" w:rsidRDefault="00DA350C" w:rsidP="00DA350C">
      <w:pPr>
        <w:pStyle w:val="ListParagraph"/>
      </w:pPr>
      <w:r>
        <w:lastRenderedPageBreak/>
        <w:t>The target columns should get highlighted</w:t>
      </w:r>
    </w:p>
    <w:p w14:paraId="56889538" w14:textId="77777777" w:rsidR="00DA350C" w:rsidRDefault="00DA350C" w:rsidP="00DA350C">
      <w:pPr>
        <w:pStyle w:val="ListParagraph"/>
      </w:pP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</w:p>
    <w:p w14:paraId="50D156DD" w14:textId="77777777" w:rsidR="00DA350C" w:rsidRDefault="00DA350C" w:rsidP="00DA350C">
      <w:pPr>
        <w:pStyle w:val="ListParagraph"/>
      </w:pPr>
      <w:r>
        <w:t>It is NOT mandatory to select the Target column.</w:t>
      </w:r>
    </w:p>
    <w:p w14:paraId="104DFD9C" w14:textId="05CE1861" w:rsidR="00307BF5" w:rsidRDefault="005C109E" w:rsidP="00307BF5">
      <w:pPr>
        <w:keepNext/>
      </w:pPr>
      <w:r>
        <w:rPr>
          <w:noProof/>
        </w:rPr>
        <w:drawing>
          <wp:inline distT="0" distB="0" distL="0" distR="0" wp14:anchorId="5824F8F3" wp14:editId="2F422D7F">
            <wp:extent cx="5731510" cy="322453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B427" w14:textId="0CE0D6A6" w:rsidR="005C109E" w:rsidRDefault="00307BF5" w:rsidP="00307BF5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8</w:t>
      </w:r>
      <w:r w:rsidR="00E82A45">
        <w:rPr>
          <w:noProof/>
        </w:rPr>
        <w:fldChar w:fldCharType="end"/>
      </w:r>
      <w:r>
        <w:t>: Schema Mapping Mock-up Screen</w:t>
      </w:r>
    </w:p>
    <w:p w14:paraId="063FCF33" w14:textId="0FB83EF6" w:rsidR="00EC2D03" w:rsidRDefault="00EC2D03" w:rsidP="00EC2D03">
      <w:pPr>
        <w:pStyle w:val="Heading3"/>
      </w:pPr>
      <w:bookmarkStart w:id="41" w:name="_Toc62746984"/>
      <w:r>
        <w:t>Data Exploration Page</w:t>
      </w:r>
      <w:bookmarkEnd w:id="41"/>
    </w:p>
    <w:p w14:paraId="2138ED26" w14:textId="745B6166" w:rsidR="001F0620" w:rsidRDefault="001F0620" w:rsidP="001F0620">
      <w:r>
        <w:t xml:space="preserve">This page shows all the columns selected from the data Schema page and its statistics </w:t>
      </w:r>
    </w:p>
    <w:p w14:paraId="2FD75860" w14:textId="6585506B" w:rsidR="001F0620" w:rsidRDefault="005E6CFB" w:rsidP="00D85CCE">
      <w:pPr>
        <w:pStyle w:val="Heading4"/>
      </w:pPr>
      <w:r>
        <w:t>User Action</w:t>
      </w:r>
    </w:p>
    <w:p w14:paraId="466B0571" w14:textId="6C40E562" w:rsidR="005E6CFB" w:rsidRDefault="005E6CFB" w:rsidP="00D85CCE">
      <w:pPr>
        <w:pStyle w:val="Heading5"/>
      </w:pPr>
      <w:r>
        <w:t xml:space="preserve">1. </w:t>
      </w:r>
      <w:hyperlink w:anchor="_1._Distribution_Graph" w:history="1">
        <w:r w:rsidRPr="00C842C8">
          <w:rPr>
            <w:rStyle w:val="Hyperlink"/>
            <w:sz w:val="22"/>
          </w:rPr>
          <w:t>Dis</w:t>
        </w:r>
        <w:r w:rsidR="00D85CCE" w:rsidRPr="00C842C8">
          <w:rPr>
            <w:rStyle w:val="Hyperlink"/>
            <w:sz w:val="22"/>
          </w:rPr>
          <w:t>tribution graph</w:t>
        </w:r>
      </w:hyperlink>
    </w:p>
    <w:p w14:paraId="0D0D5513" w14:textId="34A58626" w:rsidR="00D85CCE" w:rsidRDefault="00D85CCE" w:rsidP="00D85CCE">
      <w:r>
        <w:t xml:space="preserve">User can see the distribution graph for each of the column on this page. </w:t>
      </w:r>
      <w:r w:rsidRPr="00D85CCE">
        <w:t>These distributions show the spread (dispersion, variability, scatter) of the data</w:t>
      </w:r>
      <w:r>
        <w:t>.</w:t>
      </w:r>
    </w:p>
    <w:p w14:paraId="77B57FBE" w14:textId="5B6DE808" w:rsidR="0082503C" w:rsidRPr="0082503C" w:rsidRDefault="0082503C" w:rsidP="00A228C6">
      <w:pPr>
        <w:pStyle w:val="ListParagraph"/>
      </w:pPr>
      <w:r>
        <w:t>H</w:t>
      </w:r>
      <w:r w:rsidRPr="0082503C">
        <w:t xml:space="preserve">istogram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N</w:t>
      </w:r>
      <w:r w:rsidRPr="0082503C">
        <w:t>umerical</w:t>
      </w:r>
      <w:r w:rsidR="00AB6BFA">
        <w:t>, Timestamp</w:t>
      </w:r>
      <w:r>
        <w:t xml:space="preserve"> datatype</w:t>
      </w:r>
    </w:p>
    <w:p w14:paraId="5FFE8D81" w14:textId="6524AE1D" w:rsidR="0082503C" w:rsidRPr="00AB6BFA" w:rsidRDefault="0082503C" w:rsidP="00A228C6">
      <w:pPr>
        <w:pStyle w:val="ListParagraph"/>
        <w:rPr>
          <w:b/>
        </w:rPr>
      </w:pPr>
      <w:r>
        <w:t xml:space="preserve">Count </w:t>
      </w:r>
      <w:r w:rsidRPr="0082503C">
        <w:t xml:space="preserve">plot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C</w:t>
      </w:r>
      <w:r w:rsidRPr="0082503C">
        <w:t>ategorical</w:t>
      </w:r>
      <w:r w:rsidR="00AB6BFA">
        <w:t>, Categorical list, Text</w:t>
      </w:r>
      <w:r>
        <w:t xml:space="preserve"> datatype</w:t>
      </w:r>
    </w:p>
    <w:p w14:paraId="2EE4CE36" w14:textId="5F1266CC" w:rsidR="00EC2D03" w:rsidRDefault="00D85CCE" w:rsidP="0082503C">
      <w:pPr>
        <w:pStyle w:val="Heading5"/>
      </w:pPr>
      <w:r>
        <w:t xml:space="preserve">2. </w:t>
      </w:r>
      <w:r w:rsidR="00B90949">
        <w:t>Data Statistics</w:t>
      </w:r>
    </w:p>
    <w:p w14:paraId="42AF6CCF" w14:textId="77777777" w:rsidR="00B90949" w:rsidRDefault="00B90949" w:rsidP="00B90949">
      <w:r>
        <w:t>User can see the data statistics based on the type of column-</w:t>
      </w:r>
    </w:p>
    <w:p w14:paraId="31F9E43F" w14:textId="524983C9" w:rsidR="00B90949" w:rsidRDefault="00B90949" w:rsidP="00B90949">
      <w:r>
        <w:t>For Continuous column-</w:t>
      </w:r>
    </w:p>
    <w:p w14:paraId="5AB60BFE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lastRenderedPageBreak/>
        <w:t>Data Type</w:t>
      </w:r>
    </w:p>
    <w:p w14:paraId="14F6F794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Data Count</w:t>
      </w:r>
    </w:p>
    <w:p w14:paraId="6184963F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Missing data</w:t>
      </w:r>
    </w:p>
    <w:p w14:paraId="3684D28B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Mean value</w:t>
      </w:r>
    </w:p>
    <w:p w14:paraId="208DE84D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Min Value</w:t>
      </w:r>
    </w:p>
    <w:p w14:paraId="7F15A896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Max Value</w:t>
      </w:r>
    </w:p>
    <w:p w14:paraId="7CF181CB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Std Deviation</w:t>
      </w:r>
    </w:p>
    <w:p w14:paraId="580D39F6" w14:textId="77777777" w:rsidR="00B90949" w:rsidRDefault="00B90949" w:rsidP="00A228C6">
      <w:pPr>
        <w:pStyle w:val="ListParagraph"/>
        <w:numPr>
          <w:ilvl w:val="0"/>
          <w:numId w:val="8"/>
        </w:numPr>
      </w:pPr>
      <w:r>
        <w:t>Unique Data</w:t>
      </w:r>
    </w:p>
    <w:p w14:paraId="6EFB18F8" w14:textId="0D94F70B" w:rsidR="00B90949" w:rsidRDefault="00B90949" w:rsidP="00B90949">
      <w:r>
        <w:t>For Categorical column-</w:t>
      </w:r>
    </w:p>
    <w:p w14:paraId="26D61FF0" w14:textId="6430F9AF" w:rsidR="00B90949" w:rsidRDefault="00B90949" w:rsidP="00A228C6">
      <w:pPr>
        <w:pStyle w:val="ListParagraph"/>
      </w:pPr>
      <w:r>
        <w:t>Data Type</w:t>
      </w:r>
    </w:p>
    <w:p w14:paraId="45E79B38" w14:textId="7F7B61EA" w:rsidR="00B90949" w:rsidRDefault="00B90949" w:rsidP="00A228C6">
      <w:pPr>
        <w:pStyle w:val="ListParagraph"/>
      </w:pPr>
      <w:r>
        <w:t>Data count</w:t>
      </w:r>
    </w:p>
    <w:p w14:paraId="3B684E70" w14:textId="611A1ECF" w:rsidR="00B90949" w:rsidRDefault="00B90949" w:rsidP="00A228C6">
      <w:pPr>
        <w:pStyle w:val="ListParagraph"/>
      </w:pPr>
      <w:r>
        <w:t>Missing Data</w:t>
      </w:r>
    </w:p>
    <w:p w14:paraId="421CE5B5" w14:textId="1282B0D3" w:rsidR="00B90949" w:rsidRDefault="00B90949" w:rsidP="00A228C6">
      <w:pPr>
        <w:pStyle w:val="ListParagraph"/>
      </w:pPr>
      <w:r>
        <w:t>Most Occurring</w:t>
      </w:r>
    </w:p>
    <w:p w14:paraId="070F3007" w14:textId="74ABFF6A" w:rsidR="00B90949" w:rsidRDefault="00B90949" w:rsidP="00A228C6">
      <w:pPr>
        <w:pStyle w:val="ListParagraph"/>
      </w:pPr>
      <w:r>
        <w:t>Least occurring</w:t>
      </w:r>
    </w:p>
    <w:p w14:paraId="2C822E7C" w14:textId="2230151C" w:rsidR="005D03D8" w:rsidRDefault="00B90949" w:rsidP="00A228C6">
      <w:pPr>
        <w:pStyle w:val="ListParagraph"/>
      </w:pPr>
      <w:r>
        <w:t>Unique data</w:t>
      </w:r>
    </w:p>
    <w:p w14:paraId="0AA977D9" w14:textId="77777777" w:rsidR="00973660" w:rsidRDefault="00973660" w:rsidP="00973660">
      <w:pPr>
        <w:keepNext/>
      </w:pPr>
      <w:r>
        <w:rPr>
          <w:noProof/>
        </w:rPr>
        <w:drawing>
          <wp:inline distT="0" distB="0" distL="0" distR="0" wp14:anchorId="2066C9BF" wp14:editId="15E2C187">
            <wp:extent cx="5731510" cy="2692400"/>
            <wp:effectExtent l="19050" t="19050" r="215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69B54" w14:textId="1421D2F1" w:rsidR="00973660" w:rsidRDefault="00973660" w:rsidP="00973660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9</w:t>
      </w:r>
      <w:r w:rsidR="00E82A45">
        <w:rPr>
          <w:noProof/>
        </w:rPr>
        <w:fldChar w:fldCharType="end"/>
      </w:r>
      <w:r>
        <w:t>: Data Exploration Mock-up</w:t>
      </w:r>
    </w:p>
    <w:p w14:paraId="62CD2DBD" w14:textId="6E9E91EB" w:rsidR="00973660" w:rsidRDefault="00973660" w:rsidP="00973660">
      <w:pPr>
        <w:pStyle w:val="Heading3"/>
      </w:pPr>
      <w:bookmarkStart w:id="42" w:name="_Toc62746985"/>
      <w:r>
        <w:lastRenderedPageBreak/>
        <w:t>Data Visualization Page</w:t>
      </w:r>
      <w:bookmarkEnd w:id="42"/>
    </w:p>
    <w:p w14:paraId="5450D06B" w14:textId="56BDE83A" w:rsidR="00973660" w:rsidRDefault="00973660" w:rsidP="00973660">
      <w:r>
        <w:t xml:space="preserve">This page let user </w:t>
      </w:r>
      <w:r w:rsidRPr="00973660">
        <w:t>select the columns from dataset and explore the details with advanced visualization</w:t>
      </w:r>
      <w:r>
        <w:t>.</w:t>
      </w:r>
    </w:p>
    <w:p w14:paraId="4E82D0A9" w14:textId="0FE08CBD" w:rsidR="00DF6EA7" w:rsidRDefault="00DF6EA7" w:rsidP="00DF6EA7">
      <w:pPr>
        <w:pStyle w:val="Heading4"/>
      </w:pPr>
      <w:r>
        <w:t>User Actions</w:t>
      </w:r>
    </w:p>
    <w:p w14:paraId="12D53950" w14:textId="4D5400B0" w:rsidR="00DF6EA7" w:rsidRDefault="00DF6EA7" w:rsidP="00DF6EA7">
      <w:pPr>
        <w:pStyle w:val="Heading5"/>
      </w:pPr>
      <w:r>
        <w:t xml:space="preserve">1. Select plot type </w:t>
      </w:r>
    </w:p>
    <w:p w14:paraId="2AAB313C" w14:textId="2B64C8A0" w:rsidR="00DF6EA7" w:rsidRDefault="00DF6EA7" w:rsidP="00DF6EA7">
      <w:r>
        <w:t xml:space="preserve">User can choose </w:t>
      </w:r>
      <w:proofErr w:type="gramStart"/>
      <w:r>
        <w:t>form</w:t>
      </w:r>
      <w:proofErr w:type="gramEnd"/>
      <w:r>
        <w:t xml:space="preserve"> one of the following plot type-</w:t>
      </w:r>
    </w:p>
    <w:p w14:paraId="547167F5" w14:textId="381069BD" w:rsidR="00DF6EA7" w:rsidRDefault="00DF6EA7" w:rsidP="00A228C6">
      <w:pPr>
        <w:pStyle w:val="ListParagraph"/>
      </w:pPr>
      <w:r>
        <w:t>Histogram</w:t>
      </w:r>
    </w:p>
    <w:p w14:paraId="68B54AD4" w14:textId="202109DE" w:rsidR="00DF6EA7" w:rsidRDefault="00DF6EA7" w:rsidP="00A228C6">
      <w:pPr>
        <w:pStyle w:val="ListParagraph"/>
      </w:pPr>
      <w:r>
        <w:t>Box Plot</w:t>
      </w:r>
    </w:p>
    <w:p w14:paraId="2E8446CB" w14:textId="2A0B5B43" w:rsidR="00DF6EA7" w:rsidRDefault="00DF6EA7" w:rsidP="00A228C6">
      <w:pPr>
        <w:pStyle w:val="ListParagraph"/>
      </w:pPr>
      <w:r>
        <w:t>Scatter Plot</w:t>
      </w:r>
    </w:p>
    <w:p w14:paraId="10B8CF97" w14:textId="5902800E" w:rsidR="00DF6EA7" w:rsidRDefault="00DF6EA7" w:rsidP="00A228C6">
      <w:pPr>
        <w:pStyle w:val="ListParagraph"/>
      </w:pPr>
      <w:r>
        <w:t>Distribution Plot</w:t>
      </w:r>
    </w:p>
    <w:p w14:paraId="4FF78821" w14:textId="7450DB64" w:rsidR="00DF6EA7" w:rsidRDefault="00DF6EA7" w:rsidP="00A228C6">
      <w:pPr>
        <w:pStyle w:val="ListParagraph"/>
      </w:pPr>
      <w:r>
        <w:t>Count Plot</w:t>
      </w:r>
    </w:p>
    <w:p w14:paraId="5CFD6E15" w14:textId="19EEC847" w:rsidR="00DF6EA7" w:rsidRDefault="00DF6EA7" w:rsidP="00A228C6">
      <w:pPr>
        <w:pStyle w:val="ListParagraph"/>
      </w:pPr>
      <w:r>
        <w:t>Heat Map</w:t>
      </w:r>
    </w:p>
    <w:p w14:paraId="7886003D" w14:textId="5A770C5D" w:rsidR="00DF6EA7" w:rsidRDefault="00DF6EA7" w:rsidP="00BB0ECD">
      <w:pPr>
        <w:pStyle w:val="Heading5"/>
      </w:pPr>
      <w:r>
        <w:t>2. Select column</w:t>
      </w:r>
    </w:p>
    <w:p w14:paraId="24223E6D" w14:textId="729C8BCC" w:rsidR="00BB0ECD" w:rsidRDefault="00BB0ECD" w:rsidP="00BB0ECD">
      <w:r>
        <w:t xml:space="preserve">User can </w:t>
      </w:r>
      <w:r w:rsidRPr="00BB0ECD">
        <w:t>s</w:t>
      </w:r>
      <w:r>
        <w:t>e</w:t>
      </w:r>
      <w:r w:rsidRPr="00BB0ECD">
        <w:t xml:space="preserve">lect the </w:t>
      </w:r>
      <w:r>
        <w:t xml:space="preserve">single or multiple columns </w:t>
      </w:r>
      <w:r w:rsidRPr="00BB0ECD">
        <w:t xml:space="preserve">to plot the graph based on the </w:t>
      </w:r>
      <w:r>
        <w:t xml:space="preserve">type of </w:t>
      </w:r>
      <w:r w:rsidRPr="00BB0ECD">
        <w:t>plot selected</w:t>
      </w:r>
      <w:r>
        <w:t>.</w:t>
      </w:r>
    </w:p>
    <w:p w14:paraId="7AABF7FC" w14:textId="52BFDC90" w:rsidR="00BB0ECD" w:rsidRDefault="00BB0ECD" w:rsidP="00BB0ECD">
      <w:pPr>
        <w:pStyle w:val="Heading5"/>
      </w:pPr>
      <w:r>
        <w:t>3. Change range of axis</w:t>
      </w:r>
    </w:p>
    <w:p w14:paraId="257D7341" w14:textId="44E7185D" w:rsidR="00BB0ECD" w:rsidRDefault="00BB0ECD" w:rsidP="00BB0ECD">
      <w:r>
        <w:t>User can change the range of X and Y axis of the plot</w:t>
      </w:r>
    </w:p>
    <w:p w14:paraId="709E7748" w14:textId="515976B7" w:rsidR="00BB0ECD" w:rsidRDefault="00BB0ECD" w:rsidP="00BB0ECD">
      <w:pPr>
        <w:pStyle w:val="Heading5"/>
      </w:pPr>
      <w:r>
        <w:t>4. Legend</w:t>
      </w:r>
    </w:p>
    <w:p w14:paraId="20358B95" w14:textId="0381083D" w:rsidR="00BB0ECD" w:rsidRDefault="00BB0ECD" w:rsidP="00BB0ECD">
      <w:r>
        <w:t>Plots should have Legend to reflect the data displayed in graph</w:t>
      </w:r>
    </w:p>
    <w:p w14:paraId="6774584B" w14:textId="77777777" w:rsidR="000878EA" w:rsidRDefault="000878EA" w:rsidP="000878EA">
      <w:pPr>
        <w:keepNext/>
      </w:pPr>
      <w:r>
        <w:rPr>
          <w:noProof/>
        </w:rPr>
        <w:lastRenderedPageBreak/>
        <w:drawing>
          <wp:inline distT="0" distB="0" distL="0" distR="0" wp14:anchorId="61DDC3A7" wp14:editId="3597AE75">
            <wp:extent cx="5289929" cy="2413464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213" cy="243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FECB0" w14:textId="74E89A67" w:rsidR="000878EA" w:rsidRPr="000878EA" w:rsidRDefault="000878EA" w:rsidP="000878EA">
      <w:pPr>
        <w:pStyle w:val="Caption"/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 w:rsidR="00AF05B6">
        <w:rPr>
          <w:noProof/>
        </w:rPr>
        <w:t>10</w:t>
      </w:r>
      <w:r w:rsidR="00E82A45">
        <w:rPr>
          <w:noProof/>
        </w:rPr>
        <w:fldChar w:fldCharType="end"/>
      </w:r>
      <w:r>
        <w:t>: Data Visualization Page Mock-up</w:t>
      </w:r>
    </w:p>
    <w:p w14:paraId="57019ECC" w14:textId="69A9052D" w:rsidR="00BB0ECD" w:rsidRDefault="00114DC0" w:rsidP="00114DC0">
      <w:pPr>
        <w:pStyle w:val="Heading3"/>
      </w:pPr>
      <w:bookmarkStart w:id="43" w:name="_Toc62746986"/>
      <w:r>
        <w:t>Data Clean-up Page</w:t>
      </w:r>
      <w:bookmarkEnd w:id="43"/>
    </w:p>
    <w:p w14:paraId="143874BB" w14:textId="32BD3A0B" w:rsidR="00D905D9" w:rsidRDefault="00D905D9" w:rsidP="00D905D9">
      <w:pPr>
        <w:pStyle w:val="Heading4"/>
      </w:pPr>
      <w:r>
        <w:t>User Actions</w:t>
      </w:r>
    </w:p>
    <w:p w14:paraId="2068888C" w14:textId="7077FB40" w:rsidR="00D905D9" w:rsidRDefault="00D905D9" w:rsidP="00D905D9">
      <w:pPr>
        <w:pStyle w:val="Heading5"/>
      </w:pPr>
      <w:r>
        <w:t>1. Select column</w:t>
      </w:r>
    </w:p>
    <w:p w14:paraId="45EEBE23" w14:textId="21BA7783" w:rsidR="00D905D9" w:rsidRDefault="00D905D9" w:rsidP="00D905D9">
      <w:r>
        <w:t>User can select multiple columns of the dataset to perform the clean-up activities</w:t>
      </w:r>
    </w:p>
    <w:p w14:paraId="0987A32D" w14:textId="196BC5B3" w:rsidR="00D905D9" w:rsidRDefault="00D905D9" w:rsidP="00D905D9">
      <w:pPr>
        <w:pStyle w:val="Heading5"/>
      </w:pPr>
      <w:r>
        <w:t>2. Missing values handling</w:t>
      </w:r>
    </w:p>
    <w:p w14:paraId="4D5EF8FD" w14:textId="0EE64272" w:rsidR="00D905D9" w:rsidRDefault="00D905D9" w:rsidP="00D905D9">
      <w:r>
        <w:t>User can select the column and choose one of the following options to handle the missing values-</w:t>
      </w:r>
    </w:p>
    <w:p w14:paraId="328FDB8B" w14:textId="50F24DFA" w:rsidR="00D905D9" w:rsidRDefault="00D905D9" w:rsidP="00A228C6">
      <w:pPr>
        <w:pStyle w:val="ListParagraph"/>
      </w:pPr>
      <w:r>
        <w:t>Replace Missing values with Median</w:t>
      </w:r>
    </w:p>
    <w:p w14:paraId="7AA64C5B" w14:textId="1AF388E3" w:rsidR="00D905D9" w:rsidRDefault="00D905D9" w:rsidP="00A228C6">
      <w:pPr>
        <w:pStyle w:val="ListParagraph"/>
      </w:pPr>
      <w:r>
        <w:t>Replace missing values with Mean</w:t>
      </w:r>
    </w:p>
    <w:p w14:paraId="0BD73D17" w14:textId="63987E37" w:rsidR="00D905D9" w:rsidRDefault="00D905D9" w:rsidP="00A228C6">
      <w:pPr>
        <w:pStyle w:val="ListParagraph"/>
      </w:pPr>
      <w:r>
        <w:t>Drop the affected rows</w:t>
      </w:r>
    </w:p>
    <w:p w14:paraId="6C2EEA1B" w14:textId="05F3B9A0" w:rsidR="00D905D9" w:rsidRDefault="00D905D9" w:rsidP="00D905D9">
      <w:pPr>
        <w:pStyle w:val="Heading5"/>
      </w:pPr>
      <w:r>
        <w:t>3. Rescaling</w:t>
      </w:r>
    </w:p>
    <w:p w14:paraId="7224DBDB" w14:textId="68268089" w:rsidR="00D905D9" w:rsidRDefault="00D905D9" w:rsidP="00D905D9">
      <w:r>
        <w:t>User can select one of the following methods for rescaling the data for selected columns-</w:t>
      </w:r>
    </w:p>
    <w:p w14:paraId="6DC11A35" w14:textId="74E3E841" w:rsidR="00D905D9" w:rsidRDefault="00D905D9" w:rsidP="00A228C6">
      <w:pPr>
        <w:pStyle w:val="ListParagraph"/>
      </w:pPr>
      <w:r>
        <w:t>Min-Max</w:t>
      </w:r>
    </w:p>
    <w:p w14:paraId="66520464" w14:textId="2AE37E17" w:rsidR="00D905D9" w:rsidRDefault="00D905D9" w:rsidP="00A228C6">
      <w:pPr>
        <w:pStyle w:val="ListParagraph"/>
      </w:pPr>
      <w:r>
        <w:t>Std. Scaler</w:t>
      </w:r>
    </w:p>
    <w:p w14:paraId="7468F738" w14:textId="778E4A5F" w:rsidR="00D905D9" w:rsidRDefault="00D905D9" w:rsidP="00A228C6">
      <w:pPr>
        <w:pStyle w:val="ListParagraph"/>
      </w:pPr>
      <w:r>
        <w:t>Robust</w:t>
      </w:r>
    </w:p>
    <w:p w14:paraId="28C80D5F" w14:textId="13A0A95D" w:rsidR="00D905D9" w:rsidRDefault="00D905D9" w:rsidP="00A228C6">
      <w:pPr>
        <w:pStyle w:val="ListParagraph"/>
      </w:pPr>
      <w:r>
        <w:t>Normalization</w:t>
      </w:r>
    </w:p>
    <w:p w14:paraId="158E0498" w14:textId="258B097F" w:rsidR="00D905D9" w:rsidRDefault="00D905D9" w:rsidP="00D905D9">
      <w:pPr>
        <w:pStyle w:val="Heading5"/>
      </w:pPr>
      <w:r>
        <w:lastRenderedPageBreak/>
        <w:t>4. Remove Noise</w:t>
      </w:r>
    </w:p>
    <w:p w14:paraId="61F817D7" w14:textId="15F5FE20" w:rsidR="00D905D9" w:rsidRDefault="00D905D9" w:rsidP="00D905D9">
      <w:r>
        <w:t>User will can choose to remove the noise form selected column by opting one of the following options-</w:t>
      </w:r>
    </w:p>
    <w:p w14:paraId="1922E1CD" w14:textId="503A721D" w:rsidR="00D905D9" w:rsidRDefault="00D905D9" w:rsidP="00A228C6">
      <w:pPr>
        <w:pStyle w:val="ListParagraph"/>
      </w:pPr>
      <w:r>
        <w:t>Regression</w:t>
      </w:r>
    </w:p>
    <w:p w14:paraId="6D38A97C" w14:textId="2C8420F2" w:rsidR="00D905D9" w:rsidRDefault="00D905D9" w:rsidP="00A228C6">
      <w:pPr>
        <w:pStyle w:val="ListParagraph"/>
      </w:pPr>
      <w:r>
        <w:t>Binning</w:t>
      </w:r>
    </w:p>
    <w:p w14:paraId="63F09DAF" w14:textId="55D94DFC" w:rsidR="00D905D9" w:rsidRDefault="00C259F0" w:rsidP="00C259F0">
      <w:pPr>
        <w:pStyle w:val="Heading5"/>
      </w:pPr>
      <w:r>
        <w:t>5. Remove duplicate data</w:t>
      </w:r>
    </w:p>
    <w:p w14:paraId="0C91A287" w14:textId="21E3A654" w:rsidR="00C259F0" w:rsidRDefault="00C259F0" w:rsidP="00C259F0">
      <w:r>
        <w:t>User can select this checkbox to remove the duplicate data from the selected columns</w:t>
      </w:r>
    </w:p>
    <w:p w14:paraId="357098BE" w14:textId="01430236" w:rsidR="00C259F0" w:rsidRDefault="00BE0DF2" w:rsidP="00BE0DF2">
      <w:pPr>
        <w:pStyle w:val="Heading5"/>
      </w:pPr>
      <w:r>
        <w:t>6. Select Encode type</w:t>
      </w:r>
    </w:p>
    <w:p w14:paraId="42D8DA01" w14:textId="0720E766" w:rsidR="00BE0DF2" w:rsidRDefault="00BE0DF2" w:rsidP="00BE0DF2">
      <w:r>
        <w:t>User can select one of the following encoding types-</w:t>
      </w:r>
    </w:p>
    <w:p w14:paraId="23E170AD" w14:textId="53C4709B" w:rsidR="00BE0DF2" w:rsidRDefault="00BE0DF2" w:rsidP="00A228C6">
      <w:pPr>
        <w:pStyle w:val="ListParagraph"/>
      </w:pPr>
      <w:r>
        <w:t>One hot encoding</w:t>
      </w:r>
    </w:p>
    <w:p w14:paraId="3220D622" w14:textId="6F0AC58E" w:rsidR="00BE0DF2" w:rsidRDefault="00BE0DF2" w:rsidP="00A228C6">
      <w:pPr>
        <w:pStyle w:val="ListParagraph"/>
      </w:pPr>
      <w:r>
        <w:t>Label encoding</w:t>
      </w:r>
    </w:p>
    <w:p w14:paraId="0B49BF17" w14:textId="7B2449C2" w:rsidR="00394833" w:rsidRDefault="00394833" w:rsidP="00394833">
      <w:pPr>
        <w:pStyle w:val="Heading5"/>
      </w:pPr>
      <w:r>
        <w:t xml:space="preserve">7. </w:t>
      </w:r>
      <w:hyperlink w:anchor="SaveFunctionality" w:history="1">
        <w:r w:rsidRPr="00394833">
          <w:rPr>
            <w:rStyle w:val="Hyperlink"/>
            <w:sz w:val="22"/>
          </w:rPr>
          <w:t>Save/Save As</w:t>
        </w:r>
      </w:hyperlink>
    </w:p>
    <w:p w14:paraId="4CC7DE0A" w14:textId="27D50665" w:rsidR="00D905D9" w:rsidRDefault="00DA350C" w:rsidP="00D905D9">
      <w:r>
        <w:rPr>
          <w:b/>
          <w:bCs/>
        </w:rPr>
        <w:t xml:space="preserve">Save </w:t>
      </w:r>
      <w:r w:rsidR="00BE0DF2">
        <w:rPr>
          <w:b/>
          <w:bCs/>
        </w:rPr>
        <w:t xml:space="preserve">– </w:t>
      </w:r>
      <w:r w:rsidR="00BE0DF2" w:rsidRPr="00BE0DF2">
        <w:t xml:space="preserve">On clicking </w:t>
      </w:r>
      <w:r>
        <w:t>Save</w:t>
      </w:r>
      <w:r w:rsidR="00BE0DF2">
        <w:t xml:space="preserve">, the selected </w:t>
      </w:r>
      <w:r>
        <w:t>clean-up criteria</w:t>
      </w:r>
      <w:r w:rsidR="00BE0DF2">
        <w:t xml:space="preserve"> should get applied for the selected column. All the options must be visible under the </w:t>
      </w:r>
      <w:r w:rsidR="00BE0DF2" w:rsidRPr="00BE0DF2">
        <w:rPr>
          <w:b/>
          <w:bCs/>
        </w:rPr>
        <w:t>Handling</w:t>
      </w:r>
      <w:r w:rsidR="00BE0DF2">
        <w:t xml:space="preserve"> section for respective columns</w:t>
      </w:r>
      <w:r w:rsidR="008B6DDA">
        <w:t>.</w:t>
      </w:r>
    </w:p>
    <w:p w14:paraId="0FBF3B9F" w14:textId="0A6B4776" w:rsidR="00BE0DF2" w:rsidRDefault="00BE0DF2" w:rsidP="00BE0DF2">
      <w:r w:rsidRPr="00BE0DF2">
        <w:rPr>
          <w:b/>
          <w:bCs/>
        </w:rPr>
        <w:t xml:space="preserve">Reset- </w:t>
      </w: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  <w:r w:rsidR="008B6DDA">
        <w:t>.</w:t>
      </w:r>
    </w:p>
    <w:p w14:paraId="187DE015" w14:textId="2E50E9F8" w:rsidR="00F3799E" w:rsidRDefault="00F3799E" w:rsidP="00F3799E">
      <w:pPr>
        <w:pStyle w:val="Heading4"/>
      </w:pPr>
      <w:r>
        <w:t>Validations</w:t>
      </w:r>
    </w:p>
    <w:p w14:paraId="712CAAE1" w14:textId="4F7B2848" w:rsidR="00F3799E" w:rsidRDefault="00F3799E" w:rsidP="00A228C6">
      <w:pPr>
        <w:pStyle w:val="ListParagraph"/>
      </w:pPr>
      <w:r>
        <w:t>Multiple columns can be selected to apply Data clean-up options</w:t>
      </w:r>
    </w:p>
    <w:p w14:paraId="42C53C68" w14:textId="0991B73B" w:rsidR="00F3799E" w:rsidRDefault="00F3799E" w:rsidP="00A228C6">
      <w:pPr>
        <w:pStyle w:val="ListParagraph"/>
      </w:pPr>
      <w:r>
        <w:t>Multiple options CANNOT be selected for Missing values handling, Rescaling, Remove Noise by, and Select Encode type</w:t>
      </w:r>
    </w:p>
    <w:p w14:paraId="362F1439" w14:textId="4619E5BE" w:rsidR="00F3799E" w:rsidRDefault="00F3799E" w:rsidP="00A228C6">
      <w:pPr>
        <w:pStyle w:val="ListParagraph"/>
      </w:pPr>
      <w:r>
        <w:t xml:space="preserve">Once the cleanup criteria are selected and user has clicked </w:t>
      </w:r>
      <w:r w:rsidRPr="00F3799E">
        <w:rPr>
          <w:b/>
          <w:bCs/>
        </w:rPr>
        <w:t>Apply</w:t>
      </w:r>
      <w:r>
        <w:t xml:space="preserve">, user should be able to reselect the columns and change the options </w:t>
      </w:r>
    </w:p>
    <w:p w14:paraId="6A8F7C5E" w14:textId="5F7CB950" w:rsidR="00CA2DA9" w:rsidRDefault="00CA2DA9" w:rsidP="00A228C6">
      <w:pPr>
        <w:pStyle w:val="ListParagraph"/>
      </w:pPr>
      <w:r>
        <w:t>The data cleanup options will get change based on the type of column selected. The set of cleanup activities will differ for Numerical and Categorical column type.</w:t>
      </w:r>
    </w:p>
    <w:p w14:paraId="511B826A" w14:textId="77777777" w:rsidR="00AF05B6" w:rsidRDefault="00D905D9" w:rsidP="00AF05B6">
      <w:pPr>
        <w:keepNext/>
      </w:pPr>
      <w:r>
        <w:rPr>
          <w:noProof/>
        </w:rPr>
        <w:lastRenderedPageBreak/>
        <w:drawing>
          <wp:inline distT="0" distB="0" distL="0" distR="0" wp14:anchorId="390CFFCF" wp14:editId="7A3F4E3A">
            <wp:extent cx="5731510" cy="2753360"/>
            <wp:effectExtent l="19050" t="19050" r="2159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82B2A" w14:textId="46DC44AB" w:rsidR="00114DC0" w:rsidRDefault="00AF05B6" w:rsidP="00AF05B6">
      <w:pPr>
        <w:pStyle w:val="Caption"/>
        <w:rPr>
          <w:noProof/>
        </w:rPr>
      </w:pPr>
      <w:r>
        <w:t xml:space="preserve">Figure </w:t>
      </w:r>
      <w:r w:rsidR="00E82A45">
        <w:fldChar w:fldCharType="begin"/>
      </w:r>
      <w:r w:rsidR="00E82A45">
        <w:instrText xml:space="preserve"> SEQ Figure \* ARABIC </w:instrText>
      </w:r>
      <w:r w:rsidR="00E82A45">
        <w:fldChar w:fldCharType="separate"/>
      </w:r>
      <w:r>
        <w:rPr>
          <w:noProof/>
        </w:rPr>
        <w:t>11</w:t>
      </w:r>
      <w:r w:rsidR="00E82A45">
        <w:rPr>
          <w:noProof/>
        </w:rPr>
        <w:fldChar w:fldCharType="end"/>
      </w:r>
      <w:r>
        <w:t xml:space="preserve">: Data Clean-up </w:t>
      </w:r>
      <w:r>
        <w:rPr>
          <w:noProof/>
        </w:rPr>
        <w:t>Page Mock-up</w:t>
      </w:r>
    </w:p>
    <w:p w14:paraId="0B433096" w14:textId="7BD51225" w:rsidR="006B64A4" w:rsidRDefault="006B64A4" w:rsidP="006B64A4">
      <w:pPr>
        <w:pStyle w:val="Heading2"/>
      </w:pPr>
      <w:bookmarkStart w:id="44" w:name="_Toc62746987"/>
      <w:r>
        <w:t>Formulas/Logic used</w:t>
      </w:r>
      <w:bookmarkEnd w:id="44"/>
    </w:p>
    <w:p w14:paraId="38261F9C" w14:textId="2240235D" w:rsidR="006B64A4" w:rsidRDefault="006B64A4" w:rsidP="006B64A4">
      <w:pPr>
        <w:pStyle w:val="Heading3"/>
      </w:pPr>
      <w:bookmarkStart w:id="45" w:name="DataDetailPage"/>
      <w:bookmarkStart w:id="46" w:name="DistributionGraph"/>
      <w:bookmarkStart w:id="47" w:name="_1._Distribution_Graph"/>
      <w:bookmarkStart w:id="48" w:name="_Toc62746988"/>
      <w:bookmarkEnd w:id="45"/>
      <w:bookmarkEnd w:id="46"/>
      <w:bookmarkEnd w:id="47"/>
      <w:r>
        <w:t>1. Distribution Graph</w:t>
      </w:r>
      <w:bookmarkEnd w:id="48"/>
    </w:p>
    <w:p w14:paraId="46B20546" w14:textId="77777777" w:rsidR="006B64A4" w:rsidRDefault="006B64A4" w:rsidP="006B64A4">
      <w:pPr>
        <w:rPr>
          <w:bCs/>
        </w:rPr>
      </w:pPr>
      <w:r w:rsidRPr="00AB6BFA">
        <w:rPr>
          <w:bCs/>
        </w:rPr>
        <w:t xml:space="preserve">To plot the graph, bins are decided on </w:t>
      </w:r>
      <w:r>
        <w:rPr>
          <w:bCs/>
        </w:rPr>
        <w:t xml:space="preserve">based on </w:t>
      </w:r>
      <w:r w:rsidRPr="006B64A4">
        <w:rPr>
          <w:b/>
        </w:rPr>
        <w:t xml:space="preserve">Freedman – </w:t>
      </w:r>
      <w:proofErr w:type="spellStart"/>
      <w:r w:rsidRPr="006B64A4">
        <w:rPr>
          <w:b/>
        </w:rPr>
        <w:t>Diaconis</w:t>
      </w:r>
      <w:proofErr w:type="spellEnd"/>
      <w:r w:rsidRPr="006B64A4">
        <w:rPr>
          <w:b/>
        </w:rPr>
        <w:t xml:space="preserve"> formula</w:t>
      </w:r>
    </w:p>
    <w:p w14:paraId="36812E0A" w14:textId="70009F4E" w:rsidR="006B64A4" w:rsidRDefault="001B30CD" w:rsidP="00A228C6">
      <w:pPr>
        <w:pStyle w:val="ListParagraph"/>
      </w:pPr>
      <w:r>
        <w:t>Histogram</w:t>
      </w:r>
      <w:r w:rsidR="006B64A4">
        <w:t xml:space="preserve"> graphs </w:t>
      </w:r>
      <w:r w:rsidR="00601114">
        <w:t>will be</w:t>
      </w:r>
      <w:r w:rsidR="006B64A4">
        <w:t xml:space="preserve"> plotted with the bins in the range of 2-20</w:t>
      </w:r>
    </w:p>
    <w:p w14:paraId="503D29C1" w14:textId="0EE349D0" w:rsidR="006B64A4" w:rsidRPr="00AB6BFA" w:rsidRDefault="001B30CD" w:rsidP="00A228C6">
      <w:pPr>
        <w:pStyle w:val="ListParagraph"/>
      </w:pPr>
      <w:r>
        <w:t>Count graph will be plotted for all the unique values of the column</w:t>
      </w:r>
      <w:r w:rsidR="006B64A4" w:rsidRPr="006B64A4">
        <w:rPr>
          <w:noProof/>
          <w:bdr w:val="single" w:sz="4" w:space="0" w:color="auto"/>
        </w:rPr>
        <w:drawing>
          <wp:inline distT="0" distB="0" distL="0" distR="0" wp14:anchorId="0C045603" wp14:editId="07D12BFA">
            <wp:extent cx="2777013" cy="1020818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938" cy="1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1DE" w14:textId="359B699C" w:rsidR="006B64A4" w:rsidRDefault="006B64A4" w:rsidP="006B64A4">
      <w:pPr>
        <w:pStyle w:val="Heading3"/>
      </w:pPr>
      <w:bookmarkStart w:id="49" w:name="_2._Datatype_Determination"/>
      <w:bookmarkStart w:id="50" w:name="_Toc62746989"/>
      <w:bookmarkEnd w:id="49"/>
      <w:r>
        <w:t xml:space="preserve">2. </w:t>
      </w:r>
      <w:bookmarkStart w:id="51" w:name="DatatypeDetermination"/>
      <w:bookmarkEnd w:id="51"/>
      <w:r>
        <w:t>Datatype Determination</w:t>
      </w:r>
      <w:bookmarkEnd w:id="50"/>
    </w:p>
    <w:p w14:paraId="227BD0F2" w14:textId="51B65DA1" w:rsidR="006B64A4" w:rsidRDefault="006B64A4" w:rsidP="006B64A4">
      <w:pPr>
        <w:spacing w:before="0" w:after="0" w:line="240" w:lineRule="auto"/>
      </w:pPr>
      <w:r>
        <w:t>Application is r</w:t>
      </w:r>
      <w:r w:rsidRPr="006B64A4">
        <w:t>eading the C</w:t>
      </w:r>
      <w:r w:rsidR="001B30CD">
        <w:t>SV</w:t>
      </w:r>
      <w:r w:rsidRPr="006B64A4">
        <w:t xml:space="preserve"> file (dataset) using </w:t>
      </w:r>
      <w:proofErr w:type="gramStart"/>
      <w:r w:rsidRPr="006B64A4">
        <w:t>pandas</w:t>
      </w:r>
      <w:proofErr w:type="gramEnd"/>
      <w:r w:rsidRPr="006B64A4">
        <w:t xml:space="preserve"> library and based on </w:t>
      </w:r>
      <w:r w:rsidR="001B30CD">
        <w:t>that datatype will be defined</w:t>
      </w:r>
      <w:r w:rsidR="00744729">
        <w:t>-</w:t>
      </w:r>
    </w:p>
    <w:p w14:paraId="5C32D575" w14:textId="77777777" w:rsidR="00744729" w:rsidRDefault="00744729" w:rsidP="006B64A4">
      <w:pPr>
        <w:spacing w:before="0" w:after="0" w:line="240" w:lineRule="auto"/>
      </w:pPr>
    </w:p>
    <w:p w14:paraId="3DD729FA" w14:textId="02723B0F" w:rsidR="006B64A4" w:rsidRDefault="006B64A4" w:rsidP="006B64A4">
      <w:pPr>
        <w:spacing w:before="0"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6B64A4" w14:paraId="562058DF" w14:textId="77777777" w:rsidTr="00F108C8">
        <w:trPr>
          <w:trHeight w:val="361"/>
        </w:trPr>
        <w:tc>
          <w:tcPr>
            <w:tcW w:w="4352" w:type="dxa"/>
          </w:tcPr>
          <w:p w14:paraId="13BA19C8" w14:textId="63DC3DA6" w:rsidR="006B64A4" w:rsidRPr="00744729" w:rsidRDefault="006B64A4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47566B" w:rsidRPr="00744729">
              <w:rPr>
                <w:b/>
                <w:bCs/>
              </w:rPr>
              <w:t xml:space="preserve">based on </w:t>
            </w:r>
            <w:proofErr w:type="gramStart"/>
            <w:r w:rsidR="0047566B" w:rsidRPr="00744729">
              <w:rPr>
                <w:b/>
                <w:bCs/>
              </w:rPr>
              <w:t>pandas</w:t>
            </w:r>
            <w:proofErr w:type="gramEnd"/>
            <w:r w:rsidR="0047566B" w:rsidRPr="00744729">
              <w:rPr>
                <w:b/>
                <w:bCs/>
              </w:rPr>
              <w:t xml:space="preserve"> library</w:t>
            </w:r>
          </w:p>
        </w:tc>
        <w:tc>
          <w:tcPr>
            <w:tcW w:w="4352" w:type="dxa"/>
          </w:tcPr>
          <w:p w14:paraId="657BB6CA" w14:textId="54128CDD" w:rsidR="006B64A4" w:rsidRPr="00744729" w:rsidRDefault="001B30CD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6B64A4" w:rsidRPr="00744729">
              <w:rPr>
                <w:b/>
                <w:bCs/>
              </w:rPr>
              <w:t>to be assigned</w:t>
            </w:r>
            <w:r w:rsidR="0047566B" w:rsidRPr="00744729">
              <w:rPr>
                <w:b/>
                <w:bCs/>
              </w:rPr>
              <w:t xml:space="preserve"> on Schema Mapping</w:t>
            </w:r>
          </w:p>
        </w:tc>
      </w:tr>
      <w:tr w:rsidR="006B64A4" w14:paraId="179D9089" w14:textId="77777777" w:rsidTr="00F108C8">
        <w:trPr>
          <w:trHeight w:val="347"/>
        </w:trPr>
        <w:tc>
          <w:tcPr>
            <w:tcW w:w="4352" w:type="dxa"/>
          </w:tcPr>
          <w:p w14:paraId="31FE35A9" w14:textId="5DCE48F2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float64,</w:t>
            </w:r>
            <w:r>
              <w:t xml:space="preserve"> </w:t>
            </w:r>
            <w:r w:rsidRPr="006B64A4">
              <w:t>float32,</w:t>
            </w:r>
            <w:r>
              <w:t xml:space="preserve"> </w:t>
            </w:r>
            <w:r w:rsidRPr="006B64A4">
              <w:t>int32,</w:t>
            </w:r>
            <w:r>
              <w:t xml:space="preserve"> </w:t>
            </w:r>
            <w:r w:rsidRPr="006B64A4">
              <w:t>int64</w:t>
            </w:r>
          </w:p>
        </w:tc>
        <w:tc>
          <w:tcPr>
            <w:tcW w:w="4352" w:type="dxa"/>
          </w:tcPr>
          <w:p w14:paraId="005D5549" w14:textId="3CCD033A" w:rsidR="006B64A4" w:rsidRDefault="006B64A4" w:rsidP="006B64A4">
            <w:pPr>
              <w:spacing w:before="0" w:after="0" w:line="240" w:lineRule="auto"/>
            </w:pPr>
            <w:r>
              <w:t>Numerical</w:t>
            </w:r>
          </w:p>
        </w:tc>
      </w:tr>
      <w:tr w:rsidR="006B64A4" w14:paraId="6C647B02" w14:textId="77777777" w:rsidTr="00F108C8">
        <w:trPr>
          <w:trHeight w:val="361"/>
        </w:trPr>
        <w:tc>
          <w:tcPr>
            <w:tcW w:w="4352" w:type="dxa"/>
          </w:tcPr>
          <w:p w14:paraId="12BEA866" w14:textId="24F9FB3F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object (String)</w:t>
            </w:r>
          </w:p>
        </w:tc>
        <w:tc>
          <w:tcPr>
            <w:tcW w:w="4352" w:type="dxa"/>
          </w:tcPr>
          <w:p w14:paraId="374EFD9F" w14:textId="5A04674B" w:rsidR="006B64A4" w:rsidRDefault="006B64A4" w:rsidP="006B64A4">
            <w:pPr>
              <w:spacing w:before="0" w:after="0" w:line="240" w:lineRule="auto"/>
            </w:pPr>
            <w:r>
              <w:t>Text</w:t>
            </w:r>
          </w:p>
        </w:tc>
      </w:tr>
      <w:tr w:rsidR="006B64A4" w14:paraId="1FC89849" w14:textId="77777777" w:rsidTr="001B30CD">
        <w:trPr>
          <w:trHeight w:val="53"/>
        </w:trPr>
        <w:tc>
          <w:tcPr>
            <w:tcW w:w="4352" w:type="dxa"/>
          </w:tcPr>
          <w:p w14:paraId="65CFDB42" w14:textId="58A017C3" w:rsidR="006B64A4" w:rsidRPr="00F108C8" w:rsidRDefault="00C0352F" w:rsidP="006B64A4">
            <w:pPr>
              <w:spacing w:before="0" w:after="0" w:line="240" w:lineRule="auto"/>
            </w:pPr>
            <w:r w:rsidRPr="00C0352F">
              <w:lastRenderedPageBreak/>
              <w:t>datetime64[ns]</w:t>
            </w:r>
          </w:p>
        </w:tc>
        <w:tc>
          <w:tcPr>
            <w:tcW w:w="4352" w:type="dxa"/>
          </w:tcPr>
          <w:p w14:paraId="721B6397" w14:textId="7462F1FA" w:rsidR="006B64A4" w:rsidRDefault="00C0352F" w:rsidP="006B64A4">
            <w:pPr>
              <w:spacing w:before="0" w:after="0" w:line="240" w:lineRule="auto"/>
            </w:pPr>
            <w:r>
              <w:t>Timestamp</w:t>
            </w:r>
          </w:p>
        </w:tc>
      </w:tr>
      <w:tr w:rsidR="006B64A4" w14:paraId="1AB2B06F" w14:textId="77777777" w:rsidTr="00F108C8">
        <w:trPr>
          <w:trHeight w:val="361"/>
        </w:trPr>
        <w:tc>
          <w:tcPr>
            <w:tcW w:w="4352" w:type="dxa"/>
          </w:tcPr>
          <w:p w14:paraId="6D86E8E1" w14:textId="6B068359" w:rsidR="006B64A4" w:rsidRDefault="0047566B" w:rsidP="006B64A4">
            <w:pPr>
              <w:spacing w:before="0" w:after="0" w:line="240" w:lineRule="auto"/>
            </w:pPr>
            <w:r>
              <w:t>string</w:t>
            </w:r>
            <w:r w:rsidR="00C0352F" w:rsidRPr="00C0352F">
              <w:t xml:space="preserve"> of comma </w:t>
            </w:r>
            <w:r w:rsidR="00DF224D" w:rsidRPr="00C0352F">
              <w:t>separated</w:t>
            </w:r>
            <w:r w:rsidR="00C0352F" w:rsidRPr="00C0352F">
              <w:t xml:space="preserve"> values</w:t>
            </w:r>
          </w:p>
        </w:tc>
        <w:tc>
          <w:tcPr>
            <w:tcW w:w="4352" w:type="dxa"/>
          </w:tcPr>
          <w:p w14:paraId="6BA10110" w14:textId="149112E9" w:rsidR="006B64A4" w:rsidRDefault="00DF224D" w:rsidP="006B64A4">
            <w:pPr>
              <w:spacing w:before="0" w:after="0" w:line="240" w:lineRule="auto"/>
            </w:pPr>
            <w:r w:rsidRPr="00DF224D">
              <w:t>Categorical list</w:t>
            </w:r>
          </w:p>
        </w:tc>
      </w:tr>
      <w:tr w:rsidR="00DF224D" w14:paraId="2E4AA319" w14:textId="77777777" w:rsidTr="00F108C8">
        <w:trPr>
          <w:trHeight w:val="347"/>
        </w:trPr>
        <w:tc>
          <w:tcPr>
            <w:tcW w:w="4352" w:type="dxa"/>
          </w:tcPr>
          <w:p w14:paraId="1FA4E2FC" w14:textId="412A4635" w:rsidR="00DF224D" w:rsidRPr="00C0352F" w:rsidRDefault="00DF224D" w:rsidP="00C0352F">
            <w:pPr>
              <w:spacing w:before="0" w:after="0" w:line="240" w:lineRule="auto"/>
            </w:pPr>
            <w:r w:rsidRPr="00DF224D">
              <w:t>(unique column values/total rows) &lt; 20%</w:t>
            </w:r>
          </w:p>
        </w:tc>
        <w:tc>
          <w:tcPr>
            <w:tcW w:w="4352" w:type="dxa"/>
          </w:tcPr>
          <w:p w14:paraId="13A4A495" w14:textId="17E1814E" w:rsidR="00DF224D" w:rsidRPr="00DF224D" w:rsidRDefault="00DF224D" w:rsidP="006B64A4">
            <w:pPr>
              <w:spacing w:before="0" w:after="0" w:line="240" w:lineRule="auto"/>
            </w:pPr>
            <w:r>
              <w:t>Categorical</w:t>
            </w:r>
          </w:p>
        </w:tc>
      </w:tr>
    </w:tbl>
    <w:p w14:paraId="73505CC1" w14:textId="77777777" w:rsidR="006B64A4" w:rsidRPr="006B64A4" w:rsidRDefault="006B64A4" w:rsidP="006B64A4">
      <w:pPr>
        <w:spacing w:before="0" w:after="0" w:line="240" w:lineRule="auto"/>
      </w:pPr>
    </w:p>
    <w:p w14:paraId="31687CBF" w14:textId="532E4482" w:rsidR="00080B6D" w:rsidRDefault="00717C24" w:rsidP="00717C24">
      <w:pPr>
        <w:pStyle w:val="Heading3"/>
      </w:pPr>
      <w:bookmarkStart w:id="52" w:name="_Toc62746990"/>
      <w:r>
        <w:t>3. Save/Save As functionality</w:t>
      </w:r>
      <w:bookmarkEnd w:id="52"/>
    </w:p>
    <w:p w14:paraId="31071B59" w14:textId="78B1034A" w:rsidR="00717C24" w:rsidRPr="006B64A4" w:rsidRDefault="00717C24" w:rsidP="00717C24">
      <w:r>
        <w:rPr>
          <w:noProof/>
        </w:rPr>
        <w:drawing>
          <wp:inline distT="0" distB="0" distL="0" distR="0" wp14:anchorId="39D8258B" wp14:editId="69F819B1">
            <wp:extent cx="5731510" cy="1280795"/>
            <wp:effectExtent l="19050" t="19050" r="2159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7C24" w:rsidRPr="006B64A4" w:rsidSect="006C171E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80A32" w14:textId="77777777" w:rsidR="00E82A45" w:rsidRDefault="00E82A45" w:rsidP="006301C9">
      <w:r>
        <w:separator/>
      </w:r>
    </w:p>
  </w:endnote>
  <w:endnote w:type="continuationSeparator" w:id="0">
    <w:p w14:paraId="5A27E80A" w14:textId="77777777" w:rsidR="00E82A45" w:rsidRDefault="00E82A45" w:rsidP="0063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099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659D" w14:textId="4681F8C5" w:rsidR="003737C5" w:rsidRDefault="003737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6D88B" w14:textId="7594CE68" w:rsidR="003737C5" w:rsidRDefault="003737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F445B" w14:textId="77777777" w:rsidR="00E82A45" w:rsidRDefault="00E82A45" w:rsidP="006301C9">
      <w:r>
        <w:separator/>
      </w:r>
    </w:p>
  </w:footnote>
  <w:footnote w:type="continuationSeparator" w:id="0">
    <w:p w14:paraId="11D04732" w14:textId="77777777" w:rsidR="00E82A45" w:rsidRDefault="00E82A45" w:rsidP="00630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69912" w14:textId="36B9A052" w:rsidR="003737C5" w:rsidRPr="00840859" w:rsidRDefault="003737C5" w:rsidP="00270B8B">
    <w:pPr>
      <w:pStyle w:val="Header"/>
    </w:pPr>
    <w:r>
      <w:t>MLaaS-Requirement Document</w:t>
    </w:r>
    <w:r w:rsidRPr="00B85A35">
      <w:ptab w:relativeTo="margin" w:alignment="right" w:leader="none"/>
    </w:r>
    <w:r w:rsidRPr="00B85A35">
      <w:t>www.infosenseglobal.com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805E7"/>
    <w:multiLevelType w:val="hybridMultilevel"/>
    <w:tmpl w:val="5C12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35266"/>
    <w:multiLevelType w:val="hybridMultilevel"/>
    <w:tmpl w:val="B8427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B5407"/>
    <w:multiLevelType w:val="hybridMultilevel"/>
    <w:tmpl w:val="8A323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05C50"/>
    <w:multiLevelType w:val="hybridMultilevel"/>
    <w:tmpl w:val="8A38F824"/>
    <w:lvl w:ilvl="0" w:tplc="215640E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F40E9C"/>
    <w:multiLevelType w:val="hybridMultilevel"/>
    <w:tmpl w:val="394A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C0A64"/>
    <w:multiLevelType w:val="hybridMultilevel"/>
    <w:tmpl w:val="8DF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51EBE"/>
    <w:multiLevelType w:val="hybridMultilevel"/>
    <w:tmpl w:val="1052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124B9"/>
    <w:multiLevelType w:val="hybridMultilevel"/>
    <w:tmpl w:val="159C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95256"/>
    <w:multiLevelType w:val="hybridMultilevel"/>
    <w:tmpl w:val="9E78095C"/>
    <w:lvl w:ilvl="0" w:tplc="798A3C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E772399"/>
    <w:multiLevelType w:val="hybridMultilevel"/>
    <w:tmpl w:val="BA340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0535D3"/>
    <w:multiLevelType w:val="hybridMultilevel"/>
    <w:tmpl w:val="1A28D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0"/>
  </w:num>
  <w:num w:numId="6">
    <w:abstractNumId w:val="10"/>
  </w:num>
  <w:num w:numId="7">
    <w:abstractNumId w:val="1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4"/>
    <w:rsid w:val="000012C5"/>
    <w:rsid w:val="00001715"/>
    <w:rsid w:val="00010693"/>
    <w:rsid w:val="0003380C"/>
    <w:rsid w:val="000341F7"/>
    <w:rsid w:val="0003501B"/>
    <w:rsid w:val="00037D5C"/>
    <w:rsid w:val="00046A5C"/>
    <w:rsid w:val="000522EA"/>
    <w:rsid w:val="000565A2"/>
    <w:rsid w:val="00065483"/>
    <w:rsid w:val="000673B3"/>
    <w:rsid w:val="00070A63"/>
    <w:rsid w:val="00071426"/>
    <w:rsid w:val="00072645"/>
    <w:rsid w:val="00075E3E"/>
    <w:rsid w:val="000770C8"/>
    <w:rsid w:val="000779A2"/>
    <w:rsid w:val="000804DA"/>
    <w:rsid w:val="00080B6D"/>
    <w:rsid w:val="00080DCE"/>
    <w:rsid w:val="000878EA"/>
    <w:rsid w:val="00091B8F"/>
    <w:rsid w:val="00094250"/>
    <w:rsid w:val="000A1789"/>
    <w:rsid w:val="000A4426"/>
    <w:rsid w:val="000A5181"/>
    <w:rsid w:val="000A62DD"/>
    <w:rsid w:val="000A7A14"/>
    <w:rsid w:val="000B212E"/>
    <w:rsid w:val="000C241E"/>
    <w:rsid w:val="000C401A"/>
    <w:rsid w:val="000D0E60"/>
    <w:rsid w:val="000D52B3"/>
    <w:rsid w:val="000D60A5"/>
    <w:rsid w:val="000D6761"/>
    <w:rsid w:val="000E16FE"/>
    <w:rsid w:val="000E40AA"/>
    <w:rsid w:val="000F410C"/>
    <w:rsid w:val="00102BD0"/>
    <w:rsid w:val="001061B1"/>
    <w:rsid w:val="00114992"/>
    <w:rsid w:val="00114DC0"/>
    <w:rsid w:val="001168D7"/>
    <w:rsid w:val="0011733E"/>
    <w:rsid w:val="00117EB8"/>
    <w:rsid w:val="00121AE8"/>
    <w:rsid w:val="00130E52"/>
    <w:rsid w:val="00132DB2"/>
    <w:rsid w:val="00141ACF"/>
    <w:rsid w:val="001451B7"/>
    <w:rsid w:val="0015437E"/>
    <w:rsid w:val="00156E94"/>
    <w:rsid w:val="00160DE5"/>
    <w:rsid w:val="00160F72"/>
    <w:rsid w:val="00164BE9"/>
    <w:rsid w:val="0017329C"/>
    <w:rsid w:val="001734D1"/>
    <w:rsid w:val="001764B2"/>
    <w:rsid w:val="00186A08"/>
    <w:rsid w:val="00186F52"/>
    <w:rsid w:val="00196EAE"/>
    <w:rsid w:val="001A49E0"/>
    <w:rsid w:val="001A50B5"/>
    <w:rsid w:val="001A778E"/>
    <w:rsid w:val="001B30CD"/>
    <w:rsid w:val="001B5F0D"/>
    <w:rsid w:val="001B672F"/>
    <w:rsid w:val="001D391F"/>
    <w:rsid w:val="001D4AFB"/>
    <w:rsid w:val="001E04F6"/>
    <w:rsid w:val="001E13F3"/>
    <w:rsid w:val="001E3BDC"/>
    <w:rsid w:val="001F0620"/>
    <w:rsid w:val="001F407D"/>
    <w:rsid w:val="001F57A2"/>
    <w:rsid w:val="001F789F"/>
    <w:rsid w:val="0020318C"/>
    <w:rsid w:val="0020379A"/>
    <w:rsid w:val="00226833"/>
    <w:rsid w:val="00231185"/>
    <w:rsid w:val="00244B35"/>
    <w:rsid w:val="00246EF2"/>
    <w:rsid w:val="0025016D"/>
    <w:rsid w:val="002541E1"/>
    <w:rsid w:val="002652A2"/>
    <w:rsid w:val="00266675"/>
    <w:rsid w:val="0027050F"/>
    <w:rsid w:val="00270B8B"/>
    <w:rsid w:val="00271ED5"/>
    <w:rsid w:val="00274707"/>
    <w:rsid w:val="00281368"/>
    <w:rsid w:val="00281CBD"/>
    <w:rsid w:val="00284096"/>
    <w:rsid w:val="0028702C"/>
    <w:rsid w:val="00287F7D"/>
    <w:rsid w:val="002948E7"/>
    <w:rsid w:val="002A0320"/>
    <w:rsid w:val="002A0379"/>
    <w:rsid w:val="002A0A0D"/>
    <w:rsid w:val="002B6704"/>
    <w:rsid w:val="002B6720"/>
    <w:rsid w:val="002B7AB5"/>
    <w:rsid w:val="002C13B8"/>
    <w:rsid w:val="002C1B9D"/>
    <w:rsid w:val="002C4AAC"/>
    <w:rsid w:val="002C6FB4"/>
    <w:rsid w:val="002D3426"/>
    <w:rsid w:val="002D433B"/>
    <w:rsid w:val="002F18EA"/>
    <w:rsid w:val="002F1DA4"/>
    <w:rsid w:val="002F2669"/>
    <w:rsid w:val="002F43D4"/>
    <w:rsid w:val="002F73AB"/>
    <w:rsid w:val="003001EA"/>
    <w:rsid w:val="00307BF5"/>
    <w:rsid w:val="00307DA5"/>
    <w:rsid w:val="00312260"/>
    <w:rsid w:val="00313E95"/>
    <w:rsid w:val="00315B01"/>
    <w:rsid w:val="00337C6C"/>
    <w:rsid w:val="00342D10"/>
    <w:rsid w:val="0035077D"/>
    <w:rsid w:val="003527EA"/>
    <w:rsid w:val="00366E8F"/>
    <w:rsid w:val="003737C5"/>
    <w:rsid w:val="00375930"/>
    <w:rsid w:val="00376562"/>
    <w:rsid w:val="003807A6"/>
    <w:rsid w:val="00381069"/>
    <w:rsid w:val="00381EB7"/>
    <w:rsid w:val="00386C01"/>
    <w:rsid w:val="003911B2"/>
    <w:rsid w:val="00394833"/>
    <w:rsid w:val="003B29B2"/>
    <w:rsid w:val="003B4CCC"/>
    <w:rsid w:val="003D42F6"/>
    <w:rsid w:val="003D5A7E"/>
    <w:rsid w:val="003E1D63"/>
    <w:rsid w:val="003E2E7B"/>
    <w:rsid w:val="003E4203"/>
    <w:rsid w:val="003E7780"/>
    <w:rsid w:val="003F159E"/>
    <w:rsid w:val="003F19D3"/>
    <w:rsid w:val="00406C40"/>
    <w:rsid w:val="004130AA"/>
    <w:rsid w:val="00422C09"/>
    <w:rsid w:val="00427003"/>
    <w:rsid w:val="00432FFE"/>
    <w:rsid w:val="00437915"/>
    <w:rsid w:val="00445D22"/>
    <w:rsid w:val="00457AF7"/>
    <w:rsid w:val="004601AA"/>
    <w:rsid w:val="00461ECE"/>
    <w:rsid w:val="00464034"/>
    <w:rsid w:val="0046756F"/>
    <w:rsid w:val="00471758"/>
    <w:rsid w:val="004724B0"/>
    <w:rsid w:val="00473504"/>
    <w:rsid w:val="0047566B"/>
    <w:rsid w:val="004854D7"/>
    <w:rsid w:val="00487E4F"/>
    <w:rsid w:val="00490BFF"/>
    <w:rsid w:val="0049361F"/>
    <w:rsid w:val="00494681"/>
    <w:rsid w:val="004A1794"/>
    <w:rsid w:val="004A1954"/>
    <w:rsid w:val="004B2ADE"/>
    <w:rsid w:val="004B3574"/>
    <w:rsid w:val="004B4672"/>
    <w:rsid w:val="004C0FB9"/>
    <w:rsid w:val="004C3760"/>
    <w:rsid w:val="004D12E7"/>
    <w:rsid w:val="004D7BB5"/>
    <w:rsid w:val="004D7CC5"/>
    <w:rsid w:val="0050643B"/>
    <w:rsid w:val="0051238D"/>
    <w:rsid w:val="0051607D"/>
    <w:rsid w:val="0051667E"/>
    <w:rsid w:val="00523C51"/>
    <w:rsid w:val="00524BAE"/>
    <w:rsid w:val="00526190"/>
    <w:rsid w:val="00531231"/>
    <w:rsid w:val="00531376"/>
    <w:rsid w:val="00540C21"/>
    <w:rsid w:val="00542D8C"/>
    <w:rsid w:val="00551575"/>
    <w:rsid w:val="0055249E"/>
    <w:rsid w:val="0055426B"/>
    <w:rsid w:val="00562C04"/>
    <w:rsid w:val="0057444B"/>
    <w:rsid w:val="00575ECA"/>
    <w:rsid w:val="00577937"/>
    <w:rsid w:val="00577F35"/>
    <w:rsid w:val="00585DD3"/>
    <w:rsid w:val="0059787B"/>
    <w:rsid w:val="005A0D44"/>
    <w:rsid w:val="005B26B3"/>
    <w:rsid w:val="005C109E"/>
    <w:rsid w:val="005C3F10"/>
    <w:rsid w:val="005D03D8"/>
    <w:rsid w:val="005D0463"/>
    <w:rsid w:val="005E00CC"/>
    <w:rsid w:val="005E0E7D"/>
    <w:rsid w:val="005E5978"/>
    <w:rsid w:val="005E6CFB"/>
    <w:rsid w:val="005E723A"/>
    <w:rsid w:val="005F04DC"/>
    <w:rsid w:val="005F359B"/>
    <w:rsid w:val="005F3EC7"/>
    <w:rsid w:val="005F4B6D"/>
    <w:rsid w:val="005F5F35"/>
    <w:rsid w:val="00600327"/>
    <w:rsid w:val="00601114"/>
    <w:rsid w:val="00602A7C"/>
    <w:rsid w:val="0060315A"/>
    <w:rsid w:val="00605291"/>
    <w:rsid w:val="00607F6F"/>
    <w:rsid w:val="00611C06"/>
    <w:rsid w:val="006176A3"/>
    <w:rsid w:val="00622744"/>
    <w:rsid w:val="0062680F"/>
    <w:rsid w:val="00626BA4"/>
    <w:rsid w:val="006301C9"/>
    <w:rsid w:val="00636014"/>
    <w:rsid w:val="0063704A"/>
    <w:rsid w:val="00646900"/>
    <w:rsid w:val="006622DE"/>
    <w:rsid w:val="0067576C"/>
    <w:rsid w:val="006768CE"/>
    <w:rsid w:val="0067725B"/>
    <w:rsid w:val="00681941"/>
    <w:rsid w:val="00681B2E"/>
    <w:rsid w:val="00683157"/>
    <w:rsid w:val="006855B1"/>
    <w:rsid w:val="0068666A"/>
    <w:rsid w:val="00692160"/>
    <w:rsid w:val="0069689A"/>
    <w:rsid w:val="006A44A1"/>
    <w:rsid w:val="006A53BC"/>
    <w:rsid w:val="006A5D5C"/>
    <w:rsid w:val="006B35D2"/>
    <w:rsid w:val="006B3957"/>
    <w:rsid w:val="006B64A4"/>
    <w:rsid w:val="006B76C7"/>
    <w:rsid w:val="006C171E"/>
    <w:rsid w:val="006C344F"/>
    <w:rsid w:val="006C357B"/>
    <w:rsid w:val="006F0881"/>
    <w:rsid w:val="006F34C5"/>
    <w:rsid w:val="00702BF1"/>
    <w:rsid w:val="00703B94"/>
    <w:rsid w:val="0071340D"/>
    <w:rsid w:val="00716FAB"/>
    <w:rsid w:val="00717C24"/>
    <w:rsid w:val="00723AED"/>
    <w:rsid w:val="00732A51"/>
    <w:rsid w:val="00732CD2"/>
    <w:rsid w:val="00737186"/>
    <w:rsid w:val="00743D41"/>
    <w:rsid w:val="00744729"/>
    <w:rsid w:val="007453C9"/>
    <w:rsid w:val="0074681E"/>
    <w:rsid w:val="00762D9D"/>
    <w:rsid w:val="0076684A"/>
    <w:rsid w:val="0077071E"/>
    <w:rsid w:val="00782C47"/>
    <w:rsid w:val="007836C5"/>
    <w:rsid w:val="007838AB"/>
    <w:rsid w:val="007856DE"/>
    <w:rsid w:val="007920C2"/>
    <w:rsid w:val="007B14D1"/>
    <w:rsid w:val="007B2649"/>
    <w:rsid w:val="007C2BD8"/>
    <w:rsid w:val="007C38EA"/>
    <w:rsid w:val="007C4069"/>
    <w:rsid w:val="007C569F"/>
    <w:rsid w:val="007D07BC"/>
    <w:rsid w:val="007E6BEE"/>
    <w:rsid w:val="007E7B07"/>
    <w:rsid w:val="007F1F5D"/>
    <w:rsid w:val="007F3F4F"/>
    <w:rsid w:val="007F605E"/>
    <w:rsid w:val="00803F64"/>
    <w:rsid w:val="0080487E"/>
    <w:rsid w:val="00807036"/>
    <w:rsid w:val="00810EA9"/>
    <w:rsid w:val="0081516B"/>
    <w:rsid w:val="00815179"/>
    <w:rsid w:val="0082503C"/>
    <w:rsid w:val="00825C36"/>
    <w:rsid w:val="008327C2"/>
    <w:rsid w:val="008414D4"/>
    <w:rsid w:val="0084471A"/>
    <w:rsid w:val="00844B92"/>
    <w:rsid w:val="00844EC1"/>
    <w:rsid w:val="00847FCD"/>
    <w:rsid w:val="008623B3"/>
    <w:rsid w:val="00865B11"/>
    <w:rsid w:val="00867999"/>
    <w:rsid w:val="00870264"/>
    <w:rsid w:val="00874687"/>
    <w:rsid w:val="0087707E"/>
    <w:rsid w:val="008776EE"/>
    <w:rsid w:val="00877E71"/>
    <w:rsid w:val="00890D48"/>
    <w:rsid w:val="00893DE6"/>
    <w:rsid w:val="008A12FE"/>
    <w:rsid w:val="008A32A3"/>
    <w:rsid w:val="008B0E61"/>
    <w:rsid w:val="008B4426"/>
    <w:rsid w:val="008B4B47"/>
    <w:rsid w:val="008B5C53"/>
    <w:rsid w:val="008B6DDA"/>
    <w:rsid w:val="008B7EF8"/>
    <w:rsid w:val="008C2A2D"/>
    <w:rsid w:val="008D77F0"/>
    <w:rsid w:val="008D79B0"/>
    <w:rsid w:val="008E023D"/>
    <w:rsid w:val="008E34C6"/>
    <w:rsid w:val="008E7656"/>
    <w:rsid w:val="008F1EB5"/>
    <w:rsid w:val="009008DF"/>
    <w:rsid w:val="0090246E"/>
    <w:rsid w:val="00905CEE"/>
    <w:rsid w:val="0092614F"/>
    <w:rsid w:val="0093702B"/>
    <w:rsid w:val="00941F58"/>
    <w:rsid w:val="00942353"/>
    <w:rsid w:val="0094483B"/>
    <w:rsid w:val="00944A72"/>
    <w:rsid w:val="009537D2"/>
    <w:rsid w:val="00953EDA"/>
    <w:rsid w:val="00954495"/>
    <w:rsid w:val="00956B06"/>
    <w:rsid w:val="00957CF9"/>
    <w:rsid w:val="00961BA7"/>
    <w:rsid w:val="00962BC9"/>
    <w:rsid w:val="009638E4"/>
    <w:rsid w:val="00964E5F"/>
    <w:rsid w:val="00973660"/>
    <w:rsid w:val="009741D8"/>
    <w:rsid w:val="00990D25"/>
    <w:rsid w:val="00997125"/>
    <w:rsid w:val="009A1605"/>
    <w:rsid w:val="009A5618"/>
    <w:rsid w:val="009A7E6D"/>
    <w:rsid w:val="009B02E7"/>
    <w:rsid w:val="009C1A5D"/>
    <w:rsid w:val="009C223E"/>
    <w:rsid w:val="009C7F35"/>
    <w:rsid w:val="009D2EA3"/>
    <w:rsid w:val="009D3EC9"/>
    <w:rsid w:val="009E2322"/>
    <w:rsid w:val="009E4F94"/>
    <w:rsid w:val="009E6C1E"/>
    <w:rsid w:val="009F0D61"/>
    <w:rsid w:val="009F1A97"/>
    <w:rsid w:val="009F416D"/>
    <w:rsid w:val="009F5413"/>
    <w:rsid w:val="00A057B9"/>
    <w:rsid w:val="00A0650C"/>
    <w:rsid w:val="00A135F7"/>
    <w:rsid w:val="00A21A52"/>
    <w:rsid w:val="00A228C6"/>
    <w:rsid w:val="00A239F9"/>
    <w:rsid w:val="00A31564"/>
    <w:rsid w:val="00A35F89"/>
    <w:rsid w:val="00A36233"/>
    <w:rsid w:val="00A367A9"/>
    <w:rsid w:val="00A42A2B"/>
    <w:rsid w:val="00A4345C"/>
    <w:rsid w:val="00A51E6B"/>
    <w:rsid w:val="00A52D1C"/>
    <w:rsid w:val="00A61369"/>
    <w:rsid w:val="00A6291B"/>
    <w:rsid w:val="00A64025"/>
    <w:rsid w:val="00A70BAD"/>
    <w:rsid w:val="00A73C5A"/>
    <w:rsid w:val="00A767A0"/>
    <w:rsid w:val="00A8215A"/>
    <w:rsid w:val="00A821CF"/>
    <w:rsid w:val="00A93822"/>
    <w:rsid w:val="00AA0124"/>
    <w:rsid w:val="00AB09FA"/>
    <w:rsid w:val="00AB2467"/>
    <w:rsid w:val="00AB6BFA"/>
    <w:rsid w:val="00AD22A7"/>
    <w:rsid w:val="00AD23B0"/>
    <w:rsid w:val="00AD24C6"/>
    <w:rsid w:val="00AD379F"/>
    <w:rsid w:val="00AD76CB"/>
    <w:rsid w:val="00AD7A66"/>
    <w:rsid w:val="00AE7EFE"/>
    <w:rsid w:val="00AF05B6"/>
    <w:rsid w:val="00AF1142"/>
    <w:rsid w:val="00AF3881"/>
    <w:rsid w:val="00B023A5"/>
    <w:rsid w:val="00B02996"/>
    <w:rsid w:val="00B110A1"/>
    <w:rsid w:val="00B12594"/>
    <w:rsid w:val="00B13939"/>
    <w:rsid w:val="00B167BA"/>
    <w:rsid w:val="00B20313"/>
    <w:rsid w:val="00B2247D"/>
    <w:rsid w:val="00B24861"/>
    <w:rsid w:val="00B25CC9"/>
    <w:rsid w:val="00B3084E"/>
    <w:rsid w:val="00B32E95"/>
    <w:rsid w:val="00B33555"/>
    <w:rsid w:val="00B34CED"/>
    <w:rsid w:val="00B356D7"/>
    <w:rsid w:val="00B36C7D"/>
    <w:rsid w:val="00B429CE"/>
    <w:rsid w:val="00B43F1D"/>
    <w:rsid w:val="00B451F7"/>
    <w:rsid w:val="00B45996"/>
    <w:rsid w:val="00B50F7A"/>
    <w:rsid w:val="00B51A0C"/>
    <w:rsid w:val="00B60747"/>
    <w:rsid w:val="00B628EA"/>
    <w:rsid w:val="00B73150"/>
    <w:rsid w:val="00B73E03"/>
    <w:rsid w:val="00B76999"/>
    <w:rsid w:val="00B777B3"/>
    <w:rsid w:val="00B83CF8"/>
    <w:rsid w:val="00B85A35"/>
    <w:rsid w:val="00B86413"/>
    <w:rsid w:val="00B90949"/>
    <w:rsid w:val="00B965B7"/>
    <w:rsid w:val="00BA1009"/>
    <w:rsid w:val="00BA2885"/>
    <w:rsid w:val="00BA333E"/>
    <w:rsid w:val="00BB052A"/>
    <w:rsid w:val="00BB0E4E"/>
    <w:rsid w:val="00BB0ECD"/>
    <w:rsid w:val="00BB529D"/>
    <w:rsid w:val="00BC10FE"/>
    <w:rsid w:val="00BC33F7"/>
    <w:rsid w:val="00BC790E"/>
    <w:rsid w:val="00BD5346"/>
    <w:rsid w:val="00BE0DF2"/>
    <w:rsid w:val="00BE3ABF"/>
    <w:rsid w:val="00BF0AAB"/>
    <w:rsid w:val="00BF30E7"/>
    <w:rsid w:val="00BF6799"/>
    <w:rsid w:val="00C0352F"/>
    <w:rsid w:val="00C046BC"/>
    <w:rsid w:val="00C05DF9"/>
    <w:rsid w:val="00C07EA2"/>
    <w:rsid w:val="00C1356B"/>
    <w:rsid w:val="00C22C21"/>
    <w:rsid w:val="00C23455"/>
    <w:rsid w:val="00C259F0"/>
    <w:rsid w:val="00C2636A"/>
    <w:rsid w:val="00C2796C"/>
    <w:rsid w:val="00C41351"/>
    <w:rsid w:val="00C46697"/>
    <w:rsid w:val="00C54D29"/>
    <w:rsid w:val="00C54DE5"/>
    <w:rsid w:val="00C55270"/>
    <w:rsid w:val="00C553CF"/>
    <w:rsid w:val="00C62A26"/>
    <w:rsid w:val="00C66B7F"/>
    <w:rsid w:val="00C7102E"/>
    <w:rsid w:val="00C74B5D"/>
    <w:rsid w:val="00C75470"/>
    <w:rsid w:val="00C7776D"/>
    <w:rsid w:val="00C8024C"/>
    <w:rsid w:val="00C842C8"/>
    <w:rsid w:val="00C851F6"/>
    <w:rsid w:val="00C85F84"/>
    <w:rsid w:val="00C90E68"/>
    <w:rsid w:val="00C9182C"/>
    <w:rsid w:val="00CA1007"/>
    <w:rsid w:val="00CA2DA9"/>
    <w:rsid w:val="00CA57E7"/>
    <w:rsid w:val="00CB24D9"/>
    <w:rsid w:val="00CB31C9"/>
    <w:rsid w:val="00CB6BE0"/>
    <w:rsid w:val="00CB7A88"/>
    <w:rsid w:val="00CB7E16"/>
    <w:rsid w:val="00CC10A0"/>
    <w:rsid w:val="00CC7AA2"/>
    <w:rsid w:val="00CF18C9"/>
    <w:rsid w:val="00D00F83"/>
    <w:rsid w:val="00D03484"/>
    <w:rsid w:val="00D11851"/>
    <w:rsid w:val="00D12349"/>
    <w:rsid w:val="00D132C0"/>
    <w:rsid w:val="00D1445A"/>
    <w:rsid w:val="00D21A10"/>
    <w:rsid w:val="00D24342"/>
    <w:rsid w:val="00D31500"/>
    <w:rsid w:val="00D31A93"/>
    <w:rsid w:val="00D324F6"/>
    <w:rsid w:val="00D32EF4"/>
    <w:rsid w:val="00D33F1F"/>
    <w:rsid w:val="00D35828"/>
    <w:rsid w:val="00D4298B"/>
    <w:rsid w:val="00D43438"/>
    <w:rsid w:val="00D50181"/>
    <w:rsid w:val="00D52333"/>
    <w:rsid w:val="00D56C5C"/>
    <w:rsid w:val="00D615DE"/>
    <w:rsid w:val="00D61FF7"/>
    <w:rsid w:val="00D62C93"/>
    <w:rsid w:val="00D6515B"/>
    <w:rsid w:val="00D66DBF"/>
    <w:rsid w:val="00D73009"/>
    <w:rsid w:val="00D76227"/>
    <w:rsid w:val="00D801EB"/>
    <w:rsid w:val="00D85CCE"/>
    <w:rsid w:val="00D87595"/>
    <w:rsid w:val="00D905D9"/>
    <w:rsid w:val="00D941B4"/>
    <w:rsid w:val="00D97F50"/>
    <w:rsid w:val="00DA054E"/>
    <w:rsid w:val="00DA121E"/>
    <w:rsid w:val="00DA350C"/>
    <w:rsid w:val="00DB108C"/>
    <w:rsid w:val="00DB25D8"/>
    <w:rsid w:val="00DD431B"/>
    <w:rsid w:val="00DD75C4"/>
    <w:rsid w:val="00DE371A"/>
    <w:rsid w:val="00DE75B6"/>
    <w:rsid w:val="00DF224D"/>
    <w:rsid w:val="00DF5A6A"/>
    <w:rsid w:val="00DF6EA7"/>
    <w:rsid w:val="00DF7B01"/>
    <w:rsid w:val="00E007F8"/>
    <w:rsid w:val="00E01857"/>
    <w:rsid w:val="00E02CAB"/>
    <w:rsid w:val="00E03480"/>
    <w:rsid w:val="00E051B7"/>
    <w:rsid w:val="00E058BE"/>
    <w:rsid w:val="00E148E8"/>
    <w:rsid w:val="00E14D22"/>
    <w:rsid w:val="00E15463"/>
    <w:rsid w:val="00E1753C"/>
    <w:rsid w:val="00E20356"/>
    <w:rsid w:val="00E341D2"/>
    <w:rsid w:val="00E51260"/>
    <w:rsid w:val="00E51ED8"/>
    <w:rsid w:val="00E615D5"/>
    <w:rsid w:val="00E63A2A"/>
    <w:rsid w:val="00E70E22"/>
    <w:rsid w:val="00E71D59"/>
    <w:rsid w:val="00E72B6D"/>
    <w:rsid w:val="00E73419"/>
    <w:rsid w:val="00E7367A"/>
    <w:rsid w:val="00E82A45"/>
    <w:rsid w:val="00E84692"/>
    <w:rsid w:val="00E84D2A"/>
    <w:rsid w:val="00E9088B"/>
    <w:rsid w:val="00E91AA1"/>
    <w:rsid w:val="00E91BA3"/>
    <w:rsid w:val="00E925C8"/>
    <w:rsid w:val="00E93863"/>
    <w:rsid w:val="00E93B10"/>
    <w:rsid w:val="00E96054"/>
    <w:rsid w:val="00E96B91"/>
    <w:rsid w:val="00EA0917"/>
    <w:rsid w:val="00EA1BC5"/>
    <w:rsid w:val="00EB026A"/>
    <w:rsid w:val="00EB1E16"/>
    <w:rsid w:val="00EB1F41"/>
    <w:rsid w:val="00EC2D03"/>
    <w:rsid w:val="00ED1151"/>
    <w:rsid w:val="00ED244F"/>
    <w:rsid w:val="00ED2EF3"/>
    <w:rsid w:val="00EE0FA5"/>
    <w:rsid w:val="00EE2455"/>
    <w:rsid w:val="00EE7256"/>
    <w:rsid w:val="00EE7EC3"/>
    <w:rsid w:val="00EF3521"/>
    <w:rsid w:val="00EF52CF"/>
    <w:rsid w:val="00EF60DB"/>
    <w:rsid w:val="00F108C8"/>
    <w:rsid w:val="00F11F3F"/>
    <w:rsid w:val="00F13558"/>
    <w:rsid w:val="00F137DE"/>
    <w:rsid w:val="00F1470F"/>
    <w:rsid w:val="00F14A42"/>
    <w:rsid w:val="00F1522D"/>
    <w:rsid w:val="00F21ABA"/>
    <w:rsid w:val="00F21B82"/>
    <w:rsid w:val="00F3799E"/>
    <w:rsid w:val="00F40186"/>
    <w:rsid w:val="00F40748"/>
    <w:rsid w:val="00F41E48"/>
    <w:rsid w:val="00F442AA"/>
    <w:rsid w:val="00F44E84"/>
    <w:rsid w:val="00F4606A"/>
    <w:rsid w:val="00F507A1"/>
    <w:rsid w:val="00F56392"/>
    <w:rsid w:val="00F57077"/>
    <w:rsid w:val="00F66EE3"/>
    <w:rsid w:val="00F708B1"/>
    <w:rsid w:val="00F72AFC"/>
    <w:rsid w:val="00F741E0"/>
    <w:rsid w:val="00F75BB0"/>
    <w:rsid w:val="00F77F19"/>
    <w:rsid w:val="00F80A2C"/>
    <w:rsid w:val="00F8380A"/>
    <w:rsid w:val="00F8429C"/>
    <w:rsid w:val="00F902F7"/>
    <w:rsid w:val="00F90FB2"/>
    <w:rsid w:val="00F932F1"/>
    <w:rsid w:val="00F94541"/>
    <w:rsid w:val="00F9514E"/>
    <w:rsid w:val="00FA4B11"/>
    <w:rsid w:val="00FB3F07"/>
    <w:rsid w:val="00FD0094"/>
    <w:rsid w:val="00FD1979"/>
    <w:rsid w:val="00FD3391"/>
    <w:rsid w:val="00FD4C54"/>
    <w:rsid w:val="00FE13A2"/>
    <w:rsid w:val="00FE3106"/>
    <w:rsid w:val="00FE5419"/>
    <w:rsid w:val="00FE5E57"/>
    <w:rsid w:val="00FE72F2"/>
    <w:rsid w:val="00FF3F3D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D16"/>
  <w15:docId w15:val="{4A93E40B-4236-443A-9199-22E6965D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C9"/>
    <w:pPr>
      <w:spacing w:before="120" w:after="120" w:line="360" w:lineRule="auto"/>
    </w:pPr>
    <w:rPr>
      <w:rFonts w:ascii="Microsoft New Tai Lue" w:hAnsi="Microsoft New Tai Lue"/>
      <w:color w:val="555555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7077"/>
    <w:pPr>
      <w:keepNext/>
      <w:keepLines/>
      <w:tabs>
        <w:tab w:val="left" w:pos="4217"/>
      </w:tabs>
      <w:spacing w:after="0"/>
      <w:outlineLvl w:val="0"/>
    </w:pPr>
    <w:rPr>
      <w:rFonts w:eastAsiaTheme="majorEastAsia" w:cstheme="majorBidi"/>
      <w:b/>
      <w:bCs/>
      <w:color w:val="D7304C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315A"/>
    <w:pPr>
      <w:keepNext/>
      <w:keepLines/>
      <w:spacing w:before="400"/>
      <w:outlineLvl w:val="1"/>
    </w:pPr>
    <w:rPr>
      <w:rFonts w:eastAsiaTheme="majorEastAsia" w:cstheme="majorBidi"/>
      <w:b/>
      <w:bCs/>
      <w:color w:val="03559E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223E"/>
    <w:pPr>
      <w:keepNext/>
      <w:keepLines/>
      <w:spacing w:before="200"/>
      <w:jc w:val="both"/>
      <w:outlineLvl w:val="2"/>
    </w:pPr>
    <w:rPr>
      <w:rFonts w:eastAsiaTheme="majorEastAsia" w:cstheme="majorBidi"/>
      <w:b/>
      <w:bCs/>
      <w:color w:val="2B4466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5707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84096"/>
    <w:pPr>
      <w:keepNext/>
      <w:keepLines/>
      <w:spacing w:before="200" w:after="0"/>
      <w:outlineLvl w:val="4"/>
    </w:pPr>
    <w:rPr>
      <w:rFonts w:eastAsiaTheme="majorEastAsia" w:cstheme="majorBidi"/>
      <w:b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F57077"/>
    <w:pPr>
      <w:keepNext/>
      <w:keepLines/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7077"/>
    <w:rPr>
      <w:rFonts w:ascii="Microsoft New Tai Lue" w:hAnsi="Microsoft New Tai Lue"/>
      <w:b/>
      <w:bCs/>
      <w:color w:val="515256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0315A"/>
    <w:rPr>
      <w:rFonts w:ascii="Microsoft New Tai Lue" w:eastAsiaTheme="majorEastAsia" w:hAnsi="Microsoft New Tai Lue" w:cstheme="majorBidi"/>
      <w:b/>
      <w:bCs/>
      <w:color w:val="03559E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7077"/>
    <w:rPr>
      <w:rFonts w:ascii="Microsoft New Tai Lue" w:eastAsiaTheme="majorEastAsia" w:hAnsi="Microsoft New Tai Lue" w:cstheme="majorBidi"/>
      <w:b/>
      <w:bCs/>
      <w:color w:val="D7304C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223E"/>
    <w:rPr>
      <w:rFonts w:ascii="Microsoft New Tai Lue" w:eastAsiaTheme="majorEastAsia" w:hAnsi="Microsoft New Tai Lue" w:cstheme="majorBidi"/>
      <w:b/>
      <w:bCs/>
      <w:color w:val="2B44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0124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24"/>
    <w:rPr>
      <w:rFonts w:ascii="Tahoma" w:hAnsi="Tahoma" w:cs="Tahoma"/>
      <w:color w:val="515256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7077"/>
    <w:rPr>
      <w:rFonts w:ascii="Microsoft New Tai Lue" w:hAnsi="Microsoft New Tai Lue"/>
      <w:color w:val="03559E"/>
      <w:sz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7077"/>
    <w:rPr>
      <w:rFonts w:ascii="Microsoft New Tai Lue" w:eastAsiaTheme="majorEastAsia" w:hAnsi="Microsoft New Tai Lue" w:cstheme="majorBidi"/>
      <w:b/>
      <w:bCs/>
      <w:i/>
      <w:iCs/>
      <w:color w:val="4F81BD" w:themeColor="accent1"/>
      <w:sz w:val="20"/>
    </w:rPr>
  </w:style>
  <w:style w:type="paragraph" w:styleId="Header">
    <w:name w:val="header"/>
    <w:basedOn w:val="Normal"/>
    <w:link w:val="HeaderChar"/>
    <w:autoRedefine/>
    <w:uiPriority w:val="99"/>
    <w:unhideWhenUsed/>
    <w:rsid w:val="00270B8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B8B"/>
    <w:rPr>
      <w:rFonts w:ascii="Microsoft New Tai Lue" w:hAnsi="Microsoft New Tai Lue"/>
      <w:color w:val="555555"/>
    </w:rPr>
  </w:style>
  <w:style w:type="paragraph" w:styleId="Footer">
    <w:name w:val="footer"/>
    <w:basedOn w:val="Normal"/>
    <w:link w:val="FooterChar"/>
    <w:autoRedefine/>
    <w:uiPriority w:val="99"/>
    <w:unhideWhenUsed/>
    <w:rsid w:val="00F5707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7077"/>
    <w:rPr>
      <w:rFonts w:ascii="Microsoft New Tai Lue" w:hAnsi="Microsoft New Tai Lue"/>
      <w:color w:val="555555"/>
      <w:sz w:val="20"/>
    </w:rPr>
  </w:style>
  <w:style w:type="paragraph" w:styleId="NoSpacing">
    <w:name w:val="No Spacing"/>
    <w:autoRedefine/>
    <w:uiPriority w:val="1"/>
    <w:qFormat/>
    <w:rsid w:val="0011733E"/>
    <w:pPr>
      <w:spacing w:after="0" w:line="240" w:lineRule="auto"/>
    </w:pPr>
    <w:rPr>
      <w:rFonts w:ascii="Calibri" w:eastAsia="Calibri" w:hAnsi="Calibri" w:cstheme="minorHAnsi"/>
      <w:color w:val="515256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077"/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2FFE"/>
    <w:pPr>
      <w:tabs>
        <w:tab w:val="right" w:leader="dot" w:pos="9016"/>
      </w:tabs>
      <w:spacing w:after="0"/>
    </w:pPr>
    <w:rPr>
      <w:rFonts w:ascii="Aharoni" w:hAnsi="Aharoni" w:cs="Aharoni"/>
      <w:b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7077"/>
    <w:pPr>
      <w:spacing w:after="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6C5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84096"/>
    <w:rPr>
      <w:rFonts w:ascii="Microsoft New Tai Lue" w:eastAsiaTheme="majorEastAsia" w:hAnsi="Microsoft New Tai Lue" w:cstheme="majorBidi"/>
      <w:b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57077"/>
    <w:pPr>
      <w:numPr>
        <w:ilvl w:val="1"/>
      </w:numPr>
    </w:pPr>
    <w:rPr>
      <w:rFonts w:eastAsiaTheme="majorEastAsia" w:cstheme="majorBidi"/>
      <w:iCs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077"/>
    <w:rPr>
      <w:rFonts w:ascii="Microsoft New Tai Lue" w:eastAsiaTheme="majorEastAsia" w:hAnsi="Microsoft New Tai Lue" w:cstheme="majorBidi"/>
      <w:iCs/>
      <w:color w:val="555555"/>
      <w:spacing w:val="15"/>
      <w:sz w:val="56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81B2E"/>
    <w:pPr>
      <w:framePr w:wrap="around" w:vAnchor="text" w:hAnchor="text" w:y="1"/>
      <w:spacing w:after="300"/>
      <w:contextualSpacing/>
    </w:pPr>
    <w:rPr>
      <w:rFonts w:eastAsiaTheme="majorEastAsia" w:cstheme="majorBidi"/>
      <w:b/>
      <w:color w:val="03559E"/>
      <w:spacing w:val="5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1B2E"/>
    <w:rPr>
      <w:rFonts w:ascii="Microsoft New Tai Lue" w:eastAsiaTheme="majorEastAsia" w:hAnsi="Microsoft New Tai Lue" w:cstheme="majorBidi"/>
      <w:b/>
      <w:color w:val="03559E"/>
      <w:spacing w:val="5"/>
      <w:kern w:val="28"/>
      <w:sz w:val="24"/>
      <w:szCs w:val="24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7077"/>
    <w:pPr>
      <w:spacing w:before="480" w:line="276" w:lineRule="auto"/>
      <w:outlineLvl w:val="9"/>
    </w:pPr>
    <w:rPr>
      <w:color w:val="03559E"/>
      <w:sz w:val="32"/>
      <w:lang w:val="en-US" w:eastAsia="ja-JP"/>
    </w:rPr>
  </w:style>
  <w:style w:type="paragraph" w:styleId="ListParagraph">
    <w:name w:val="List Paragraph"/>
    <w:aliases w:val="Paragraph"/>
    <w:basedOn w:val="Normal"/>
    <w:autoRedefine/>
    <w:uiPriority w:val="34"/>
    <w:qFormat/>
    <w:rsid w:val="00A228C6"/>
    <w:pPr>
      <w:numPr>
        <w:numId w:val="12"/>
      </w:numPr>
      <w:spacing w:after="0"/>
    </w:pPr>
    <w:rPr>
      <w:lang w:val="en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F57077"/>
    <w:pPr>
      <w:spacing w:after="0"/>
      <w:ind w:left="400" w:hanging="400"/>
      <w:jc w:val="center"/>
    </w:pPr>
    <w:rPr>
      <w:rFonts w:cstheme="minorHAnsi"/>
      <w:b/>
      <w:bCs/>
      <w:i/>
      <w:iCs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077"/>
    <w:rPr>
      <w:rFonts w:ascii="Microsoft New Tai Lue" w:eastAsiaTheme="majorEastAsia" w:hAnsi="Microsoft New Tai Lue" w:cstheme="majorBidi"/>
      <w:color w:val="243F60" w:themeColor="accent1" w:themeShade="7F"/>
      <w:sz w:val="20"/>
    </w:rPr>
  </w:style>
  <w:style w:type="character" w:styleId="SubtleEmphasis">
    <w:name w:val="Subtle Emphasis"/>
    <w:basedOn w:val="DefaultParagraphFont"/>
    <w:uiPriority w:val="19"/>
    <w:qFormat/>
    <w:rsid w:val="00F57077"/>
    <w:rPr>
      <w:rFonts w:ascii="Microsoft New Tai Lue" w:hAnsi="Microsoft New Tai Lu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57077"/>
    <w:rPr>
      <w:rFonts w:ascii="Microsoft New Tai Lue" w:hAnsi="Microsoft New Tai Lue"/>
      <w:i/>
      <w:iCs/>
    </w:rPr>
  </w:style>
  <w:style w:type="character" w:styleId="IntenseEmphasis">
    <w:name w:val="Intense Emphasis"/>
    <w:basedOn w:val="DefaultParagraphFont"/>
    <w:uiPriority w:val="21"/>
    <w:qFormat/>
    <w:rsid w:val="00F57077"/>
    <w:rPr>
      <w:rFonts w:ascii="Microsoft New Tai Lue" w:hAnsi="Microsoft New Tai Lue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5707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077"/>
    <w:rPr>
      <w:rFonts w:ascii="Microsoft New Tai Lue" w:hAnsi="Microsoft New Tai Lue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D615D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5DE"/>
    <w:rPr>
      <w:rFonts w:ascii="Microsoft New Tai Lue" w:hAnsi="Microsoft New Tai Lue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7077"/>
    <w:rPr>
      <w:rFonts w:ascii="Microsoft New Tai Lue" w:hAnsi="Microsoft New Tai Lu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57077"/>
    <w:rPr>
      <w:rFonts w:ascii="Microsoft New Tai Lue" w:hAnsi="Microsoft New Tai Lue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7077"/>
    <w:rPr>
      <w:rFonts w:ascii="Microsoft New Tai Lue" w:hAnsi="Microsoft New Tai Lue"/>
      <w:b/>
      <w:bCs/>
      <w:i/>
      <w:iCs/>
      <w:spacing w:val="5"/>
    </w:rPr>
  </w:style>
  <w:style w:type="character" w:customStyle="1" w:styleId="apple-converted-space">
    <w:name w:val="apple-converted-space"/>
    <w:basedOn w:val="DefaultParagraphFont"/>
    <w:rsid w:val="00F57077"/>
    <w:rPr>
      <w:rFonts w:ascii="Microsoft New Tai Lue" w:hAnsi="Microsoft New Tai Lue"/>
    </w:rPr>
  </w:style>
  <w:style w:type="table" w:styleId="TableGrid">
    <w:name w:val="Table Grid"/>
    <w:basedOn w:val="TableNormal"/>
    <w:uiPriority w:val="59"/>
    <w:qFormat/>
    <w:rsid w:val="00D3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19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D5A7E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3B29B2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Table3-Accent1">
    <w:name w:val="List Table 3 Accent 1"/>
    <w:basedOn w:val="TableNormal"/>
    <w:uiPriority w:val="48"/>
    <w:rsid w:val="003B29B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Grid0">
    <w:name w:val="TableGrid"/>
    <w:rsid w:val="00F13558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06A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35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1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433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5816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47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AAAAAA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1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SG%20Template\INFOSENSEGLOBAL%20GUIDELINE%20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03C790E70DC4E98B6E6FE3B8757B7" ma:contentTypeVersion="8" ma:contentTypeDescription="Create a new document." ma:contentTypeScope="" ma:versionID="8ac72023d3dcbda424defd95496bc22d">
  <xsd:schema xmlns:xsd="http://www.w3.org/2001/XMLSchema" xmlns:xs="http://www.w3.org/2001/XMLSchema" xmlns:p="http://schemas.microsoft.com/office/2006/metadata/properties" xmlns:ns1="http://schemas.microsoft.com/sharepoint/v3" xmlns:ns2="23575b2a-2d21-4be2-a4b6-e087a6d80bdc" xmlns:ns3="dba6404a-deb3-46fb-b34e-b7261bb62033" targetNamespace="http://schemas.microsoft.com/office/2006/metadata/properties" ma:root="true" ma:fieldsID="214b454619273de453baf6acf5323612" ns1:_="" ns2:_="" ns3:_="">
    <xsd:import namespace="http://schemas.microsoft.com/sharepoint/v3"/>
    <xsd:import namespace="23575b2a-2d21-4be2-a4b6-e087a6d80bdc"/>
    <xsd:import namespace="dba6404a-deb3-46fb-b34e-b7261bb6203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75b2a-2d21-4be2-a4b6-e087a6d8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6404a-deb3-46fb-b34e-b7261bb62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CE08639-EEC5-4847-9F65-69DE808CF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575b2a-2d21-4be2-a4b6-e087a6d80bdc"/>
    <ds:schemaRef ds:uri="dba6404a-deb3-46fb-b34e-b7261bb62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1F699-D671-42DE-9913-0FF287622BC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41A1BE-8534-4CBB-BD72-229ACD0C53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00A5E1-CE11-4B5F-A60C-6B7B572E22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INFOSENSEGLOBAL GUIDELINE DESIGN</Template>
  <TotalTime>5502</TotalTime>
  <Pages>22</Pages>
  <Words>2305</Words>
  <Characters>13145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ssrivastava</dc:creator>
  <cp:keywords/>
  <dc:description/>
  <cp:lastModifiedBy>Swati Srivastava</cp:lastModifiedBy>
  <cp:revision>133</cp:revision>
  <dcterms:created xsi:type="dcterms:W3CDTF">2019-12-12T13:53:00Z</dcterms:created>
  <dcterms:modified xsi:type="dcterms:W3CDTF">2021-01-28T11:52:00Z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0x010100A2C03C790E70DC4E98B6E6FE3B8757B7</vt:lpwstr>
  </property>
</Properties>
</file>